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15" w:type="dxa"/>
        <w:tblInd w:w="-709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36"/>
        <w:gridCol w:w="630"/>
        <w:gridCol w:w="2915"/>
        <w:gridCol w:w="423"/>
        <w:gridCol w:w="6511"/>
      </w:tblGrid>
      <w:tr w:rsidR="003D1B71" w:rsidRPr="00B22425" w:rsidTr="00103FFE">
        <w:trPr>
          <w:trHeight w:val="2112"/>
        </w:trPr>
        <w:tc>
          <w:tcPr>
            <w:tcW w:w="3981" w:type="dxa"/>
            <w:gridSpan w:val="3"/>
            <w:vMerge w:val="restart"/>
            <w:tcBorders>
              <w:bottom w:val="nil"/>
            </w:tcBorders>
          </w:tcPr>
          <w:p w:rsidR="003D1B71" w:rsidRPr="006307B5" w:rsidRDefault="006307B5" w:rsidP="003D1B71">
            <w:pPr>
              <w:pStyle w:val="a7"/>
              <w:kinsoku w:val="0"/>
              <w:overflowPunct w:val="0"/>
              <w:ind w:left="-12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>
                  <wp:extent cx="2069465" cy="2069465"/>
                  <wp:effectExtent l="0" t="0" r="6985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юра-круг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917" cy="206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511" w:type="dxa"/>
            <w:tcBorders>
              <w:bottom w:val="nil"/>
            </w:tcBorders>
          </w:tcPr>
          <w:p w:rsidR="003D1B71" w:rsidRPr="006B16AA" w:rsidRDefault="006B16AA" w:rsidP="006B16AA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Yuriy</w:t>
            </w:r>
            <w:r w:rsidR="003D1B71" w:rsidRPr="00B22425">
              <w:rPr>
                <w:lang w:bidi="ru-RU"/>
              </w:rPr>
              <w:br/>
            </w:r>
            <w:r>
              <w:rPr>
                <w:lang w:val="en-US"/>
              </w:rPr>
              <w:t>Lytvynenko</w:t>
            </w:r>
          </w:p>
        </w:tc>
      </w:tr>
      <w:tr w:rsidR="003D1B71" w:rsidRPr="00B22425" w:rsidTr="00103FFE">
        <w:trPr>
          <w:trHeight w:val="1589"/>
        </w:trPr>
        <w:tc>
          <w:tcPr>
            <w:tcW w:w="3981" w:type="dxa"/>
            <w:gridSpan w:val="3"/>
            <w:vMerge/>
            <w:tcBorders>
              <w:bottom w:val="nil"/>
            </w:tcBorders>
          </w:tcPr>
          <w:p w:rsidR="003D1B71" w:rsidRPr="00B22425" w:rsidRDefault="003D1B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511" w:type="dxa"/>
            <w:vMerge w:val="restart"/>
            <w:tcBorders>
              <w:bottom w:val="nil"/>
            </w:tcBorders>
            <w:vAlign w:val="bottom"/>
          </w:tcPr>
          <w:p w:rsidR="003D1B71" w:rsidRPr="00783C05" w:rsidRDefault="006B16AA" w:rsidP="00783C05">
            <w:pPr>
              <w:pStyle w:val="21"/>
            </w:pPr>
            <w:r>
              <w:rPr>
                <w:lang w:val="en-US"/>
              </w:rPr>
              <w:t>Experience</w:t>
            </w:r>
            <w:r w:rsidR="0073123E">
              <w:rPr>
                <w:lang w:val="en-US"/>
              </w:rPr>
              <w:t xml:space="preserve"> </w:t>
            </w:r>
          </w:p>
          <w:p w:rsidR="006B16AA" w:rsidRPr="00F03CF4" w:rsidRDefault="006B16AA" w:rsidP="005729C1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“Start-IT” course</w:t>
            </w:r>
            <w:r w:rsidR="00F03CF4">
              <w:rPr>
                <w:lang w:val="en-US"/>
              </w:rPr>
              <w:t xml:space="preserve"> of </w:t>
            </w:r>
            <w:r w:rsidR="00F03CF4" w:rsidRPr="00F03CF4">
              <w:rPr>
                <w:rFonts w:asciiTheme="minorHAnsi" w:hAnsiTheme="minorHAnsi" w:cstheme="minorHAnsi"/>
                <w:lang w:val="en-US"/>
              </w:rPr>
              <w:t>w</w:t>
            </w:r>
            <w:r w:rsidR="00F03CF4" w:rsidRPr="00F03CF4">
              <w:rPr>
                <w:rFonts w:asciiTheme="minorHAnsi" w:eastAsia="Times New Roman" w:hAnsiTheme="minorHAnsi" w:cstheme="minorHAnsi"/>
                <w:color w:val="000000"/>
                <w:lang w:val="en-US" w:eastAsia="ru-RU"/>
              </w:rPr>
              <w:t>eb</w:t>
            </w:r>
            <w:r w:rsidR="00F03CF4" w:rsidRPr="00F03CF4">
              <w:rPr>
                <w:rFonts w:asciiTheme="minorHAnsi" w:eastAsia="Times New Roman" w:hAnsiTheme="minorHAnsi" w:cstheme="minorHAnsi"/>
                <w:color w:val="000000"/>
                <w:lang w:val="en-US" w:eastAsia="ru-RU"/>
              </w:rPr>
              <w:t>-de</w:t>
            </w:r>
            <w:r w:rsidR="00F03CF4" w:rsidRPr="00F03CF4">
              <w:rPr>
                <w:rFonts w:asciiTheme="minorHAnsi" w:eastAsia="Times New Roman" w:hAnsiTheme="minorHAnsi" w:cstheme="minorHAnsi"/>
                <w:color w:val="000000"/>
                <w:lang w:val="en-US" w:eastAsia="ru-RU"/>
              </w:rPr>
              <w:t>veloping</w:t>
            </w:r>
          </w:p>
          <w:p w:rsidR="003D1B71" w:rsidRPr="00F03CF4" w:rsidRDefault="003D1B71" w:rsidP="00B22425">
            <w:pPr>
              <w:spacing w:line="216" w:lineRule="auto"/>
              <w:rPr>
                <w:lang w:val="en-US"/>
              </w:rPr>
            </w:pPr>
          </w:p>
          <w:p w:rsidR="003D1B71" w:rsidRPr="006B16AA" w:rsidRDefault="006B16AA" w:rsidP="00783C05">
            <w:pPr>
              <w:pStyle w:val="21"/>
              <w:rPr>
                <w:lang w:val="uk-UA"/>
              </w:rPr>
            </w:pPr>
            <w:r>
              <w:rPr>
                <w:lang w:val="en-US"/>
              </w:rPr>
              <w:t>Education</w:t>
            </w:r>
          </w:p>
          <w:p w:rsidR="003D1B71" w:rsidRPr="006B16AA" w:rsidRDefault="006B16AA" w:rsidP="00B22425">
            <w:pPr>
              <w:pStyle w:val="af9"/>
              <w:spacing w:line="216" w:lineRule="auto"/>
              <w:rPr>
                <w:lang w:val="en-US"/>
              </w:rPr>
            </w:pPr>
            <w:r w:rsidRPr="006B16AA">
              <w:rPr>
                <w:lang w:val="en-US"/>
              </w:rPr>
              <w:t>Stepan Gzhytsky Lviv National University of Veterinary Medicine and Biotechnology</w:t>
            </w:r>
            <w:r w:rsidR="003D1B71" w:rsidRPr="006B16AA">
              <w:rPr>
                <w:lang w:val="en-US" w:bidi="ru-RU"/>
              </w:rPr>
              <w:t xml:space="preserve">, </w:t>
            </w:r>
            <w:r>
              <w:rPr>
                <w:lang w:val="en-US"/>
              </w:rPr>
              <w:t>Lviv</w:t>
            </w:r>
          </w:p>
          <w:p w:rsidR="003D1B71" w:rsidRDefault="00103FFE" w:rsidP="005729C1">
            <w:pPr>
              <w:pStyle w:val="a0"/>
            </w:pPr>
            <w:r>
              <w:t xml:space="preserve">faculty of </w:t>
            </w:r>
            <w:r>
              <w:rPr>
                <w:lang w:val="en-US"/>
              </w:rPr>
              <w:t>V</w:t>
            </w:r>
            <w:r w:rsidR="006B16AA" w:rsidRPr="006B16AA">
              <w:t>eterinary medicine</w:t>
            </w:r>
          </w:p>
          <w:p w:rsidR="00103FFE" w:rsidRPr="00103FFE" w:rsidRDefault="00103FFE" w:rsidP="00103FFE">
            <w:pPr>
              <w:pStyle w:val="21"/>
              <w:rPr>
                <w:lang w:val="en-US"/>
              </w:rPr>
            </w:pPr>
            <w:r>
              <w:rPr>
                <w:lang w:val="en-US"/>
              </w:rPr>
              <w:t>Personal skills</w:t>
            </w:r>
          </w:p>
          <w:p w:rsidR="005729C1" w:rsidRPr="005729C1" w:rsidRDefault="005729C1" w:rsidP="005729C1">
            <w:pPr>
              <w:pStyle w:val="a0"/>
              <w:rPr>
                <w:lang w:eastAsia="ru-RU"/>
              </w:rPr>
            </w:pPr>
            <w:r w:rsidRPr="005729C1">
              <w:rPr>
                <w:lang w:eastAsia="ru-RU"/>
              </w:rPr>
              <w:t>Creativity.</w:t>
            </w:r>
          </w:p>
          <w:p w:rsidR="005729C1" w:rsidRPr="005729C1" w:rsidRDefault="005729C1" w:rsidP="005729C1">
            <w:pPr>
              <w:pStyle w:val="a0"/>
              <w:rPr>
                <w:lang w:eastAsia="ru-RU"/>
              </w:rPr>
            </w:pPr>
            <w:r w:rsidRPr="005729C1">
              <w:rPr>
                <w:lang w:eastAsia="ru-RU"/>
              </w:rPr>
              <w:t>Interpersonal Skills.</w:t>
            </w:r>
          </w:p>
          <w:p w:rsidR="005729C1" w:rsidRPr="005729C1" w:rsidRDefault="005729C1" w:rsidP="005729C1">
            <w:pPr>
              <w:pStyle w:val="a0"/>
              <w:rPr>
                <w:lang w:eastAsia="ru-RU"/>
              </w:rPr>
            </w:pPr>
            <w:r w:rsidRPr="005729C1">
              <w:rPr>
                <w:lang w:eastAsia="ru-RU"/>
              </w:rPr>
              <w:t>Critical Thinking.</w:t>
            </w:r>
          </w:p>
          <w:p w:rsidR="005729C1" w:rsidRPr="005729C1" w:rsidRDefault="005729C1" w:rsidP="005729C1">
            <w:pPr>
              <w:pStyle w:val="a0"/>
              <w:rPr>
                <w:lang w:eastAsia="ru-RU"/>
              </w:rPr>
            </w:pPr>
            <w:r w:rsidRPr="005729C1">
              <w:rPr>
                <w:lang w:eastAsia="ru-RU"/>
              </w:rPr>
              <w:t>Problem Solving.</w:t>
            </w:r>
          </w:p>
          <w:p w:rsidR="005729C1" w:rsidRPr="005729C1" w:rsidRDefault="005729C1" w:rsidP="005729C1">
            <w:pPr>
              <w:pStyle w:val="a0"/>
              <w:rPr>
                <w:lang w:eastAsia="ru-RU"/>
              </w:rPr>
            </w:pPr>
            <w:r w:rsidRPr="005729C1">
              <w:rPr>
                <w:lang w:eastAsia="ru-RU"/>
              </w:rPr>
              <w:t>Public Speaking.</w:t>
            </w:r>
          </w:p>
          <w:p w:rsidR="005729C1" w:rsidRPr="005729C1" w:rsidRDefault="005729C1" w:rsidP="005729C1">
            <w:pPr>
              <w:pStyle w:val="a0"/>
              <w:rPr>
                <w:lang w:eastAsia="ru-RU"/>
              </w:rPr>
            </w:pPr>
            <w:r w:rsidRPr="005729C1">
              <w:rPr>
                <w:lang w:eastAsia="ru-RU"/>
              </w:rPr>
              <w:t>Teamwork Skills.</w:t>
            </w:r>
          </w:p>
          <w:p w:rsidR="005729C1" w:rsidRPr="005729C1" w:rsidRDefault="005729C1" w:rsidP="005729C1">
            <w:pPr>
              <w:pStyle w:val="a0"/>
              <w:rPr>
                <w:lang w:eastAsia="ru-RU"/>
              </w:rPr>
            </w:pPr>
            <w:r w:rsidRPr="005729C1">
              <w:rPr>
                <w:lang w:eastAsia="ru-RU"/>
              </w:rPr>
              <w:t>Communication.</w:t>
            </w:r>
          </w:p>
          <w:p w:rsidR="003D1B71" w:rsidRDefault="00103FFE" w:rsidP="00783C05">
            <w:pPr>
              <w:pStyle w:val="21"/>
              <w:rPr>
                <w:lang w:val="en-US"/>
              </w:rPr>
            </w:pPr>
            <w:r>
              <w:rPr>
                <w:lang w:val="en-US"/>
              </w:rPr>
              <w:t>Work skills</w:t>
            </w:r>
          </w:p>
          <w:p w:rsidR="005729C1" w:rsidRPr="005729C1" w:rsidRDefault="005729C1" w:rsidP="005729C1">
            <w:pPr>
              <w:pStyle w:val="a0"/>
            </w:pPr>
            <w:r>
              <w:rPr>
                <w:lang w:val="en-US"/>
              </w:rPr>
              <w:t>Knowledge of OOP</w:t>
            </w:r>
          </w:p>
          <w:p w:rsidR="005729C1" w:rsidRDefault="00103FFE" w:rsidP="005729C1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HTML</w:t>
            </w:r>
            <w:r w:rsidR="005729C1">
              <w:rPr>
                <w:lang w:val="en-US"/>
              </w:rPr>
              <w:t>/CSS3</w:t>
            </w:r>
          </w:p>
          <w:p w:rsidR="005729C1" w:rsidRPr="005729C1" w:rsidRDefault="005729C1" w:rsidP="005729C1">
            <w:pPr>
              <w:pStyle w:val="a0"/>
              <w:rPr>
                <w:lang w:val="en-US"/>
              </w:rPr>
            </w:pPr>
            <w:r w:rsidRPr="00103FFE">
              <w:rPr>
                <w:lang w:val="en-US"/>
              </w:rPr>
              <w:t>Javascript/ES5/ES6</w:t>
            </w:r>
          </w:p>
          <w:p w:rsidR="005729C1" w:rsidRPr="005729C1" w:rsidRDefault="005729C1" w:rsidP="005729C1">
            <w:pPr>
              <w:pStyle w:val="a0"/>
              <w:rPr>
                <w:lang w:val="en-US"/>
              </w:rPr>
            </w:pPr>
            <w:r w:rsidRPr="00103FFE">
              <w:rPr>
                <w:lang w:val="en-US"/>
              </w:rPr>
              <w:t>React framework</w:t>
            </w:r>
          </w:p>
          <w:p w:rsidR="00103FFE" w:rsidRDefault="00103FFE" w:rsidP="005729C1">
            <w:pPr>
              <w:pStyle w:val="a0"/>
              <w:rPr>
                <w:lang w:val="en-US"/>
              </w:rPr>
            </w:pPr>
            <w:r w:rsidRPr="00103FFE">
              <w:rPr>
                <w:lang w:val="en-US"/>
              </w:rPr>
              <w:t>Bootstrap/JQUERY</w:t>
            </w:r>
          </w:p>
          <w:p w:rsidR="005729C1" w:rsidRPr="00103FFE" w:rsidRDefault="005729C1" w:rsidP="005729C1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Ability to “Google” and using StackOverflow</w:t>
            </w:r>
          </w:p>
          <w:p w:rsidR="005729C1" w:rsidRDefault="005729C1" w:rsidP="005729C1">
            <w:pPr>
              <w:pStyle w:val="a0"/>
              <w:numPr>
                <w:ilvl w:val="0"/>
                <w:numId w:val="0"/>
              </w:numPr>
              <w:rPr>
                <w:rFonts w:asciiTheme="minorHAnsi" w:hAnsiTheme="minorHAnsi" w:cstheme="minorHAnsi"/>
                <w:lang w:val="en-US"/>
              </w:rPr>
            </w:pPr>
          </w:p>
          <w:p w:rsidR="005729C1" w:rsidRPr="005729C1" w:rsidRDefault="005729C1" w:rsidP="005729C1">
            <w:pPr>
              <w:pStyle w:val="21"/>
            </w:pPr>
            <w:r>
              <w:rPr>
                <w:lang w:val="en-US"/>
              </w:rPr>
              <w:t>Languages</w:t>
            </w:r>
          </w:p>
          <w:p w:rsidR="005729C1" w:rsidRPr="005729C1" w:rsidRDefault="005729C1" w:rsidP="005729C1">
            <w:pPr>
              <w:pStyle w:val="a0"/>
            </w:pPr>
            <w:r>
              <w:rPr>
                <w:lang w:val="en-US"/>
              </w:rPr>
              <w:t>English</w:t>
            </w:r>
            <w:r>
              <w:rPr>
                <w:lang w:val="en-US"/>
              </w:rPr>
              <w:t xml:space="preserve"> - </w:t>
            </w:r>
            <w:r>
              <w:rPr>
                <w:lang w:val="en-US"/>
              </w:rPr>
              <w:t xml:space="preserve"> level B2 Intermediate</w:t>
            </w:r>
          </w:p>
          <w:p w:rsidR="005729C1" w:rsidRPr="005729C1" w:rsidRDefault="005729C1" w:rsidP="005729C1">
            <w:pPr>
              <w:pStyle w:val="a0"/>
            </w:pPr>
            <w:r>
              <w:rPr>
                <w:lang w:val="en-US"/>
              </w:rPr>
              <w:t>Ukrainian - native</w:t>
            </w:r>
          </w:p>
          <w:p w:rsidR="003D1B71" w:rsidRPr="00B22425" w:rsidRDefault="005729C1" w:rsidP="005729C1">
            <w:pPr>
              <w:pStyle w:val="a0"/>
            </w:pPr>
            <w:r>
              <w:rPr>
                <w:lang w:val="en-US"/>
              </w:rPr>
              <w:t>Russian - fluent</w:t>
            </w:r>
          </w:p>
          <w:p w:rsidR="003D1B71" w:rsidRPr="00B22425" w:rsidRDefault="003D1B71" w:rsidP="00B22425">
            <w:pPr>
              <w:spacing w:after="40" w:line="216" w:lineRule="auto"/>
              <w:rPr>
                <w:sz w:val="24"/>
                <w:szCs w:val="24"/>
              </w:rPr>
            </w:pPr>
          </w:p>
        </w:tc>
      </w:tr>
      <w:tr w:rsidR="003D1B71" w:rsidRPr="00B22425" w:rsidTr="00103FFE">
        <w:trPr>
          <w:trHeight w:val="1164"/>
        </w:trPr>
        <w:tc>
          <w:tcPr>
            <w:tcW w:w="436" w:type="dxa"/>
          </w:tcPr>
          <w:p w:rsidR="003D1B71" w:rsidRPr="00B22425" w:rsidRDefault="003D1B71">
            <w:pPr>
              <w:pStyle w:val="a7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3545" w:type="dxa"/>
            <w:gridSpan w:val="2"/>
          </w:tcPr>
          <w:p w:rsidR="003D1B71" w:rsidRPr="00B22425" w:rsidRDefault="003D1B71">
            <w:pPr>
              <w:pStyle w:val="a7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511" w:type="dxa"/>
            <w:vMerge/>
          </w:tcPr>
          <w:p w:rsidR="003D1B71" w:rsidRPr="00B22425" w:rsidRDefault="003D1B71" w:rsidP="00222466"/>
        </w:tc>
      </w:tr>
      <w:tr w:rsidR="003D1B71" w:rsidRPr="00B22425" w:rsidTr="00103FFE">
        <w:trPr>
          <w:trHeight w:val="543"/>
        </w:trPr>
        <w:tc>
          <w:tcPr>
            <w:tcW w:w="436" w:type="dxa"/>
          </w:tcPr>
          <w:p w:rsidR="003D1B71" w:rsidRPr="00B22425" w:rsidRDefault="003D1B71" w:rsidP="006D79A8">
            <w:pPr>
              <w:pStyle w:val="af1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B22425" w:rsidRDefault="003D1B71" w:rsidP="006D79A8">
            <w:pPr>
              <w:pStyle w:val="af1"/>
              <w:jc w:val="center"/>
              <w:rPr>
                <w:rStyle w:val="af3"/>
                <w:b w:val="0"/>
                <w:bCs w:val="0"/>
                <w:color w:val="666666"/>
              </w:rPr>
            </w:pPr>
            <w:r w:rsidRPr="00B22425"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107B1A3A" wp14:editId="5DA9D712">
                      <wp:extent cx="337185" cy="333375"/>
                      <wp:effectExtent l="0" t="0" r="5715" b="9525"/>
                      <wp:docPr id="21" name="Группа 21" descr="Значок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Полилиния: Фигура 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Рисунок 23" descr="Значок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DE4AC5" id="Группа 21" o:spid="_x0000_s1026" alt="Значок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Ul+v9d0AACjqBAAOAAAAZHJzL2Uyb0RvYy54bWyknU8LZdeV3eeBfIdC&#10;w4Csd+/7d5+w3bRtyQSaxOAEOsNKqfSHWFVFVdly0zQ09CDDDDLIMBnkAzRk0iR0AvkE0jfKb7+S&#10;pbWeSe5PTou2Ldmr9jvnnrPOPnuvvc+P/+z3X/7mye+ev37zxcsXP3lv+dHhvSfPXzx7+ckXLz77&#10;yXv/+l99/P723pM3b5+++OTpb16+eP6T9/7q+Zv3/uyn//Sf/PirVx8+X19+/vI3nzx//YQ/5MWb&#10;D7969ZP3Pn/79tWHH3zw5tnnz798+uZHL189f8F/+enL118+fcvfvv7sg09eP/2KP/3L33ywHg6X&#10;D756+fqTV69fPnv+5g3/9Bfv/sv3fnr/8z/99Pmzt//y00/fPH/75Dc/eY/f9vb+r6/v//pv518/&#10;+OmPn3742eunrz7/4tm3P+Ppn/Arvnz6xQuMfvdH/eLp26dPfvv6iz/6o7784tnrl29efvr2R89e&#10;fvnBy08//eLZ8/sYGM1yeBjNL1+//O2r+1g++/Crz159N01M7cM8/cl/7LN/8btfvX7yxSc/eW9d&#10;3nvy4umXfKOv/+M3f/vN3339v/jr7//3f5l//snzN8+YtK//09f/+PXff/Pvv/6fX//3J7/81a9n&#10;9r569dmH/CG/fP3q169+9frbf/DZu7+bCfn9p6+/nH9nqE9+f5/3v/pu3p///u2TZ/zD4/G6bOf3&#10;njzjvzryf9fzu+/y7HM+3h+hnn3+0f8T98EfjH4wv+27n/LVK1bYm+8n8c3/3yT++vOnr57fv82b&#10;Gf+3k7icjt/N4n9mmv7H1/9w//9//PofvvkPHz75+r/y9//tm7/75m9nZpfTel8zTMNfvHk7kzQT&#10;cl81f/3xx+vPzh99fHr/Y/7T+6fDz07v/+yj0+39j9fj9tF6/fjn6/HyN4NeLh8+e/386Vv23z//&#10;5A8reLm4wX27l2btnT64r+H7Uvjr88fr+tGGufN6PL5/2n6xvn873z56f/v5cvnoz5fbuv3s/Dfz&#10;jZhrfvMf/v0+Cmb92xmZxXH/j7MyZnhvXv3Fy2f/7s2TFy9//vnTF589//M3r9ig0Mb9j6r/8fzN&#10;m29hf/oS+m4pPP3w2W/fvP3l85f3tfj0d/zSdzv/k29n/rNPvl38z16+ePHmi7fP/xK2+PTL30AG&#10;/+yDJ3zW23E7PvnqyXo5Xc/L7d36/CPQv0nQer5tp/X85HNAC39z+r+A/pINFpbWK0SwbylB6+Vw&#10;PmzXfUvrgyWGsm8pQWPpdBBjYht8P6bzaV0vYvYStJ6Ph+tt3R/TqSwd1vW87Y8pQSsjOi5i9mCo&#10;78d0Ykxn8Z0ShKXr7SgsXcoSa+8mZi9BekzXsrQtx4OwlCC+0+V8EGPCEfh+9uyKSJBeEbe0dDld&#10;jqsYU4LW83rY1mV/7S2535fL6bhtYkMVClvLeTG2csdj67wcxbCWRI2t9SK+1ZJ7frvdtoMZVoLY&#10;GyyLo5jC3PS307rAY7s0uyRoPS/X09mMKnf97XJYt7MwlSBMbafDTYwqt/0CoV+Z9v1hJYotDCsJ&#10;ql1y4y+H4/GyGluJ0sS05NbH1vnAxO+PK1HY2k7LScxhbv7lcDqsN/O9EuXnMLf/cmBt3My4EjXj&#10;2m6H/XGtRRqH7XA8iHOkUOt5WFccjuO8f8+6y3K7Luv+9yrUer6s27KJceX+X5aVcYnvtSZqbHGs&#10;CltJAMty4YMZW4nCFv6ZsZUMsMBPt6OZw0St5yvfy9hKBmAK+YVmbSQKW+fzxazDZAAc1NOFY3x3&#10;L6+Jwtb1dDHjSgZYjgu/0NhKFLYuZ1bvrju9JgNgi5NcHJSF8raSAZbjCrGZ75UobMHzYn8dize4&#10;JXMT2f9ehWLNw1FiDo/FG8cz9Cu86kKNrctZ8PwxGWA5XjjBzLgS9W4vG1vJANhaN2UrUXptHJMB&#10;luMcemLNF8rbSgZYjuzKTazDY6K4NzH1wo06JgNg63i5GluJ4jbMuSc46pgMwPdaVuMeFgpb8Ibg&#10;qGPzBh9sNd8rUd5WMgCXLhwHM4eJmojChUjBLh+eijfWE6ECcX4VCluEJcQcnoo3cDfGMd89UwrF&#10;OoSjjK1kgIUjhdu1sJUobHE+mDlMBlgWViI7ZX9cidJ7+VS8cTjdtlWsjULBhzg3Yi+fkgGWwwG/&#10;19hKFL4ogRrzvZIBxtZmYkKnRI2t41Xcv07JGzi9Vwhg/3MlCH9oYc2L7ZUEcDudb+bmcEoQ1/K7&#10;n7e/k3P/34gBGOI9JWgiG3hf+6M6J2lsG6MS66JARABumzlPzskZNthQIB1sOOfmX3B4TzcR2CjU&#10;euKYhEB3P9Y5N/9yYmEcb/trsFDY2iYgt2+rKON4YkEJl/ecqPV0Ox4JiOzbys3P8b+dzHXonChs&#10;cTAId+2cmx8X6nowV8pCYYuDQVDGOXc/3+tCFEB8r0TN99rU2sjtv5zOXKOEe31O1KzDm3Hlz7n/&#10;OSUPNy7zu1xYqPV0XYkB7K+NS7LGciartAlbhcIWB55Yh5ekDUKo3OXF9yoUc0iQQqyNS/EGwevN&#10;JBkKxbjOV7O/LsUb3A2PBA52v1ehsHU4mCvlJRlg4YJ9XIVrWChConhDYi9fkgEWbobXq3ChCjUc&#10;BSOKdZi8ceWmbLzrS4LGTb6arXxJAthOl8nv7H+tBGk2vOT+t2dygfSZfEnSuMEa5Mf2R5Wgd56G&#10;WBfX5Az8pwMxuV1TBbr7Txyuu0fXNSnjdiUoL1Z7ge5e4cWYSsbgAnowd5Nrgu4BOY7W/VElYdy4&#10;Lpgw3jVBmCIEZb5V8gWXtLlX73+rBPGtMGVGlXSxEbZSyyJBMNN6uZlR5cbn1j9Zl/1RJYh9hS1j&#10;Kjf+doAtzApMkPYxrskW1ysJQ2MqQXNkzZ16fwXmxr+emQlxEl8TtJKl5T6zb2pLtrDMXiDN7Fuy&#10;BWfBchG+TIHWEwvQ3CG33Pgb/rs58gvEqDiFxXV1y42/rVcc1v3FXiBM4b0bU7nxr0QkVmMqQUwg&#10;GhDBFqMe+y7Ppb9Vgvy3yo0/sSqj1tkShHRrRbsoFntu/Mv5eDZB3S1B65E7uAnObLnxL3wrw+wF&#10;IvdBVEw47ltu/Aur1oTgC8Soruhv9ifwlmxxwZM2zF4g5HaTrRKmki3ssrglSC+LW7LF9cBPFM5Z&#10;gVD1Xa9n4cbcki3G1O2yzxYFwtRcssQE5sYn2MznEqYStB5PSBPF9eCWGx9TN5OMLBCmCJWaFVgb&#10;/3ADJ6JAt0KtHKlHcTbeaueTU7iZG3GjsHU2hHtLviCmuE46Z9dpatSc+Cb4fkvCIKcw2X5hK1HM&#10;3wXFz/4qJC4dJ8lyI21v4rkNW4/cLYyTizKorBGSNHHWhrH/73KVXTdtOSRxLBuBIDbm7kdrGNaI&#10;z4iVjzoox7ZdTqu5mDRsPR1Oi0lykaAuawQljb/bMI6wy8ns6uWQDLJsZAr43GImE4bHsW1K4HVI&#10;OkArsMAixlrC1hMqV5PCQ6uWM8nAnHatYFhjbOLqsBySSLh53VQ4uWHa+V0OSQrcQy8HpSkrGNZu&#10;E5Pb328l9OT6gBDVrJKCcQnjEmGYq6SeLOTTZDb312TBuF0S9zK7uySiy+WA0EZ4IcjCYnG9i3yp&#10;mSwuGRm1CR4SmUxrqFiubiaLS/gAV8WTS8J0oIPMdfxINCJkl0T8oWFYQ7yhVkmSAnUNJwIDZpUk&#10;DCU2q0R9t+ISPH0S7sZawsbaXIjFfisumYD7RaT3kPTFB2AmCWupmSwuOaFOU6xM8cj3V1W/Skr/&#10;eQ/Imos7EsKyZndAKUDZ3YTSxN19KZjf3aUBhbmuKtu8FMwz15qkACtfDyezJgvmWXlNUuDEYWhm&#10;vxXMnzhrccnkc9zYEuZP09KCEkA+XMz9mkhprsnTheI/kVvExwoY1qh/UDOZMOKMROQMl5QedBnp&#10;qVFAsk3iRzKTK+tLMNeapLCQDT4pniwYPhfBMjO20oRijZyV4cmCjbWLkeLgGMSU4L2SNDB+ScGw&#10;hkLZzGSrSTcSjWomC4Znzh1HWSsu2Ti8jaaJlRtTwq2DaJb6bsUlJEUOJpXPbaGsUStI3mv/NC11&#10;KLfFswrrE2RLa8cbN2E1tiSFhavp2QQUCDmWNW5iJjKNbCVg3PL5BCKw1TBu+aeJXYqZTFJYKHIi&#10;qS+8oBKkEh3cNlW7dSwuYSEjcTTWEka8hNIeM7bWiR6QEJnIMTL5+AD8QnIKylpyCRIdpdFZWl+6&#10;Xla3ASjP/t5TI0F1UWukUNS9nnFoxBqZwvHvMhg45TeTVriXm3+HGmNwuTFWjHCwBX6tMWX9E4wz&#10;1ooRsKYKF1gSMSPr7DYVdmrBqLdWRII1lTrmupY/kjDgbRPx3QcY1uZz7xNJy0YJAxL6E1u7YX4m&#10;ixGmoIvzfj+g0IJT6rluyk1o8ejCFJ0NJTeMLUCgUcxk60cJFCgtCDKz/Nwr6VO1A1pBunDYKEpu&#10;GIVx+CVmbEklR4K1Jj+0tPKUSBxicGMsqYSQE6UCYo209BTFhQuolYqUQDQCAGOsiISg9+KmsRiB&#10;uj+lw19afYprR67SzGMTCcFTdbsp1eooVw4HZS09kqm5JqJtZrJhUwlpaKvFpIjxKQwz1pp/bpTy&#10;Gx+h5aSsaxe/bhhqDy6m4ru1oHShCNhIQ5eGYY0uAMZauiR8bjmTrUSdshzT72JpUaleJY+ww6oi&#10;yi0r1fvtAWb3WwlLOWuOmzltCsUnO3LBN58tqQTh60zI/kHaglRifq4nRSlSMYbfaow1/xBwNU09&#10;CJ/FgXg8nlDoGmOJojx3cc5WqVKP1KS5rdY0ckLyZDZ2SUypSj1B4/vfrFDrwnQs5sgukSl+9Ygz&#10;hLHyRkYDv5jVWDJTpDTIYoyxB+qZSgKx9EtoSm6PO5sxli4MYqnTYTPH2rWcEb60isgXavoPHIyY&#10;mG8US/9EdMS0VmgUt5q7tHrf878Wg9yYRvXNEjXXwylOE8aSC05TP6++WaJwjZkStUCSC0gbzy1P&#10;LP1EzeWQfJgZWXIBNT5K/bi0VFXfn0p2qo0Vyl97S3jKyucvMY2F4put45ntL5CSnuoFUii/QEp8&#10;ijyD8jszsmYQu/S3ZBBCx04fUKgR15FXNdOYDAKBEIcxI0sUgTqCZ2aflQT1fKVnivHBC4UxAhXm&#10;Vlgi1DNegZJZFApjBDzVNCYXnLmTq/xCi1f9N0sGofaJ/IL5ZolCBUJw1UxjSVFPfLOz8a4KRfiF&#10;a4KZxhKjsoD5jWJkheLspOTXHDElR6U8a64/+6xfKH9SlyCVvg7oWI2xZpADJShqZMkgBO2vKv9E&#10;d8jvw78r+Q/EtoJBSpQ6+QjFIIXi9o93pYylN0FLQu66ZhoThStH2l5NY3oTtE6ZZnJigSRq5YKM&#10;IthMYzIIQjl+pjGWqJVk78Fo0peSsyJjJ21ujBWDkMdmieyPjDKDWFd2Ghulp5FvG8aOU8snprFR&#10;eoGsJWalZTDW9qexUXrpE/rOkc2BJuiqUTDcpgplue2kMXmnbpS+U6+lZEUtQmmzmsd0QhZqDlHE&#10;mOVYZIA1FZwgXxczMtZU9wD0xgEjqb/cTHb+AUbLAZV4omVoW7MzmTDieff6/F0XnNZwaY1bvHKL&#10;G0ZSnwi6IMi1JakkeadL3y4dN4zajCkgEaukJalHbiVGxbQWjDQ77Q6F30NL1JrJ03EapIixJczv&#10;gJakIpqlS7SxlgQEZd4QkpmZTCrBFTxdj8pawRCMXE0hMgyXM0l9DKkWM7aCoTVUSTVi5m0NgZiy&#10;VrDZ3Nwn9/dbdT5lJml8olZJURBe/zSOEtaSFJBHXJRKl/MspwSnGno31ppL0KconiwlKzuA7y/c&#10;SE74/JFEbqZr6v5+Kxg7+0iyXYytJan3pm7CkcTniR/JbiOUa2ayJalUy03XTzG24hIKt6Y18f4q&#10;eZCkTrBIjS25hBMHZ8GsyQdJKkIHExbEL86Z3EaTrVZJkcLpRiBGjS1h5JAoFVDWihSGJU2QiYhq&#10;jo3fOCoC8d2KFPzYEvYDxlakwA1RfreEIcez3624hIbjnKdmBySMG+k9iLM/ky1JJSPBWSWsFWzh&#10;Yq/i4vBwfG4E58RVzNgKBpc4ZQVRorJGv2ejCGgYHi/VrYYnHySpKJfVdysYV9vlYsI/xPZqbOeN&#10;ZrHmuyVsxkabI7HfWpLK1VkFWpnu+JGIRDeChMZakgLXIraOWpMJY5XwzIb6bkkKlFzQV1FZS9gy&#10;20adpi1JBcTwzHdrLqGdoBtbkgKlMpJLWgCruaQlqRT5XY24ju+Uq4TiZG45YpW0JvV0pOeC+W4F&#10;o8Dvoto5c/eNH8kt/+K4pGBYI6lk1mRpWad4ha6TYpUUDI0c2Tmz31qVynmPLthYKy65UL0Cme+f&#10;OK1KPZHWM1oOJiE+wIjCIC9jLUmB0mt8NbPfSgOLh3cjYGWsJSngTFL1ImQIUFyOjQaIBGiMtSSF&#10;uzWTcODYbWuk6NR+Ky5B8qCaCECoaY2YK3pKMbZWpXJuKNkDnkFZI6ZpajppdBWwEdOzmMUOKBj3&#10;N25UZk0+qFKpC1H3t4YdUMqZWlyKP3NsiDfVKyCPsGnqpb5bkgLnzYW5NDPZMCRXbiaTFLA22TNj&#10;rWFU+Zn8Hj2hayZP9D4wd9MHGLVphFn2efJBmDpFtULXQY1X/UgcE5NJZ+IKRhmeKZ94gBEsUQ3w&#10;kTintcOFVjVqlRQMx4GmKWImW5h6oLfQKpRoyCTyR05DBhUxbGEq9TxzfdiPYDSMB+9odWPGVn7J&#10;gX1jGjJTwVNju8AJQvhG7C1hNMKejK4YW8FWKkiV91rCVK5G05TVWCsuuWfvDSuXMnW5zSMwZr8V&#10;TNdhMQcxk1g7Hs0LYQ2bsOY0VtjnklK0cjXaVC0uL53Fj+Q6e6Q+2VhLLsHavHJlvlvCRgPkblSl&#10;aSXvP/IVY6245Di5LTO2kqcS+KBe1eyAgnF1oG+TWZOlasUNpZe58ScLRix6HgsR361krVxWbgjT&#10;xEwWjPwUaQvjKZSudXq7kNw11opLeFYUjaoZW5LCQkhnjo595mpl64m2g26VpINB7oEOCcpawubA&#10;UR2AaC8U25SZ5Aw2O6BgWKMFjbnjXJMUcApJQasdkDAu0FQ1K2tJCvdrn9HtwgExJVzeyZmo3Z2k&#10;gGqVrlTquyUMt4RuYmZsJVTlKKXO3MxkwbjSkm01O6CUqgS/uXWasRWMTw0rqLGlgwFPXkZevL/f&#10;WuFKFs1lxErhSjqMeLThkoLBypSxG5+rxKqcOLC54cmCEcC9bUqAVJ1Z5zR1N6qCYY1gkPHwSq5K&#10;yJb7ovpuSUGc3TyvaPyS0qt6n6tgEND90Z19L6gEq1zXL+6OU7CVFnCci+LEqYareK/4k2p3F5dA&#10;JNQECWstWT3AJCoW1DBbcoBPnfTKrW8EB/u7u2HcAolFmLEllyBlmr6cxlrBJo+gWLm0rkhieAlK&#10;ja38knkm2HRbQVCSM4kQXT3Q8gijawdX2v0d8KhbvQy9iu9Wfgk/Ur0rvj40Yb1t0wtdWCsuQfHE&#10;VdiMrRwMIjpEyIy1hLFNIQU1k+Vg6Ihh9W+dK62LzpTiFXrl/qzGllwCvdIpWoyN13RzTUIl9ITZ&#10;n8mGoS+Z5Nb+d+PeW9bO12lTtLtKGsZBhbxBRNWOJXrlanRQuY6GcQgzNnHH4bpWY0N2aR7MaNio&#10;e+bR4d3dfSzZK02RmBH13ZKC5tpHcsVYK1Kg/QxkYr5bwub6oLplEnnImZy6M3MPaNi0qiO3YsaW&#10;pDDvDk5SXqzJhKFWvvHqk7FWXMJrtqpPAm9expRwpaUEXtxx2CgBY2zWWsK8tda9jkzBVAFD+fEj&#10;qRI/jjRxfweUgJXg9ADFdysY1hCnC1+ZLhjxI7GGO2lWScGwtk17ETG24hIiGFz0zdgSxk2R5sdm&#10;TXYrVlJ98wjC/g4oGNbmLmzGlqRA4J3sk4hzcTmMD4A1u0qKS5APs1DM2BKGNaJq6rslKbBKbqrl&#10;FrrmGhvCRHV2t4CVZ/GIK5ixFZeQRzsYnQKl+fEjhyfPhJDEKknYZO1m4+zvgBKwYu08abt9awW7&#10;WzP9ZI4lYB1rOCbGWrozWOP5GrMDWvfK+zC0nTDWkoJQ2PLQuIgrE7Lr73ZQdR0NI7eLvkeNLR0M&#10;ejDBk2psCaPl5VFpDCkNrbGhxTZ9fhs2fUkIUZo1maQAbeEpqLElzHNJdXBFz4V+UqhZoMWYEn92&#10;dytW2vC5d8oLNk6Jeu2AUED8SAjoTCDV7ICE8RNx+cwOKAErIhU0hua7FYymKwQjDHOVgHU0hkqL&#10;TR1NTAlFyJTum/32oHuFgVjK+zxZMMpnESEZX7kErHy3iUgba0lBeOYUUpnbYuteOaamrECMrbgE&#10;vQG7QOzuErByTLFKlLWkIHYAvrlaJUkK7O7RbpixJczfOqqDK8zF2AyXFMx7eA+6V6p2TZ8jnj7K&#10;HYA7DyuY75akMG+e81a6mcmEceJQ7Gf2WwlY8RToAWKsFYzTdO6LYmwlYGVsVEwoa8Ul+NeqkpC8&#10;eHyAeVGTuLmYyYLR/p7UotlvJWBlBxzmeaP93V0wNBF0HTGrpHWveE5MirHWXPJOUrrvvZaAFS7B&#10;wTS3xYJx4sybl2aVJCnAynw3wyWte+XywE3cWEsHg0g7emVlLWG0Ub93gBIzmaSAWJkzQK2ShGnl&#10;N8GA3AFWi90wunoSrjF+SQlYScpTaWFOnIJx5eMUNt+tBKykyXkt0uzugpHcddUIcHfOpK3ta9hE&#10;eunuJtZk616PCFFNz/BjwWAtwpPquyUpkJKc0LLgkm7jeiCzYhSNpFdzJkm0ENk31gp2YHO7mSwu&#10;mceUTDUCIqf8kXhcHKjmuyUpUCWP3kDtgIKhX6WPjrGWpEAS7aZeBOAh0RqbVEejMEgYy0S9VPQA&#10;YyJVa0lWYFnjZQWjU3iAQSYuZv4gYGWXqmhow6ZpqfK5WsCKVGcEdfueQsNsj1p0KDmTJECRhxpr&#10;BUM8o/pg0OOkrKEFVnechqFWV5W7qAPLGmJN0/juAUbju5mS/bO7dK+0t+Caqb5bcQnWpvmasNak&#10;gJpFsXLrXvF6yVoYa00KZ1CGlasDLAeHa2h5LN0rVU14y+bEaRg1E2cVU2gBK/IGPBqxAxrGj7yp&#10;eEkLWBFhTNnc/u5uGE4XPqX4bi1gJX6h3iGjq0ptHDpTGFU7gfyEsbiI7JuxFWyhe5iK9LaAlZ/I&#10;njPWHiiI72b8yeroOg0qVQ925Ko5JTxxOM069nd3C1jJ0UNdZmzFJQdi2JCCsFZcMu/1qlhQyWW5&#10;0PKIu/GCWsBKkyd2nBlbUhBX9at68YYWRvkB5vbg9lvCiE5izcxkC1iJBCFyE2MrGLcOV7d4bAHr&#10;iYCJ2gEF4x5Mnyfz3VrASlCHRWnGllwCcdFAzzBXC1g57zfTLYUAbXxubsI8bGv2WwtYcbigSjO2&#10;5BIYmQNOWStSoFHoFDHsnwGleyVmzuGtvluRAt25OAWMtYQReeKFL7UDikt0Rqx0r0SwcczVTCYp&#10;EDGcaiMztoQRHOOcUtaSFIiGykxmy2V5LIoePoKVW8BKCJuYrRhbwfCBeCLbRNVawKpzwgXDGikq&#10;s7u7WatWIRWMDPRlU6dp615p3sDbl2Ymi0voAUBjL/PdkhRQRbi3X2mJmcw1303t7ta93q2JTmdI&#10;Xv40a0kKBDCYSbPfSi5LSJOZFDpzCqDiR+LK0D7DMFfBcCfP031/3wsqASvW+JXGnywYY6P4x3BJ&#10;6169taQgbQ3qzpmk1T9H4/4OaNh0WOENof2ZRJ7c1pwKqWFwCc9siv2GS1fWpAqpYYgNruwdM7Yk&#10;Ba15wg2JHzlaeApyjLUkBb0m2WBlTc9kkgLWnDKOZkRlbXaAGltxCbtbVUnSETmtHafUSFQ2sS8D&#10;RgSJbKuIczWM90t5jFWNLR2M8UtU7QO9tuNH8n4pJVGCJ08Putcp6xA82TB4krPb7O4SsDI2bnCG&#10;Swo2jxPO0bHLyjRqjSnBGm6XON8ahjWup4ZLSsCKNTLe4nzjfIkfyUwO0owtSWFmcjMdfEj2pDV7&#10;4tDgO2BYc9n1huFzHVTk6VQCVvYbvSnUd2suIfBHakuskiQFxsaJo9ZkwiaLpt4t4oG0mkkqLcyN&#10;qmGsko18kxlbkoJnrpLLeuZq3SvRKs444SkUDAHANs8v7n+3ErASG+MZC7PfCoY1SpvMTLbulUf8&#10;VMSQDFh87mFl9SIZCZGA/YCxJYxVckUvbWYySQFraDzNGVBy2YV3269GzUI6vccG0qySglHsS8Nj&#10;c5q27pXLG86aWJMFmxfQ6BVuZjJJgb4wUJAaW8JIZJLcV9+tuIRCo2l7shsLQs0QH4AXI4mXKGvF&#10;JdrDe9C9zlsiaibzssLBDSur3Z0w9JNIB8T9jQUfUwJrwcrmuxWMOBeHt5nJErBijVivslZcQigI&#10;KZhYkyVg5d4tb1QFI6qGEFVZay6hmbapf+N6GB8Aa/SPMV5Q617pDiWtJQW9s2bWZOte6XrCOSz2&#10;W8E8lxyTFJA4j49trCWMuykRQzW2JAWYi4oowyWte4XJr25NNpdMnMXs7ta94ifiYZodkKTA+SZP&#10;nO73SnoAr0tYKwEr1qbzifhuBcPn4uxW1pIU/Nldclk6rJAmNDNZAlasSQ+vYN7DawHrke9trgGF&#10;mlZUJqZGw9UkIBqDmLKmRmFrCiv3PdcWr2JLXYILhS2lHaZ/UY6LaljlkBSKwN20mhbjSg6hVIKy&#10;E7PwE4XOCV41tpJBpjDJjStRdIS6GR0vHkvOIYWwpuy5UeNRqHG1ZJVRmdJBcifxC2mZhNZezGEL&#10;VrF1Ee2ByC60LbcOS+Wqv1ehZg6NKod6v/iFeh0W6kqVibpflFSVrkdufxXqisberY0KcFCqYFJR&#10;pPZjNrA1Ter393LJVKfEilvy/tWiUNhyt6ZuzkpZlgqvFmpaERgdLZmBmI15EYhTVowrUZhSOgRE&#10;8Wnrgi3jCBQKllevqNCvI20hqTTvzjdqRqXWRolT6T53MmIOamTiF2KLe65YhyVN1Xu5UH4Oizfw&#10;t5XDXSpYvTZaljrP3JmzslC0OriabrjIbWLm6YtIuF6s+ULRipjGzuZ7pb+xQgFGNksbtviFCHtR&#10;VRhb6TmsNEZVV5aSsXLRmSK4fT5sOeq0jTOXsUJRjTBPUglbxRtEFdz+SpT2bUqKSqEw8iWxNgo1&#10;8Qt1LpcQle0/uu997i3UvAJgVMeIvmJF8dD8aEuErURRPzKvne9/r9KuLtwu1dpo1CRMVdi7pKsL&#10;mU+jgqdzf04HzLYZRdapJKj0JxhFnJjF5JuFB46vppEFId36jfdkkTBWKBRL03BJfLPkDtw2FfEu&#10;1SpvdLMUzX4u1SqzodybAs2De8M4YlzJArylrFyOEroutKFVr4hQhRofjEIHU0fTIBr00afSjKuE&#10;pyPLMQuxQAt1LS6GWWpVBHcqFFAgKshIURvuaNHp6B8MTzUKaxQeiMVRUlWIinZJYjs/oGilT2J7&#10;fyW25HQ6KZsbRKN4O4d3O42xYgG4VLk43daVxv1kto2x5I6FDkQqwNcyVSRik9UW05hXD9QIyMLN&#10;N0sUOhfqIoytJA/uHbR/MbYSNekFtfBba0rPfsVUheJpGXqlinG10hTRj3I8GoWL7ry3FpqSXVMJ&#10;x0ZxA3ZyuZKnLhxJproQCWUQNxpfurkaDm6ZKSetkdWT7mtj6AeVsXYiFnw4sRZbm6q9gRaZEhdU&#10;t5YHlPVzWmNqKf8BZT24lphOxsScL43SvmkJUxe9p4s/pNNN85JcVmfkAIKrGmUvE+cSpU4nDeMt&#10;NspekqgGz3FtCAjEB2uUvfzRPCxs8a7JtF7f9bgbZS+159KV2iBEo2wQgnxFjgsv2Lyh0aiJvJuy&#10;LaoWHm2pdZgobysdD0QDI9wQ3ytRVDrS+Wr/zKR5eY3L2krU2DIyNZRzYYvbMzcrM65EIdOk/l+M&#10;q7Skpws9zoQPzDUqfiG2uPoZWxnyxBaPi4txlWyVtDMNBo2t5A3Kl0eQu782Sn1KOmxSW7s+KV16&#10;YjZQNSO/NrYSRc0KDbuNrXQfSO3g2htbiUJeQD7H2EreQNBGxxhjq1A8baZ4Y0kGwK2n47Cxlah5&#10;k5RfKL5XMgBuPdV/xlaiTqwNN4fJACNjMN3aYMBYUdQvnUyZG7msQFHlSZ2bGVeikBqhbRJzWLpR&#10;SqqVRpLuA/ELYZGpod//XqUaReeIik2Mq1B8LGoTja3kjRHym5sz+coYF9JbhD/GVjLAiIVMZzHq&#10;adPWvGqibCUDaI4qlanmqFKLap4vlOb5tRhgoxbI8EahcMx5u9d8r2KAjRYEah0mimbI08lBrPlk&#10;AALPI97fP79KXcq1/kAPXWErGWC6MRidOp0nYx1yKCMuFbZKI0oBr0pS8U5Q2uKNQSNGoPNzoHiN&#10;e1J2+3NYKMoYplv1/hyWPvQ0LfHM9yoU7RSU8IFDP8d1IMxh1nyhYDbVJBN1T9jS53KhqEZUDd5R&#10;LbUt2uOZ75UoYo+4y+Z7JW8c0VOfjN9bItR7kYuQCXLw5LiQirt1mKh5S94UaFP4lLZI9ClftFD4&#10;r+xLM4fFAPeKPvO9EkUm7ngyc1h60PvTYeZ7FQpbaDTFuEoNSn/li0nzEUqKmSe6T6mosZWeA/0H&#10;aQQs5rAUpMgD1LOkiIrjF2rfplB6L5eAlAphUnZmXMU2w1EiNor7HuPiRRsaGBlbidLcW1LQEWa4&#10;71Vsw5nCbOyfKadiALqGGIEbraJiNjgqJxIobCVvsFNUppSeJGlr2qGocRUD0O5L3StLdoofRes6&#10;Ma6SgpKy4CeLtVGoecBacVRJQZGPcos1i75hc882k1haUGRxV/VuGlW/8cUQuKjW9JRgJYqWE9Ol&#10;c9+Vatg83msosdSgaBJxptQ0JncQrFSlTlQX58j8NyuY/mZJA7QdotuvYaoHGemU2+9v6NKDokpk&#10;6StbyR58MeX8PqhI6Utl+jVyzci5X9AzG0+7BKE/YBKTdCjLUZPYMlJSwPCiWPcFgwZU5KEEoeQu&#10;iXMYqioYkQdnq1jgwLBM2TVNIOOD8WqQKW4iFRUgRFMkVsxCLBhSfBWJLUHowiO46rkCTpL4idPz&#10;3tBUCUJpTncx/Q3ILKep+2Ng+3u59KA3gtIqIVAomqjSBknwRulBbygKFPkWijyzC46WHpSX0VbT&#10;vvBcKPLgLjhaLU03qtBME/NzoajToBRZzGHpQSdsbtTMFBXF0oDYKGMxtvLawftTeImCoUpFOlU1&#10;qzlTSkV6QSZoFMY0/ohxcRFgOsy4kjYuXJoVG5aKFDGdUmkzafELKS29qoBKoSg+Vr2xaAcXttA8&#10;0bHQfK9E0bZ8hC37vFES0nmtSvmjhWIK1ftdPCIX4yI9clUBsEJBoTwrasaVjgOd35XCmKMgfiGt&#10;dlR3aFJlgSIBPxW9+55vobjWqx6MFNqnrXkd2gQ5CkXwdhhgf22UGJTgxciQ9sdVKI6Gs+moQSQk&#10;x0WwXQlGCsVj1iNTE+Mq3mDNqyRYKUjpQTChfWGreOOCftSsjRKQcmeGEY2tZACKp8jimu+VKPp/&#10;c8QaW3lPQbo7L0CItZEodDrUehtbyRvXjY69alyJwlXmvQ9jKxmAHiYuob0lCm3gNA8VayN5Y14/&#10;UTzfDU4J3qikSstASYKrRGKhEBRSyCvGVTJQugXxzIFYG4W633sNR5UKlObiq6m6PBcKV9QlOloE&#10;Ov0gVRSxYBc+stnLrQGdgI9StRXsRKWLqNSij29wL0ICYllmMxeMY08Fs1sBSq/7eSB2nzgKRv9O&#10;tZdbADppOlMDgbghpoMGeMrHbv0npZt0MjLjSuKgsZm6wrZo1K+NpBu5NpjqmAweBSRSIci3YZCN&#10;qRK4PIhGp7ZWrMOGUTFoOpxwWchxEW/AAdv/Xg3jwTwTYL6UaBTZPipwNa50U6ZHuuBeuuPluPz3&#10;Spj+XsUblJNyEzBzmDBI1MQPaVia4yJ2Ow/K7fJGwyiaNb2toKS0daA7hLOVMHjDnMuXEo1yEl0p&#10;LTDjSt4gRG/uRMS7a1zLRTm+DUPxbM4valPCFnF2fqIYVqFkaJmEaJiaZw1NDqxR77rj7bs2kETY&#10;us4jHOZrFcq6ohwhaQtXdFVTmCgaT6vrMgXkaYtrpWL5QpGGmfzSrttLtWnYuvC4jsk6NIoKSG43&#10;xlbSBsWMyITMMkwULyDi3Bhbtf8ptXJzmCiazR2ualy5/6lOouWrGVeiKMJTjc548TO+1zQN5dDb&#10;Z95C8RbcwbTg5uKUtkghmi5njeIRmrNp8kA/0rbFjVmMq1A0Vp7WK/trvtSf6G4dyxeKFU+rcWMr&#10;GYCg4ziV+9+rNKN8cxVyQHEUc8hrP1PCK2wlis6wU98t5jB5Y0W56L5Xojj/EZsaW8kA1IKO6k6M&#10;K1G890n/JWMrGQBxD8XkxlairsygabeKxxrfC1sHE3JoFKklWsKacSVv0InOedilGbUNrBCj5biY&#10;QRPeaBTtwJVGilhX2aJrvFnzhaJD+mKaL9F9N20deUDScG+h5t3Ng6hlpvy+bLn64kZxH5oX9vb3&#10;cqk/CX2jaxVrvlDEAXEejK1kANRz6k0yHKCYDXJfaJ6NrWQAMtnuBluaUdtEhXHkL6S22FBUgViD&#10;rofKpdSfiG2Ui10gssusZjWHyRsUqJgAER2aYjKQ3dPt0ayNUn8SqFTHV4EoBucRdsOHpf5E1qPc&#10;3gIRFeXNLbO/Sv3JPjGNRgjG5xzyLKF6qo561oDd6Fph1mGBWIfUZpq1UZrRCS0L/QtVhPEDZ81z&#10;iRV7uTSjw1CGogo046I9p7GVvDFzKDL0OE49rnW25T73lvqTbTkt7PZ9m0Ld4HnFvaX+ROCrXkLi&#10;D4+Bsb0opTXjKgogV8HjMWJcieJIQTQqbJX6k/68SJiErUJh62rCvRT3xmzQVQ7xvbGVKLqAqgZF&#10;nCFpazrPm0VfKO1HtfSTe4rJplwKpf3DFoyeaf4jRHq8JRezgS2uvmZtpOeAu0FLHvO9EqV97NJ9&#10;LhCHEc6hGYhxEZtDE2TGlf4GbagIi5hxJYqHrKedxj5Hle6T0DcljMZW8gbvm9Dg0NhKBljRwKgY&#10;UWlMuUjBo8JWyT5JH/CXGFehkCJRJGxsJQOgSlX17ZcSi5JMIddmbCVvWLnNpcSi93iU8QFK9klg&#10;CbWYmcP0UibOZiT0hLpip1yoD1QxvULdN4oaVzIArs1BxfRKLTpxUVMvTcYgxjU6QjeHidLx3hJ+&#10;8uDKVLfun8uFusex1RwmA6BoV3UBVDjEbOj4fAk/yc+TrzDjSrbReYcSfhLSJxgobBWKn2dKingh&#10;PCcDj+1oXnZp2GSJzOcq3edIgucn7q+Ngk32S9lKAuAmRd7Y+DYlF5VqAAKaOYfE2UhymHElzGYr&#10;Sy2KKI3IqIkfFgwN7NW4NqX75HEu19AMHWVMB9ojHKJ9F6B0n/OM7QgxxNpIf8McXaX5nIdOEKYa&#10;O8kZ00nDDKn3/o1rnjKVMKKvZlSl+KQKA+2LMfUIU4dJKT7noXRVyXkpGMU2pqMeEb9YSijtbujm&#10;xNcqGM6aCr6W4nMaBbqwV8FmZRh2KsUnhHHbVAS7YGQpjJ6SjtU5h0TzVXVlwxAsm1dicHDbltT0&#10;FGxa85vARvcL1dqXgtEdQJ1cD4pP9ENG73UpmJ7D3P+jLlXVyxSVxdTfq3wFRbXikzZwqmYUuXbY&#10;oled0RBTHRIgEkQH560VjIZpRguIUCNtoX6bXnX7p0nDRk1h5rA8jemkozze0onePV5jK10GSvsO&#10;zoMqnai2VbxB5oDrvJnDgtk5LN6gz9rNFH7RZC4/MwXP5qwswScVnMjzzJlSsHkpWa2NdBtoTkzu&#10;S63DhFmef9CJ0n5H3fIKJr1QIi058fQ9mUcidvdXw9CWmMYs19aJYmsqWoWtpJvpwCWCyjyRU+Oi&#10;cMZERBum57B5g3SZyYrilcRPJPZiEkTXB50ovo25eTWMGhjjR5E5iR+IL0rHdrG/GoYK0TQJ5Am1&#10;ssUcmmfOGoanY4JDvNFQtlBTmYK2ho07Lzjq2jpRZACqlXTDNiKiwo/i/b8c1wUf22SIGnbjymHG&#10;VYpPqkVZYeJMoS9C/kR8NpPthV4ShanFhDYeYITYVsH05J8fjKG3EyzVMFotmtwXlZRljI7LSI/2&#10;KbFhhEQVJ7bsExWsKvCBcPM3jsJMZGEpv0gUXe6IUJuRFWzl5Rz1zYo95i0mtaOrM+mCK6AouB62&#10;X64IuEwjLtyMnBAKYo3/e612oTh8c2iaaUy/Y3olmAwziv78iVTSk5k2xgrGPQfZ/W6c6FqSUfrw&#10;MDLjeTSMx46Mvuda6k/qYdEFKWNNPK5un0heTeN0eRa+4gOMUKxxTK+l/5xLlSrMahj5/Zta+iUb&#10;peU1TKxGlgyysvRNKAwdZk4jAaODuY41jFbZo0MSq7EYBGPT0GifiKvbKMZYxsZYUgF+BBXQ5oip&#10;5+znBWS3QJIKIFQK/symbsUpT3sczR36WjLQsaa6gDYMFRiKSVEBCV/HEpm26ONs7n+1gs3Tnbx8&#10;JD5bSUGRPdw78ghrRSIruhgT7YOxa2wkXU2kqmG8TEG3eHNfKhEpyh1eujN3s4INg6vyDtQENTai&#10;BMrbLxjWpnGA+W5JJEyHtZYwrHFgK2vJJFhDF2ocn9KSokw6jDRpn7dKFzrWphe2WJPJQPN+Cc0l&#10;jLXiEiLri6mIpOF7fO6JnEz+RIwt/Yr1Mi+NmftnS0q1tVKHUkhF2tXMZMHgksMc9vtjK33olG2N&#10;h7b/3QrGKmFNKmvFJUibVPtCmqrmd9M7oDSiK+/Lw8xmbHUXmoapipVLJYo1pNHquyUFLfQFG12v&#10;+G5JClgj8ajGljCSovenEYW14pJJ3ZhIIDe7/G6nFaJUqyRJgf1GCsE4yaUwXbiwoQM1M5mkMNbm&#10;9iV2QMKwxkya861ajGKNfi6GlQuGNX6mWSUlGPWrpGALvvXUBuyvkhKa+h1QMHYAAlWzSko0ijW5&#10;uwuGBOF4gF7F2JIU4EnJXKU25eyGE5S1JAXPyqU3hZWxplZJkgL+/L0F3f4O6L6mRxTCpCLETCYp&#10;YA35ndlvpTn9ATPZXMKtwzQ1QtCazMXjI5MyFWNLUuC7wZPmNC21KkmdKcg11tovOeKXmBOnlKfs&#10;bmSJZk2WiJSxwXjmxCkYp9S9VGt/JktGyu6mbNiskoLxRgonjhpbOhhYuzd83N8BpT8lAU1fT2Wt&#10;ueRAhEWNLWEL1wdmRaySFpPSQEy1VOTwzB1wnqfPzJpsOSn7ZjqdiplMCqKxBNkkZa24hPZ7GDTW&#10;EjYtJl2ksCSlRGkRDpr9VjCsEZJXYysuQR9Cex8ztoTxTDFiT8PKJUYdH5QwoLGWFMQzr1zfjLUS&#10;lo5kniissFawhZ5WaBXFDihFKmO7Cz7312TBfsDYikt0dKY0qf67lbyUmby3ShJjKy7h4UUXwytd&#10;KprAu+hOWCsuIZ4/ner2z4CSmI4Ccdq6CmvFJTyTQyjaWEtSGGtI/I21hCF2piOZuQeUOhVryD+U&#10;tfJLZiZNQ3OSDEHmrBIiT2q/JYxcll0lSQr45TCXspYwEjEE2s3uLsnpLC0uAuK7FYw8Ls6rspZB&#10;1PsD1SpbVFpVVhY985S14pLpyq1WSalV8Up4hFdZS1Kg0QWdBtVMJowEDkorswNKesrLQ+jwTT6g&#10;YFyfUQGqsSUp8Igjb3ya/dZSV1qwj4Oxz1wlPyV9OZ1NzJpMLlk53SasKawlKXCdwqdXYysYm3QC&#10;jcJakgLWKBcwEYxSrkIJCIbUKklSmMpr1fvuWtpVgpOkFc3YWoZ65NahvKCGLeMEGQ+vhagEv+Eu&#10;sUoadte9KmvFJX5sBSNgQhJfrJISo/rv1jBydi5rVHLUlRdr5wPsewoNI/R0NL0f6Q+VpymHKa/O&#10;GGsF4z47hVH7+60kqRQDEmw3SdqG4VByZTfWihQIjk2tqJjJguEsX9wOKC4hJUnGz1gr2IhsTP/C&#10;awlTh7bwMIy1oiAcEzTS+zNJZ69cJdSnkEfYt/YIo5DDnN2ke9LagpbQdBV6gK18N5PL5ye1tSu5&#10;azO2gpHLn7K23R2A3qKs8bmN5vkBRvhCdWlGw1bWSO06awWjkynd8czYmhQoozNrcitJLHsUphT1&#10;d/yPamy0aDFvRT/AsHYjlSy+W5OCnsmC0RuDt+yMtT8iBffdCkYQGy/bWGtSmGuH4EmKF/IDcAjf&#10;zG0RnXTCaK13REyxy8oPMDp/zFtF+9+tZK6ExnjFQnh4RDHzR1JkgNLVWCtSwBrpLTO2gmFNVfHC&#10;HfkjyX+qRvYPMKqa5NiKFHBDb0YPSgfq/JFIkEgJmJksLmEi0ReamSwYvszhaLikRKs49Cd8E2Ot&#10;KAhPTT2avpVqFZ3gFMwZa8UlPJ+jWr7RgiY/ANoxhHjGWsFQko5QROy3JAWObprmqN2dMJ4GuqrW&#10;edR3xdiwRjWFGVvBsLap5q/0yQlrKMdAme/WsBOCV9MycivF63SLOqv91jD93R4kr2jVzPtspERy&#10;SkgJQ15ilTxqXtej6QlAiLCsnXmUTNwDUOsFjMZAB7xesQMKRgiJDScivWRXyxpRPNOnsmFYIzpj&#10;/JLSrxIeYybVmmwu4QwwmifegMmxkZG8mVxHw5gQzKlVkqTAXQUdkuGSlsuSpKXPkliTLWC1Qn1O&#10;mJiSCbWj8DLWkksItV/Uk5IkANoayS1lLR2MBUdtM/3FSACUNWJBRqmD0DhgWKOpsYhgNIxQ+7Q1&#10;NjOZpEDpCAJWZS1hWCOsZs63aoWKepK8keGSgpG0WKfB9v5p2gJWyjJI5wvmKthIo1VucSvdK3EP&#10;KqfUTBaX4ALNdV2MrbiEUh7VVxr3MRbXiOHJiRlrxSXU2h5Nvnsr3SvW8LqMtRawzp1DrcmCkdyl&#10;zMLsgBawknqA8sQqKRjW5p4vZrIFrKzjeZ19//5WMGaSE8fEFEr3Oq98zjOEwlpSENY4u5W1JAXi&#10;jLSYNbeOlsueueGYPA4vUsVSZr9NbbQZW8IYGxvA3KhawIomZpqWiJlMdwbmImiuZjJJ4V1Bn5rJ&#10;hMHK1Ayp/ZakwIlDs15lLWFYYybNadoCVvIzk7YTM5kUxEyO0yX2WwtYUeZOk499awUbEcwkm/ZZ&#10;uQWstNLn9DbW2i8haYSLLaylg8Hkk0YwXFK6V4qGSD+YHdACVs1cBUMqBSubVdICVljZxRQKRgqB&#10;A0eNLUkBcQP1IGZNlu4Va3w2ZS1Jgeb4NzTjZpUkDGv8ZU6cFrASClJttWk2FfSKNZay+m5JCrxh&#10;zX3R8GTpXrkpTpWY2QFJCvSDoFmI2t0JI6/IiWNYuQWs1I8f1IlTsB9gLUkBfRVyCjO20r0yk6SS&#10;zUy2gPUE3xmNId20cpXwBtmmPPNqvErRIkec2W8FG3kVd2ixSlrASh2hen6YFygexnZVN+HSvY5Q&#10;De2x2N0Fo6qDLWfOgGq/qrsAbQVjJtndhrlawEo9mnpVifbkPZN2TRaX8GrhNFTbP7urBytjI0+u&#10;xpakQMCW3JZh5Qe5LCJbo6FnLDElulNUw+CSufeJHdACVtbkOBj7M1kwrE3awlhLUpiSZARFxlrC&#10;WP7sbuNzle6VeAJngOGSgv2AsSUpoLgh1q6sJcyfpqV7pV8fb6Yqa+nO4HPB5uq7pYOBKsV1qeTt&#10;7VjK40/OUzX73mvpXqfcF4NmlRSXaO+1dK9Yu6K7NNaSguZdgWUx0dBrcckcVCoDXbB3nrmJqrWA&#10;ddrHKWsFY5VQbGe+WwtYieBRoyFmsmDsgHm+WqySFrDabosIGGtNWi6phquUKLkebXTmaGt4Qeq7&#10;JSngKdxcXLl0r54nW8CKfnJaFeyfAQUbnuSWY75bkgLnG8o4s99aLutXSZICXhCaMzW2hLED2ALq&#10;uyUpEOblZqSsJcxHZ0rAumx8N8VcBUNUTeTJfLcSsE4PnnmdZ3+VFAyZMy3RDZeUgFV376Gvdu63&#10;aTmulDrdghX+caxcMKrYyECbVfIgYKXyQfFkw1BPqmo7Gi/nlByI4SlVRMO0wqp1r5OkUru7YVDX&#10;pBH2PYUWsM7bVOom/AAju74qa0UKiGVVRxHuvfkBaCasnqjjYCoYtX04vWK/FWxYQd3yH3SvBChV&#10;ZqVhU5RJoHH3u90edK9TjiPuAQ8wBB8Iuoy1IgV2DTKk/Zm8PchlOfPN7qZEqL4bIiRzx3mAUbfL&#10;Bc6MrRwMlqSqlL89ymWJdKmZLC5ZqX0wqghqhGpKJpWvVkldVpCPTbvP3R1A4VRZ45JpKkAJ7CaM&#10;9oUn89bKAwzX/GRyHVyY09qBEnSjQnqAEfom/GdWSZECZTxUKZmZLBjKmRFVi91ddxyyODiUxlrC&#10;piZ8ZM771kr3iqcwijphrWBkaEmIiXjJrQSsUDkSE+G9Ngwv6DRCfzG25BK4nFic4cnq74qHRw7U&#10;cEnpXqfknbuwmcmiIDiZPgBmbEkKeOYuhndr3etEMIx6jLfQY7/pGF7D7vESZy25BGtEQw1ztVz2&#10;PPcHtQOSSxYqm1S2jwhhTImOzrCbAzZN+6Bls0oS9gNmMklh2t7ORWz/DKjusKAIz5g1WQJWegfP&#10;WhbWCnb/jSZecisB69SSq+hMw7Dm8qZIGPO7sb0JTpixJYxVQgRDzWSSwkLObmQp+9+tda/nM0Fb&#10;oTO/lYCVyCvPRpj9VjCdy6dWumbySEdacRNuGPoSqiTVTBaXkLae1iBiJhM21tTjxzxCnmOjiy1P&#10;9xhrCSOCQYTeMFfpXuk+qZoAUDsevxFjTtBIk/OAYYs2GGZkiUKHSvbHnKUlX53qeuUCFWoaN0w3&#10;i303odSrRN0dRxaKNgWk1s03K/HqdGxVNFIoZNgHVWx9K8nrxrsYpjtjo3SECz15LBDC0OrR6kb9&#10;gJElifDAGBIdsRpb78olnd5oZoEkGRABckd2y11J1an3uPnjYxp5cJFSNDW0hE23EyXBxtcpa+SY&#10;lINQMDiExa+2dbLBwrVtcvH7ZPwgd4UOTHgL7y/HhvdzME/5Nmw6ufCWp1gkpVtdFkLsplyRB0ni&#10;R2KNKI2QJxAZDxhv8uBrmUO0YFhzklC062WNu6Ui/4K9k4SqmUwiwbFjl4rQHZe7+JFY46w3hNxy&#10;Vy7O06tvf00W7AeMLamErX3P6QprCcPaDM6sySQFLhvEJdUqSdgPsFZcQk0lLrmZyYRhjcPNkHLL&#10;XREfoYYx1pKC/g9p57dzO45c91dp9Av46L80cPsi177MRXLZ7gxsA5OZgaeTTPL0+dWWqM1a2t85&#10;teDBAKe/2iqySC0VyVpFktqKKEl5q2fqRaW2pGbU1juFMl16pCxZamOxUfkCUt4qV7h+i91yP8Zk&#10;UjPalnxJ7JQo+UlJd6165ZS3SqIHl02V3lv2JcVtOOy07VwQ9AZ34VQmyUmN0TSmd4WvO5/XSo4g&#10;c4fKe8u+hAhEaeKa8lZJ9Khdb8We/a5LmJe8ho4fz8lT3uoQqdQlz5XUYsAvHT185PNaOcyOjSCV&#10;nky+hC19e+UAGC6u6LqEzSNTLXid1FjdMMOroCTlrdKT7CuuBC6SWizASke0c9Z237aVCUZpPpnU&#10;QMkrlvNjlKS81ZgEkRFXeG9Jrb4oTXmrTPAYUCsoSWp83fRkZRaU8lbxXKT3l9rWu6C6L0l5qxwH&#10;z5nFpdqyL6kGLlLeKqmFHEpU6snsS4obP4+Ut1ofTZNazMxJXS145ZS3ykyB695LbUu+pFybprvG&#10;3s/CF5DUGLuL88mUtxo3l0yVAymOpEZttY2fRz6v9RXPKbWtd0FGbWleEicKlt6bpLtW55PpmNd6&#10;qDyp8XXXNqKxGbL3yrB8tXlJUqt/ASlvlfUbAbVCov6R1KK2yNj48RiQ013H2LtQCV4nNWpjxKms&#10;OnK662u1WPGTSQ1MxvS10rbeKZwr4VJtvRq11baZcgxaRknc6FXwJUktaisdbnOkvFUiGFhZeW9J&#10;jfdW264Ip5raxodTOZIlq9W/t5S3SpwL5r/Uk70LorZiZD7lrTJ1IjpW8ZNJjVkQYa7K95byVolP&#10;4kpKbetdUH0dkPJWCZZxEFsFkmlaMpO2Wppy7f38IuK1pdlk0uIQQo5/qcwT0mmtXKbG+q3SshQs&#10;4Y3R/wVHkpJWOawgpjI/XuEnLYgAWlbxkSlnlc4onX5E1mj3hdZzPFLK6kbnl4iApEVlrBQr7yxl&#10;rHJfRulGKPYJ9i1jtyEHeRXeWUpY5frr0qE2ZCalyjhHsrJxkDOjOjXupIaZKgAkaXEELWxOqRt7&#10;XwCbQjShUlmvxchb7cbeF+AZiW9VKuu1WLLBpVe+s5SsCvTD7/z4O0tacaxl9P6PZz4pxRVHUDpf&#10;40haYzAAJZI0paoSsKgxN0mL62BpWaEbB24L7+DIdSqh9sN+FLWR0xiHyp549Pp4KzdPle7KEDWS&#10;CWFOCyMoer1DWPBZleRFUePQqbhY+scwQa93CXHTW+VEUlEjWZXBplZd70pgIcnzLr27Xo3qxjhS&#10;5YcfAWb2boGEtrky+RE1quPdFZwyer1j4CicOCuggsxejXld7cxhquunJMs3UoFq1fVqcXVkaeMU&#10;1fXTC64ewfGVWterjewCL+VDU12/UJm5uaoSmhQ1Rg+CvCVkpqTViXG5Mu4M35Iah7Uynyl95inZ&#10;dSK1diycWUJ1vTNiPYvHLhwniF7vVdiqVTp6W9SojhlUrXW9VyEUV8qtpbpeLa6+La3y0evdw0Qi&#10;UWWeJ2rEq9h4VfrMU8IrOaGlACXV9c6ofL0Eer17YBTh4qXKd5fU4mr3vXLaANX17iFOgKkkD4ha&#10;nDTKxr6Ki045r9yAXjo4nep6r0IYaeeI2lJ1vVfBQ8dGr4KLTkmvjOUMy6XqcvoqNwRWNgkzMemn&#10;OE51yT3EZ1eYPFNdr8ax/HiHWut6r8K9D8QcK52Z02VhgUrnl2Bmcg+EhWoTv6RGAitnRJZGhJTC&#10;ypVNpct/sLJ3RgRO2FpQqy65h3rrerU4GKGU/YGZvVdhfrpWNm6JGrnHUPQ1qPRehZVF6VR/quvV&#10;4hSlKlR698ASrXSVEtX1akxV2NJZSLhCL3kVtoEuhaC2qEG9wpiUfGbOZSVeWQkPEXpNXgWHSait&#10;4jNzNiskWWVnGtUlr8IWagJZpep6rzKwcK1smae6pMbeQNbKpep6rxKXy1dO2aS6pBaH61SO+0Av&#10;uYeFLR6liV9Wo23sYCm1LrkHNoNWziPGyqSGb+Di0lJ1vVdhTltcTqZ02DhSbKgkOmJmcg9Q05VQ&#10;uqpx4TXL7FLrknugukq+ENUltZjhVHYnoNd7FQaEiZVMYa6S1TiWu3QYGS4yuQfeQe27y2pxvnZl&#10;R1wkL3dhnIBKJZFT1bi7dK7kQ6GX3APb9irHR6gaqeSc2F+BSkpvBc5rJYmB6pJXMd5d8ip4+goV&#10;QnVJzaiudw/E7Sr5V9TWa3HNCAdf1/qydyrMwyp5c9TWa7F3m0Pta7X1PoXzHmsz9rnXYsslb6A0&#10;65t730CCfeWQBdrWa8WWS3Y5lFDZexRO3CyipNcyaksJrnE4SSFzdPiWtLhpngBVaVWeElzjxvhC&#10;viO1JS80kZtfofrR690JC5HapCFphc/baihJCa449MrxMNiYnAl8OEesVlCS8mLXuLquMuwkrbgj&#10;qbgySAmuK9O2wmZG2pZ8CSd/EHIota33ClwgXtleSG29FnFW7s0p+ZKU4AonWDkkj9qSL2FKyo1E&#10;pbb1XqFeW6/FBk+miLW29V6hjslei56kbSXPlRJcFw76L4VtkhZt4z72EkpSgiuh59pMKGkxXyMu&#10;WWtb70tYD9SmeSktlsu52VJU8pMpwTW8a60nky/haIyNsGCBgUkJriz7K7kFzJbSvISFOGfelmrr&#10;vQJTw8oek5ibpZko9HGxtt4rcPJQje3J2bR1r5zyYuu1JV/CmSagudSTvVcgslfzXCktlrGbeUnt&#10;vfVeof7eei0y5fEKJT+ZE1y53q30BSQt5pMsWEptywmu+JLSIi5pObX1voRRseYnczYt8wQSSioo&#10;SQmu9dqSL8Els7It1dZ7hUjyKM3wUlos85KZ0zlKtfVege+tcqkA6RK9Fsn8UxzSVvCTOcG1jJLe&#10;A8WcK3boVmrrvQIUTyUThbb1WmRkHqU7H9HrfQmp2sUvoNdiXs7VJrX31nsFDj+rzZXTKbCMphNp&#10;JpWezAmu+1bJLya4lUItJO9yAFGptn61wk3ztZlCSovldbDRrYSSlBeLL6+N3UmLpSpZEKUoc8qL&#10;Bck1ljNpURt9W/JcKcF1YuQorU2TFj3Je6vV1nuFMiZzNi17rILFKHzdKS+2/HUnLb4ADtysYbL3&#10;CpFOUuvJXsuYK6fMWFjt2io/acWOCm6OKvVk8iXltvVasY+bPUyV2lKWa1xmVpopZC0ucWcPTam2&#10;3pfUa0ta5FqQWViqrZ+XlDGZsmOZBeFfa7X1M4zyiJPSY53a+nlJ2Zek/FiWb3B/pREnneda9pNJ&#10;i33cJJHUerKfYZSjaukUWPJjyQyo1dZ7BSysjW8pRZZThF6HIhb8ZMp2JYhdufQ0Nmz0q0UW65Bc&#10;pS+g9wrEPSqnFlFbr4W3K9ZGHlxvJT1ZYsZEbYMEwsH+uCvJx+mrC2askgkiahxAV4tjw5z31ZEV&#10;V5pSitqGY6icFQN707uTKiWQtYaVZU5pksckpmscB4+XktmyFhNDknoqwwDRxq62rXbXPD3Sa4ER&#10;zlurLL2JtfS1EXmpDHFZi9pIbKqhsncn1RAl07rORtxJxCNK30DvGOIU0spEiPlqqg0sl8hhPEOn&#10;B5NQCmJkrdi4EMfCFb7vnOZaXFQBk85G7m1hZlJ6bynLtRpW4JKQvjZOz6mx+ryopBdHB/6YZVct&#10;whG1rzvluBLDqMSe8G+9iSQRxodTeW29K4mwaq1pSYv73WoxDJDbW1mcv4oWX3fsUq+0rXcllFJK&#10;5GQ8620sr/PhDjq96vw1a+FY2NxVe2+9U6iuF2FTOhtx0Sw7ap9b70qqsV6CFqk2cuBKa2HiRp0e&#10;zrXE5mct4vPFkTtltpJ4U/sAklakNtf2EODxpWmV7NusxQxsY1N85QNIea2cXlTK02aTbGcjB5du&#10;zNQKX1vKaq3yb6x9+8pWvoDSnCSdAhvJDZVAL4v6vrLxYMAvtaz3CPDBtWE7pc/GFrQS9UBubm8j&#10;0+SS+09apIlyu1upZb0/ONbScbOMa71W5EoX31l2BwyHpRVAypyNPaKlwAzz/a4fCVaVThKKZUKn&#10;xjizl1JEOcunU3ulqpXaltRwPUeJeiPtrq+N3SylHYBZjTMYSxcw0iW9P+DAqdqOvKy2MvsvUaZM&#10;Jbq2kbLBydyVyVZSI+IUB7UVnFbKYh1ZzFZO7qJLekeCryN3rFRb70jKKe7kU3VdwlIj7rettK33&#10;JORsLJUzK2hbr7ZAPNRWiSmFlQyFvba+T2pc4zeXaMUhZbByE0rRcyU15hWlC6owqncKI5GZyulW&#10;osbG0tJeetR6X8K2C1KJKl9AUosM/FL4jiTLDlwcLDNwl2hhcZPUOBmaTW4VTKbsVVJ0arsumIR3&#10;Rs7nLSOFLyAlr5JrwNBdalvvgnDKwKTUtt4pTCsLiVptvVqci86Cr9K23ilMO7XVUJLUuK6nRPSR&#10;zdO9AJJ02ABW6smkxk0BtThJSl6lNtYtpdr6ecnEZSXF99bPSyJro7QlDk/Vd8m6bjU/mZJXOcmJ&#10;Y/crbUtqzIH2WgwoJa9C2HFjSKm27IKIzZe+gJS8yhGTxTlXUoPDj71RhS8gJa9GDK7EBQxJjZVz&#10;bTcckanudXNx77SX/GRSY5tZ8QtIyavlYwkI13VGkpW7HrWe7J0Cd92RYV1CSa9Gsgeba0rvrXcK&#10;nATL6Wml2nq1OCyjRD5z0GbXJWz75rLgUm29GpOgsRa6SEfB8mmXztSN0FRn5LAThC29t5S8SmCe&#10;BW2lbUmNkzprCe3M+zsjYafIxC7V1qvR0uLsNSWvEqmtnUfAmNsZybmnbAmuYDKlvAY1UgvxJjVc&#10;RG13Jj6/M5Ljg2v7F7Ma7pWNegU3mXJX2QbPBvrSa+tdybxBI5cq613CwSHDYykwkzJeuUCrcp99&#10;EI9dNxKE49SKGv57PY75Ke0k5DtJtXE+EIRWYaac9CJ6URpK8zmw7MXm3OdSbb0nYbtwLQ6UM1eZ&#10;phXp0qTHgS+l2F1OXJ2IQrN6LnRk0qvSiZK3yqEMNf+f9AiBlvxxTnblzPHSTY9wAP3yZl0h6grf&#10;dc5aZcyGTi51Y+98xloKF9eh9uCfOb69NmgnvW0dSk4kZbrGRfYM4qWW9c6H+BPZGpV+7L0Ba4aD&#10;41pKtSU9NluXvuuU6Ro5PRxiU6oteZ+IHZXa1nsDVtFcTlLyxynXdWVtU6ksp6wSEmN5X2la1mNJ&#10;WqoszSqMyno9Ydr+4dc//Ov/+Oe//f5P//jrH379N/7jH+K/fvv7ny8Z//XTr3/+119+/vZz/PDX&#10;v/ztp7//8vNvf/nzn//277//8b8RJPq/7z//+7efUadItK5ivqeMWb3yYCkz5+mVR0sZ39MrT5Yy&#10;vqRXni1lfEqvvFjKfOu98mop8+n2ypulzJfYK++WMh9kr3xYypEt0Wvzt4UxBZmHssiCSLV7OIsM&#10;haTuIS1O8ErqHtYi8yCpe2iLpICk7uEtcgOSuoe4oO2Tuoe54OGTuoe6oON7df52UBdUeVL3UBeM&#10;eVL3UBdkdlL3UBf0dFL3UBeEc1L3UBcUclL3UBekcFL3UBc0b1L3UBe8bVL3UBdEbK/O3w7qgllN&#10;6h7qgmFN6h7qgjJN6h7qgsxM6h7qgp1M6h7qgm5M6h7qgj9M6h7qghBM6h7qguFL6h7qgunr1fnb&#10;QV1wcEndQ12QakndQ12wZEndQ12wZUndQ12c3ZLUPdTFYSxJ3UNdEFRJ3UNdME5J3UNdcEFJ3UNd&#10;kDu9On87qAuSJ6l7qAv6Jal7qAs+Jal7qAuCJKl7qAvGI6l7qItjO5K6h7o4hyOpe6gLbiKpe6gL&#10;1iCpe6gLGqBX528HdUEHJHUPdRGoT+oe6iLyntQ91EUEPql7qIuYelL3UBfh7qTuoS7i3kndQ10E&#10;pJO6h7qITCd1D3URMu7V+dtBXQSBk7qHugjrJnUPdRGoTeoe6iJkm9Q91EUwNal7qIuwalL3UBd7&#10;+5O6h7oIfCZ1D3URkUzqHuoixtir87eDutgfn9Q91MWG96TuoS52sCd1D3WxJT2pe6iLPeZJ3UNd&#10;bBpP6h7q4nqkpO6hLrZ1J3UPdXGFUVL3UBcbr3t1/nZQF9cMJXUPdbE1Oql7qIu9zkndQ11sXk7q&#10;HupiN3JS91AX24uTuoe62C+c1D3UxQbgpO6hLnb0JnUPda8tur1+CBzcvTbd5gI85L220eYCPOy9&#10;dsbmAjz0vTa75gI8/L32r+YCPAS+tqTmAjwMvnaZ5gI8FL42juYCPBy+9oLmAkwkPggLm7EQFxhb&#10;OC0oP0gLBF4B4gZJkDcLEEdIgrdZgLjC2A/pNUGcYWxx9AoQdxi7Fr0CxCHGRkSvAHGJsbfQKkBJ&#10;jNgu6BWgSITX8AqQ4Th29XkFKBLhNrwCFImwG14BikT4Da8ARSIMh1eAIhGOwytAkQjL4RWgSITn&#10;sApQYiO2nHkFKBLhOrwCFImwHV4BikT4Dq8ARSKMh1eAIhHOwytAkQjr4RWgSIT38ApQJMJ8eAUo&#10;EuE+rAKU7Ih9Tl4BikT4D68ARSIMiFeAIhEOxCtAkQgL4hWgSIQH8QpQJMKEeAUoEuFCvAIUibAh&#10;XgGKRPgQqwAlQMgcMwtQJMKJeBYoEmFFvAIUifAiXgGKRJgRrwBFItyIV4AiEXbEK0CRCD/iFaBI&#10;hCHxClAkwpFYBSgpwhndZgGKRHgSzwJFIkyJV4AiEa7EK0CRCFviFaBIhC/xClAkwph4BSgS4Uy8&#10;AhSJsCZeAYpEeBOrACVKOLHLLECRCHfiWaBIhD3xClAkwp94BSgSYVC8AhSJcCheAYpEWBSvAEUi&#10;PIpXgCIRJsUrQJEIl2IVoOQJtwibBSgS4VM8CxSJMCpeAYpEOBWvAEUirIpXgCIRXsUrQJEIs+IV&#10;oEiEW/EKUCTCrngFKBLhV6wClFDhcBCzAEUiHItngSIRlsUrQJEIz+IVoEiEafEKUCTCtXgFKBJh&#10;W7wCFInwLV4BikQYF68ARSKci1MAB9NkjiYEXgGCRM6HMgsQJHJftFmAIJH7rc0CBImcPm4WIEhk&#10;L5RZgCBx5PRQ7y0IEjnLyixAkDhyWqdngSCRffReAcqxcMW8WYAi0eRYOEZWvgWTY+H8SC3ARKJu&#10;DhlNjoVLUNQCE4m6QWQ0ORbOq1ILTCTqJpHR5Fi4IU0tMJGoHAtH/XtIfGwVMTkWTuaTJpgcy/jY&#10;LmJyLONjw4jJsYyPLSMmx8KpH9oHpk98bBsxOZbxsXHE5FjGx9YRk2Ph9FXpA5Nj4bZzLcAcnXUD&#10;yWhyLKNuIQmBNbDoJhIOLDALUJ9ociyjbiQJgdcE9Ykmx8I2aX2N5uis20k4xNlrgnIso8mxcGSQ&#10;NMHkWEbdVBIC6y3othIukTIL0HmiybGMurUkBF4T1CeaHMuo20tC4FmgSDQ5Fm4iUByYSFSOZTQ5&#10;llG3mYTA6gPdaMIhO2YBOk80ORYuvpFONDkWbnDUAkwk6oaT0eRYOMVTLTCRqJtOOALNfAuKRJNj&#10;GZVjCYEFJN16Mpocy6ibT0LgWaBINDmWUTeghMCzQJFociwcDidAMjkWznjVAkwk6kYU7qgw+0CR&#10;aHIsHNouTTA5Fk6e1QJMn6gbUkaTY+FOIrXAHJ11U8pociyjbksJgQVl3ZgymhwLp1NqH5hI1M0p&#10;o8mxjLo9JQRWHyjHMpocy6hbVELgWaBrZ5NjGXWbSgg8C3R0NjkWDrMSHJgcC0c7awHmikW3q3Ca&#10;qdkHOk80OZZRt6yEwHoLyrFw+65ZgPpEk2PhgkJ5CybHMurWlRB4faBINDkWzozWJpg+UTewcFmF&#10;2QT1iSbHwmUt2gRzdNZtLJyGZzWBC3azBSFwXuMUd871+xdC4BUgSOQeZLMAGZ0nk2PhQFFtgjdP&#10;5HhFLcBD4hQXsuVO9JA4xW1puQDPJ05xAVouwEPiFDeh5QJMJCrHwsWrHg7i5rFkgcmxcPuwFmAi&#10;UTmWydzHMinHEgLrY1KOheP/zQIUiSbHwu0G2okmEpVj4Th1swmKRHMfC8dFShNMjmVSjiUE1mtU&#10;jmUyOZZJOZYQeBaoTzQ5Fi431040kagcy2TuY+EQYLXARKJyLJPJsUzKsYTAegvKsUwmxzIpxxIC&#10;zwL1iSbHwgmx8hZMjoUTZrUA0yc+juoyORZOdFULzNH5cVyXybFMyrGEwHuN6hNNjoXbl6QPTI5l&#10;Uo4lBFYTlGPhbHCzAEWiybFwirn2gYlE5Vi4l8FsgiLR5Fgm5VhC4L0FnSeaHMukHEsILAuUY+Hu&#10;SrMAnSeaHAvXqAsOTI5l0uO8QuD1gSLR5Fgm5VhC4FmgSDQ5Fm4W0U40kagcy2RyLJMe7RUCqw+U&#10;Y5lMjoX7q6QPTI6Fy0a1ANMn6hFfk8mxTMqxhMDrRJ0nmhzLpBxLCDwLFInmPpZJOZYQeBbo6Gxy&#10;LJNyLCGwLFCOZTL3sXAPgyDR5Fgm5VhC4DVBfaLJsUzKsYTAs0B9osmxTMqxhMCzQEdnk2OZlGMJ&#10;gWWBcixcNGMWoD7R5Fi4tUGQaHIsk3IsIfD6QJFocixcoKVNMJGoHAu39phNUJ9ociyTHgoWAq8T&#10;1SeaHMukHEsILAv0aDBuOzQLUCSaHMukHEsIvCYoEk2OhWtRBYnmPpZJOZYQeE1QJJocC1dgaxNM&#10;JCrHMpkcC5cJZwtC4PTBrBxLCLwCBImzybHMUCopth4CzwJBIrfJmAUIErmMySxARmduITULECTO&#10;5j4W7kDTTvSQyMW1WoA3OnNhsRRgciyzciwhsHCgHMts7mPh1jRtgolE5Vi4L9RsgiLR5Fhm3ccS&#10;Aq8TFYnmWWGzciwh8CxQJJocy6wcSwgsC5RjmU2OZVaOJQSeBYpEk2PhbkOBssmxzMqxhMBrgvpE&#10;k2OZlWMJgWeB+kSTY+HqcO1E0ycqx8IFo14TlGPhwmmzAB2dTY6FO+ekD0yOhbsGtQDTJyrHMpsc&#10;y6wcSwgsICnHMpscC9d9ax+YPlH3sXCdq9cE5Vi4NdUsQNbO3DFqFqBINDmWWfexhMB6jcqxzOY+&#10;llk5lhB4FqhPNDmWWTmWEHgWKBJNjmVWjiUElgXKscwmxzLrPpYQeBYoEk2OhRvP5XM2OZZZ97GE&#10;wGuCzhNNjmXWfSwh8CzQeaJ5VtisHEsIPAt0dDY5llk5lhBYFijHMpscy6wcSwg8CxSJJsfC5bwC&#10;ZZNj4RZ5LcD0icqxzCbHMus+lhB4nag+0eRYZr1SJQSWBcqxzCbHMivHEgLPAvWJJscyK8cSAs8C&#10;RaLJsczKsYTAs0BHZ5NjmZVjCYFngSLR5Fi4/Vq+RpNjmZVjCYHVBN3HMpscy6wcSwg8C9QnmhzL&#10;rBeuhMCzQH2iuY9lVo4lBJ4FOjqbHMusHEsIPAsUiSbHMivHEgLLAuVYZpNjmXUfSwg8CxSJJscy&#10;6yUsIfAsUCSaHMusHEsIPAsUiSbHMivHEgLPAkWiybEsyrGEwLFgUY4lBF4BMjovJseyKMcSAs8C&#10;GZ0Xk2NZdB9LCDwLZHReTI5l0X0sIfAskNF5Mc8KW5RjCYFlgXIsi8mxLMqxhMCzQJFociyLciwh&#10;8CxQJJocy6L7WELgWaBINDmWRfexhMCzQJFociyLnhUWAssC5VgWk2NZlGMJgWeBItHkWBbdxxIC&#10;zwJFosmxLMqxhMCzQJFociyLciwh8CxQJJocy6IcSwgsC5RjWUyOZVGOJQSeBYpEk2NZlGMJgWeB&#10;ItE8K2xRjiUEngWKRJNjWZRjCYFngSLR3MeyKMcSAssC5VgWk2NZdB9LCDwLFIkmx7IoxxICzwJF&#10;osmxLMqxhMCzQJFociyLciwh8CxQJJocy6IcSwgsC5RjWUyOZVGOJQSeBYpEk2NZlGMJgWeBItHk&#10;WBbdxxICzwJFosmxLLqPJQSeBYpEk2NZdB9LCCwLlGNZTI5lUY4lBJ4FikSTY1l0H0sIPAsUiSbH&#10;sijHEgLPAkWiybEsyrGEwLNAkWhyLItyLCGwLFCOZTE5lkU5lhB4FigSTY5lUY4lBJ4FikSTY1mU&#10;YwmBZ4Ei0eRYFuVYQuBZoEg0OZZFOZYQWBYox7KYHMuiHEsIPAsUiSbHsug+lhB4FigSTY5l0X0s&#10;IfAsUCSaHMuiZ4WFwLNAkWhyLIueFRYCywLlWBaTY1mUYwmBZ4Ei0eRYFt3HEgLPAkWiybEsuo8l&#10;BJ4FikSTY1mgVNIOihB4FigSTY5l0X0sIXAsWJVjCYFXgOQnribHskKppE4MgWeBsH2rybGselZY&#10;CDwLhO1bTY5l1bPCQuBZIEhcTY5l1X0sIfAsELZvNTmWVTmWEFgWKMeymhzLqvtYQuBZoEg0OZZV&#10;97GEwLNAkWhyLKvuYwmBZ4Ei0eRYVt3HEgLPAkWiybGsyrGEwLJAOZbV5FhW3ccSAs8CRaLJsay6&#10;jyUEngWKRJNjWfWssBB4FigSTY5l1bPCQuBZoEg0OZZVOZYQWBYox7KaHMsKpZJHZ5NjWZVjCYHX&#10;BJknribHsirHEgLPApknribHsirHEgLPApknribHsirHEgLLAuVYVpNjWZVjCYFngSLR5FhW5VhC&#10;4FmgSDQ5llU5lhB4FigSTY5lVY4lBJ4FikSTY1mVYwmBZYFyLKvJsazKsYTAs0CRaHIsq3IsIfAs&#10;UCSaHMuqHEsIPAsUiSbHsirHEgLPAkWiybGsyrGEwLJAOZbV5FhW5VhC4FmgSDQ5llU5lhB4FigS&#10;TY5lVY4lBJ4FikSTY1mVYwmBZ4Ei0eRYVuVYQmBZoBzLanIsq3IsIfAsUCSaHMuqHEsIPAsUiSbH&#10;sirHEgLPAkWiybGsyrGEwLNAkWhyLKtyLCGwLFCOZTU5llU5lhB4FigSTY5lVY4lBJ4FikSTY1mV&#10;YwmBZ4Ei0eRYVuVYQuBZoEg0OZZVOZYQWBYox7KaHMuqHEsIPAsUiSbHsirHEgLPAkWiybGsyrGE&#10;wLNAkWhyLKtyLCHwLFAkmhzLqhxLCBwLNuVYQuAVIBzLZnIsm3IsIfAskHjiZnIsm3IsIfAskHji&#10;ZnIsm3IsIfAskHjiZnIsm3IsIfAskHjiZnIsm3IsIbAsUI5lMzmWTTmWEHgWKBJNjmVTjiUEngWK&#10;RJNj2ZRjCYFngSLR5Fg25VhC4FmgSDQ5lk05lhBYFijHspkcy6YcSwg8CxSJJseyKccSAs8CRaLJ&#10;sWzKsYTAs0CRaHIsm3IsIfAsUCSaHMumHEsILAuUY9lMjmVTjiUEngWKRJNj2fSssBB4FigSTY5l&#10;07PCQuBZoEg0OZZNzwoLgWeBItHkWDblWEJgWaAcy2ZyLBuUSmL7QuBZoEg0OZZNzwoLgWeBItHk&#10;WDYoFekDE4nKsWwmx7JBqYgFJhKVY9lMjmVTjiUE1ltQjmUzOZYNSiX3gcmxbMqxhMBrgqydN5Nj&#10;2ZRjCYFngSLR5Fg25VhC4FmgSDQ5lk05lhBYFijHspkcy6YcSwg8CxSJJseyKccSAs8CRaLJsWzK&#10;sYTAs0CRaHIsm3IsIfAsUCSaHMumHEsILAuUY9lMjmVTjiUEngWKRJNj2ZRjCYFngSLR5Fg25VhC&#10;4FmgSDQ5lk05lhB4FigSTY5lU44lBJYFyrFsJseyKccSAs8CRaLJsWzKsYTAs0CRaHIsm3IsIfAs&#10;UCSaHMumHEsIPAsUiSbHsinHEgLLAuVYNpNj2ZRjCYFngSLR5Fg25VhC4FmgSDQ5lk05lhB4FigS&#10;TY5lU44lBJ4FikSTY9mUYwmBY8GuHEsIvAKEY9lNjmVXjiUEngWydt5NjmVXjiUEngWydt5NjmVX&#10;jiUEngUSxdlNjmVXjiUEngUSxdlNjmVXjiUElgXKsewmx7IrxxICzwJFosmx7MqxhMCzQJFociy7&#10;ciwh8CxQJJocy64cSwg8CxSJJseyK8cSAssC5Vh2k2PZlWMJgWeBItHkWHblWELgWaBINDmWXTmW&#10;EHgWKBJNjmVXjiUEngWKRJNj2ZVjCYFlgXIsu8mx7MqxhMCzQJFociy7ciwh8CxQJJocy64cSwg8&#10;CxSJJseyK8cSAs8CRaLJsezKsYTAskA5lt3kWHblWELgWaBINDmWXTmWEHgWKBJNjmVXjiUEngWK&#10;RJNj2ZVjCYFngSLR5Fh25VhCYFmgHMtuciy7ciwh8CxQJJocyw6lklieEHgWKBJNjmWHUhELTCQq&#10;x7KbHMsOpSIWmEhUjmU3OZZdOZYQWG9BOZbd5Fh2KJXcBybHsivHEgKvCYpEk2PZlWMJgWeBItHk&#10;WHblWELgWaBINDmWXTmWEFgWKMeymxzLrhxLCDwLFIkmx7IrxxICzwJFosmx7MqxhMCzQJFociy7&#10;ciwh8CxQJJocy64cSwgsC5Rj2U2OZVeOJQSeBYpEk2PZlWMJgWeBItHkWHblWELgWaBINDmWXTmW&#10;EHgWKBJNjmVXjiUElgXKsewmx7IrxxICzwJFosmx7MqxhMCzQJFociy7ciwh8CxQJJocy64cSwg8&#10;CxSJJseyK8cSAseCQzmWEHgFCMdymBzLoRxLCDwLZMVymBzLoRxLCDwLZMVymBzLoRxLCDwLZO18&#10;mBzLoRxLCDwLZO18mBzLoRxLCCwLlGM5TI7lUI4lBJ4FikSTYzmUYwmBZ4Ei0eRYDuVYQuBZoEg0&#10;OZZDOZYQeBYoEk2O5VCOJQSWBcqxHCbHcijHEgLPAkWiybEcyrGEwLNAkWhyLIdyLCHwLFAkmhzL&#10;oRxLCDwLFIkmx3IoxxICywLlWA6TYzmUYwmBZ4Ei0eRYDuVYQuBZoEg0OZZDOZYQeBYoEk2O5VCO&#10;JQSeBYpEk2M5lGMJgWWBciyHybEcyrGEwLNAkWhyLIdyLCHwLFAkmhzLoRxLCDwLFIkmx3IoxxIC&#10;zwJFosmxHMqxhMCyQDmWw+RYDuVYQuBZoEg0OZZDOZYQeBYoEk2O5VCOJQSeBYpEk2M5lGMJgWeB&#10;ItHkWA7lWEJgWaAcy2FyLIdyLCHwLFAkmhzLAaWSWJ4QeBYoEk2O5YBSEQtMJCrHcpgcywGlIhaY&#10;SFSO5TA5lkM5lhBYb0E5lsPkWA4oldwHJsdyKMcSAq8JikSTYzmUYwmBZ4Ei0eRYDuVYQuBZoEg0&#10;OZZDOZYQWBYox3KYHMuhHEsIPAsUiSbHcijHEgLPAkWiybEcyrGEwLNAkWhyLIdyLCHwLFAkmhzL&#10;oRxLCCwLlGM5TI7lUI4lBJ4FikSTYzmUYwmBZ4Ei0eRYDuVYQuBZoEg0OZZDOZYQeBYoEk2O5VCO&#10;JQSOBcM3JVleErMIoVkowkMjCgLHl8S0QqaLFOEhEgWB5EtiWiFTRorwUImCwPIlMa2QBQxFeMhE&#10;QaD5kphWyCKGIlx0KvEyfDOZFxQe6DS5F4p4oNNkXyjigU6Tf6GIBzpNBoYiHug0ORiKeKDTZGEo&#10;4oFOk4ehiAc6TSaGIh7oNLmY4ZuSMS+J940oHUMRru9UQoYivJU2Cg90mpwMRTzQabIyFPFAp8nL&#10;UMQDnSYzQxEPdJrcDEU80GmyMxTxQKfJzwzflKB5STx0KkVDES46laShCBedsDJp/U4R7siuRA1F&#10;eLEgFB7oNLkainig02RrKOKBTpOvoYgHOk3GhiIe6DQ5m+GbkjYviYdOpW0owkWnEjcU4aITpkbQ&#10;aXI31PnwnSZ7QxEPdJr8DUU80GkyOBTxQKfJ4VDEA50mi0MRD3SaPM7wTYmcl8RDp1I5FOGiU8kc&#10;inDRqceSUYTrO5XQoQjXd+rRZBThroqU1KEIL5aOwgOdJq9DEQ90mswORTzQaXI7wzcld14SD51K&#10;71CEi04leCjCRaduo6EIF51K8lCEi07dSkMRLjqV6KEIF51K9VCEu2ZXsociPLYHhQc6Tb5n+KaE&#10;z0vioVMpH4pw0amkD0W46FTahyJcdMLzyOTAZH6o8zGym9wPRTxGdpP9oYiH7zT5H4p4+E6TAaKI&#10;BzpNDmj4piTQS+KhU2kginDRCe8juDCZIOp8zDtNLogiHug02SCKeKDT5IMo4oFOkxGiiAc6TU6I&#10;Ih7oNFkhinig0+SFhm9KDL0kHjqVGqIIF51wQYJOkx2izgc6TX6IIh7oNBkiinig0+SIKOKBTpMl&#10;oogHOk2eiCIe6DSZIop4oNPliojfCy5CYqGTsOujCBOdxMYeRZgjOwGMRxHmyM4q81GEOe9kKfAo&#10;wpx3Ml97FGHOOxlUH0WY804836MIc94JPB9FmFzR8OCKQuKh88EVDS5XNDy4opCYVjzQ6XJFw4Mr&#10;ColpxQOdLlc0PLiikJhWPNDpckXDgysKiWnFA50uVzQ8uKKQeFY8uKLB5YqGB1cUEtOKBzpdrmh4&#10;cEUhMa14oNPlioYHVxQS04oHOl2uaHhwRSExrXig0+WKhgdXFBLPigdXNLhc0fDgikJiWvFAp8sV&#10;DQ+uKCSmFQ90ulzR8OCKQmJa8UCnyxUND64oJKYVD3S6XNHw4IpC4lnx4IoGlysaHlxRSEwrHuh0&#10;uaLhwRWFxLTigU6XKxoeXFFITCse6HS5ouHBFYXEtOKBTpcrGh5cUUg8Kx5c0eByRcODKwqJacUD&#10;nS5XNDy4opCYVjzQ6XJFw4MrColpxQOdLlc0PLiikJhWPNDpckXDgysKiWfFgysaXK5oeHBFITGt&#10;eKDT5YqGB1cUEtOKBzpdrmh4cEUhMa14oNPlioYHVxQS04oHOl2uaHhwRSHxrHhwRYPLFQ0Prigk&#10;phUPdLpc0fDgikJiWvFAp8sVDQ+uKCSmFQ90ulzR8OCKQmJa8UCnyxUND64oJJ4VD65oyFzRP/z6&#10;h9/+/ud//tvv//SPv/7hP/742+8//emXn//080+///Lz7z//9B+//PwfP//0L7/8/C9R7a9/+Ouv&#10;v//b9Wz850//55efx3Xmsjva+m/x38O4ECSPR//nX/73H//rX15Kv//0919+HuaJnfknSnmIU4Bb&#10;rPH95J/+nDVGLv4+Q77jSkrMzam059q/f71qGLle6YzvxvPznfnenvvtT3/52x9fDXnXeeku8zhe&#10;2QDjMkH0tQ/w/eRv/+tf/v23//LH/5dsXLDxyl5Fb17PA5roqdOkZViXKzWKnzk7+VXs+2dSZa9h&#10;esTe6R1bSnV9rHnmjL/LfaE78r/rHV2dwW3bV0IrPy9BXZ6v8PoZjWviyM9cAnPHXAs1J90PRZPc&#10;eDoCiqZNLy9ytzlwcLEz/Gy2me6+Ahad7rvodWlR2E+9Pe9EFRoCpxXD28dUaPPBi7x1P7znZbkb&#10;NU3rOYm/DfsSXfnNfgef67xON85GXm1jLd74bCi/oLfOUzuUcVxGJvRNoz3X/r2fX4Yr0zWeH+8R&#10;vT33tXWcrBbXxwRnB6jo2EZmvI3LDT2r5BwtHEZTA4MJwZzrM1zs7ojx19WsrUs54WK4WFd+3eb3&#10;7PiH7/IA7heHgyoHoqcvg+MClvuzev7KB/42qumGE/1xtds2X2Eu+nc9TsL9bg8Hp1zBUaC78L/0&#10;ueIH252C5zfVnOeP6439DvOVPIwuLugF+1YxdNYau3POlwew81uAqsKw++cvHUUDyQUmspVbuht1&#10;4vfaTKI91/5tz89knPc+o7WvPZfbeWutbZs/tTBAvEbHd8uWab17fKbHpU95lxc1GjZ250z+8F3C&#10;e1Fzszc8oBTNdc5XMHFcAp7S5Vx1dHGZ/IwnaoNNbmVr+9XaYWDneftc1vF9v0p7rv3bnh+ppdkI&#10;uO4Btz2Xa2ta+O6Lfx+Xdb7isHefEltoV8nxM32aW8ZSom2j4GdG+fYec135r1Yzt7HfNW/0qRRN&#10;p93N34brit63YQyHd5fT/e9F+4/f5nDwvbWe5ULkc2C4i6Yf2xR9XLjV9lzAdj/Tzmua8v655BNg&#10;Pyi6vaMPRU9YcxvG6JY8JJOtl63np4t7eS8Ff9zmMbrwLrrpvht18PNtGB9wfhnTQDc0r8D1qqdh&#10;jzY3pF1veBoYt9og2mu159q/7fkRx3H3LD3V5uDtuY84muLTOBlhXtcDKNOEGefcnJ9xd69x8W74&#10;RJffb2TFK3z+Nj/XzMToiliD/qb7Lnre2nbX+JkJRfLx03Jnn3c/P/r0c83L0jJFOt13zcv+Hns+&#10;GIbXv0eI+Gqbt851tV5vbwcfdGtV3mYMA58w08rNtbVauEPpinzzupinZh8/IboHZG7JkSFg4qu4&#10;VlFMtGnmC8bFPqVN98jH0e7nHvl3n/J93EDB+ZzB+O7nab3nEcx03pkqP/42aWS71IylEiuMPLpM&#10;ONl77s4xV2eawbtmJlX31IhR6k2bF2qmxdcmTWpuuu+iewR/+JkVzt1j98/F3h4ZgJs/wh+f8bl3&#10;zUzF7uXMh59JfrtH1LtLajWP8W7vmhk5sqsb6W1gczpZZmn6c8w7bu32roo1j7EObkW//HG/RsNX&#10;MpduPzcI3V3CdCCmvadhO97GGWtjKdpqfoJ3wAncnzYXtcjMCefPmrHV3D66WpvhvZhwNl0moxnb&#10;CI77PT8/94EuuV9G73Oy78h/XZ7kG6dk3m9qi3V7cr+knrf722Jc0OkHu3raBXN4WJ41PAnzzH1o&#10;/XXPxO4XyRbx7UrPYDr4GvF7GDBmjFdeJj+3ueajt5sXba1lB/0d0GBFdgef2nPt3/N5ppbvDz/W&#10;CC3Q1B771KUcaNVSHFm0gEZZSTGpahhjFXGyUq3VB0/fs+/4DlqFuaL812Ur66O7v54rKRzXvZRg&#10;AnFOe+9qCbnfbjkmdvWPhpOr336CuE72yjudcc+IQGme8nMTQIwf57dKNqUxDu24pzvywNabvHzD&#10;7bXDWFh6g470OX25MM/d+vXKHloV4F9L+5kB9E4Tfy/tG0Iu4M282Gt/5siqKiIuoBm4tufav9fz&#10;rDfGFjqZjylG8+8/vzGXuWA1hwtsk5VWbm5bq4XVQ3McM0OTfPxEJlkEnO/n48/M3O6fcX53buCP&#10;h9SZDSltfT3jgs4JZcMjHD6D+eUbZo4mlwXVzAto7pLe3O/+z63Mf91vAo91TbfRnc+D0981szBt&#10;Yz3BxAid9m5nxhVdYXDe42uIPN9Lrus72Ik56ZX8Ns7byLT8erNfYmfhkIk2dSdKEwHM72Ihwjdt&#10;hGSeN93ne3wXCwtTjRZFjFrODJ27X1iQb9eeAMxmOHqtOt4/z0SAruUFK4XuHvWMha9jzds04MEu&#10;sAU42rLm637ZCCc0VxpjoGK+tfd68ywttmvHzMg39b4JpT339Vvb8ONtJhVh4xtwb+MyAM4qwW1g&#10;8+XgZlYYOdwMDiOeeP7KfOKkt1qXchtexJ/PX/svOleU/zqrxa1O91BAMH1Ic7ediELraOKS6jr/&#10;Ez75u87+MVCkdd7B7Akzz6EgRqD2LnP78l9na5kZxf7wS5WhLReMJ22d/CHAyMu8o/KMt+8kqAzb&#10;9NdVbR8SfQS3j5UmNKOekwBmUncEI6Z+dc/J2ZFxudzZ2gfBwdmW7bBZwiAxY+m9V3j4e4aKCz2D&#10;mo8508dOBif3ijK+AJnUdOHhZ7VMEpuvf1MftWoJbzSy68Ncim/+Dn7db+/+gFgQNU++RETpc8yi&#10;ffzXp0P33oCIF9Nw2B771DnMAGBgrnfCnqVzv9ZtB71193pMRhI+WeqwxGm61NgqzBXlvy5bCdS2&#10;Jdp7zL+rHbjZtfmexwjLnex3YNAcQTc+8+Y/Ioh9Jl23avH87VRKBsg2+Ny/bug2owgVnPPBEhQ2&#10;oN2W0TPz8nOyeBeMy2sYm3kydzIxPSblZydDGXUJJunD/tTJMX9v73YmYJSnSBufWMMnc66IEXez&#10;hS9HjVzRd4YdIoNXSgjhHlrVlgPfH3YIq+Dir+YG7Zanv7jae9rGp4x37GzmQuKgWc5hh0HfWIFw&#10;m3IsZy5V7QzmvPRl+5VXn40aGSnb/IHV3rksKgED39LuGBtnZi55acOkpV2KMM444rwCeYGqVRuL&#10;7M8+Ir+v8+vbGEbbCoT4zqV64zGA3maZz1+/eq+5oq+BsdBZDXdBkd1xtO8DY2XG0Ualic+PaEb3&#10;6lfedotvTMxVhgSMladb0HCKkbLNQsXm9EWdXUV0aGrrvOC2c7Aovtb7C8MBnnOr1pErPzcvDu+y&#10;niaXgMEsZ25jFuuN61KWu2AwdnuMp1F9X+BN6LVzzl1oLVBujneK6EqKzaZX8Oxk5sBtNIjVF19i&#10;uVoCJm00iAlH7kbc49I6mZl8dGn35r+Ek7T2y9l7pHu06Coryu1OiHzjsQ2g19eDwrWJc2R1yzhx&#10;NbQ91v5tjy9r40immXZ+f/lMbDjO5H55oilI1Pb2Wqlff1kjm2SD/H7pEocb720GXzWFvANCK5ff&#10;QyPCO+dLu2v78E2MHFvAOumqh885fxQjh8rsLfJLtGDI7pIZMj9fdcZ4doKs9FmMnJwYcbyzdyII&#10;l7AwEDm546/vzmufDfHVYDNb30L4tjcnWPnQ5oGZA77q0mUEyJ8GsQYmT9cQ8fZq75qJlt12M4MG&#10;z9WPA8Rw1V5rc/DQ6aPkZyaIzTDYkXPUe9dMxKc5MMAaBHm9ZiIdLbb2/qTvosFODHbny2AiKWQm&#10;1zQycLafX7HYcs3EyIbmOidqOWNI75qJqd69zUHBeWQcdt7V2z8yzTPe885cvVk9807PN/WuGXd6&#10;z0AeHh/0TeSCnG2ewfb99RYQRtiCIPaly1eSp2swrRR9dSfMyXWkzNswvozmJQlodHfmJjRnO04P&#10;NQCLO1ljZj2Y56cDLveOds+PORkkLvuZmmGMkWcYtfQ9D0Rj7nGbno0JKRi5G4U3Xht5EIEzPsD8&#10;83gn0cwsBd5ZoT9u88bgdr9IVjZ5zCFHFVd9T/mYsmdHwyjxjll6U02SR2KSe71nMjLOL/Ld5mCk&#10;7p/bdPL9M+HFt2EMjfVhNtaj+z1BpoFDmiXBEa13vCFCPuLiVibJd5w2UjuMr4qZULtAlBAcU+38&#10;Iqk3+MGXJ4mVl8BgZV2OMdfPvCzDe+Iu71XxvDP5yy9yJe7fhrIPwVycGqvvq+aIZBm9HfR089uE&#10;pyWUxQ4SbpG92szXfN0dcL/nyOG8teOgGqO3CVrEYuHVX+QACnVBRDayudrPkaeWvioiu7cH/E7w&#10;4aMnidXtbfWDqyFboP+ZF5kBCJHzTnEF5/fMKtfV5iaX95rJ0m2rMyb6F2OC/2nPtX/v55flzlu+&#10;M/O+8zxznWvHCr6dwEx7E63c9m8rH3w3f5j6rz2XW9O0CEc0XiCi4PIJQPjdq/UPrzQikG0NioEW&#10;WiKlps0QPgERIrotrT7AGLKjbTkmMu19ISwopjtG8IjzDCsv9nZXHz5dvpBmN4slzyswJb8HFlIz&#10;5BNYmeBeZ1AEYxBxn37cWfft271+Nj0h9MB0szBPJ7sNE/+/HM7TRW8jTb6HJdP7swZtL5KY5xWn&#10;uB0O6wWAe9X8YViCsLjb/PWI1zB+oRrqYW2LQtjU916F9lz7936+szFW183ftuc+fjuMqARMW6fh&#10;afPr2oh93cPHp5YtbePnyJvm5cbLLs5foNH4Us+RCQjqLAIctUXDjFeWqTt03Nw80Tv886i5tb31&#10;UWRRNAaXwfQHiQA4BmLJzUaCfudqrfN3n/uUS85uTu0RfGI4JkupdflzyrgzrN4tY512BvMfLftY&#10;Mw+/GdIPE13Wni0njwA0Djl9mzuDSEuTIMkR8rr+NgMmbdXxDtjcXwjr3Nuxs86+yMz3z8wob3aU&#10;YPnpU4ptBgn3rA4PIfMjXPCdREP0iiVKbjPvqo04RKuYNdfbzAXid/rOM3I2gO6YB74ADpMfL6b3&#10;hKwMYi53/czLaGNjfrOCYBZsbVvYGNA652QdIvX5mSXu5RQZMPYz7Ns9n2u7vpNIKrs2dI8Ta4cz&#10;6ne/Lu4du8e1ic/+7LT3z6y32tskrtydL/vjtQV5MEwxrl5hb0xekhPEYFnTOo14Rh7qGRPjg720&#10;CZ589Ta/jGixULo/IEa2NxC/CgPBK6zXNj02TbHFqRE57T20f8+eZbp1Oz0exx1dcGuPfTdE9d5Z&#10;wrsnJHPpfmUbQS32d1zdEWh5hKharadx+vyTBpPn4xKRlj5M+dfb6MD1eJ4jK66399Ge77SeI3oi&#10;b+v1uZC//75w7MvWc8wSYGka5Bh//9WM5BLc9OxINPfu39aK9u/VW6wB1wZzNhTM90Ev7bmvWzOR&#10;XdcCp5GUfcYr6LivGsMijlSuqy2xpG5uqtXV/j1tmzC+ZREQSRoM02Ir0Z3cxyBwcWrfsS00YpH/&#10;ejWv1vyoo3dW0/fzr6SFc9bQGvHJJ7EG5A7ZphV5YMmd8vN6783B9UpGIz8T2mrakbHQOjDXlf9q&#10;L5rRqc2RIoya6XW4uilCzScyWY2epEHzhuw2A1bXipJnIzHu0xyptb3VGSTG5QfRohRxFPp8ah8E&#10;ZaulPfe5ZXwgzUEQDY0lQzdESZfzRaTJYbz393skEGbEFtDdx8YEsLDl/7lm2HTI3Aapa+H47tOv&#10;MJpb+fUHiGeYWl4TL4gx7OreLz9AIoQttAQ/895z2Pq3/Xu+P1Y+jAuX/TCrhFQF4l8OQdPEdPca&#10;sYmgvJ3w27TcyuuTJ/bapqqsKq+sytZjLAcjrHn2J0uZ87jJ+1cY7AY2nCbRwMvaXFFuIvOC9yvC&#10;4vsUtvZY+/eyj3fcPBgbMJnlao+kyUFTQqf1RaQDJ3wy2M9tjzMfoaS9TLjAFp6iavLvPjYqN/F6&#10;exwT2iaFzNJkYxczqnYQ9Bi7pfKSidgmc4jmDQiDN2eYK8p/XdW+5uSXKgvrzA2xyrm3VkGnELKO&#10;9rRXmH8l5GG0NiIXzUGBnLxfN5Z1LeQa6TQnku9qmSe2XJyRUWn4jJyPrQWRbd7O4pGpSmoPxG37&#10;3linxK76vrX4qsZS0E/dXX8JRB+rZWhs3wmB2EhR6gum9W1gjl1h8m5jy1Z7t4DxiwSuDHyi6zHx&#10;OocHpm0/8OTE6u+UiI9zJC3dezxyE9u7Zvv4PQy2Utu/FyK/anB77HMP04dt6PrQh7z29iu2541f&#10;EUdu0SPzxbJPm6nO1c+s5HJcCgStbW0bBHsew1lw38xAbHq72d/cvvzX2UUkBt9z2okFy/nhte8D&#10;OuKeI7JyI1OlR1sEVFpfTJwOYKRSM27ffMRrjSUFs/Jsq6hY0ySQE7Vc21wI/u84Qc4ML7cv/3W1&#10;lplI84xv1bu1+OMWs5kglc4Z9/0r41r74N+/1qolo6ItHD60lgHt3Z5HJzOVbx+8+26Jh7WJLVsl&#10;15xjirNjzD0BBy8f2R+dJ2GbPnGc9iuL4NevpdZGtKudb8DiPfbCdwXjTtr9VwxEgCa9eWgCUnba&#10;V4ADe/1aq/a1ve5SZTqX8xmTX3p+t6+3cunyNZ2DU63aCDo2iyHcMyEN03YzFO8BpkGK7OyYGZ++&#10;lQiKMeoFNX6P0wOLkNSNpImDmqtgXkE+F4GtffdBJ+SBMFWNF1RqLWtYPNxVMG/vTMZt7Yk5XONj&#10;YkvbkL5b4jdb83DvJU6tWkb4hmR2/MqGrt6o54wmwkzNS8GuvLe9ZAeR/zrdxbTHV3C29kO10Zzr&#10;zX+olhBTi0G9V12l1s4kRTVyhBiOrMhICrs39MXZHjLNImzUNoqwAILKLr/bfmJIMOiQL/OVsHO9&#10;+Xuq1N48uSd3jgyzoe7qszSjaePuNTzPY2xkOeHPp3PChS5qj7V/r8e/alp77NMrzL3F/C99J9/v&#10;6fSN3Qvn0isknvo9bDAvaaGXD7gi1tw8vgvY/hO7Fw3tJZF3zjrjgjMUS44lA9c7EM3xgnDHZeQw&#10;lO6NMWAWgI/oPT4Th5vfZPS9TqO5jfpqvZjf5tdrYbgpkvxPnzQwIYa2uwx/rzgbQk4ghUZb3obG&#10;c9+ZPs9CqXUcqSPPQOT3rCNU1qwjLYCw+Y+sY+XXJpEBjggbnu65WZV75mpTTDEu3zscbPTLS2QS&#10;HQn3n64M38usLi1I+JkEwPYzqzNjJEKX+/5OWBGEYdyRoolsXUM64xQzrDQosEbA7qYNUu69C7mV&#10;+a/W5jUOgHgBGgdM0VIzoatr+c37I781ffvkSKLd2tzjJteV/2o1A/nbajx9Zv9IlmHpdX1pAIaA&#10;Xf9BxDqUVfn5IXJ5MMzu9YZzXfmvVvP/5+xskC03dS08pZybdKcz/4m9byEtgTDe236VVJ3sGFsg&#10;hP4l8Io7iqycvm5Ho1KhZvjTHLZun+B4/gd9PyHj1rkppjGlJUz8g3hh/ZaIcqPIy3icGTWetDnT&#10;vMf5b32fwHjKWTTNzEJbBMENJuAmfgvfQw9QgQmaEPgxwmvfIowI6ypoYUrte6oEKR0PD2DiA3Ec&#10;FQ7maKQGQ3dmSNBl+KPmYwRtnRckwQvVmr3ltPjTSkHvXmSUbXLIxsQ4ECMxflG9OWvsnd/GYItY&#10;4yOBxrtU0vtd5Zk3Hr8xAThYc3XxmGoDn3I05vCEPYQsY9Dv8iab2hbVGB+5aftj2E+iRLFU6Ozx&#10;PkNecO9AJ2qyiu5WyOqBYs4GDajmqz0mPddrxroiPHOGfOtKJauGBJzEOSFolY3F3KdkO56MfzAO&#10;zM3xkfzb1X8+i7cgEaq6ynDpFH32x2SjGWqH1X/lSaa6GOljjJEq2TkyUXZH9KBENKROROJNaffz&#10;FYjoFeT105aac1FfJtZQ8nLN7d0DOr9sxs0ed/x+0DDgRUiyxDmaGNrGIyrBi+2yDYJLyI2+GaTG&#10;OCtIkRLCU426cUi7cw3BEPSNG+pu+n9SCRaK85GGhoNvpB0cCkLT/lEWgirb22NmU7IXq7mijxvG&#10;TpBxF5GYlwwS8bgFu3A/oCblYxSKnrXzP8JucOB8jN82JM4zLkY0XwdNxg6m8SgtaosCn2kuopLy&#10;6Y5tklkQK/n2fz+/bxwUm1xV9nwhUqm33iOP6xjzGf5NEbBnehUiFCq6JxfK2qgaagshuSJ1G9Q9&#10;ZbYnNXZY/Zchr+efQET3HKHY4/ozEvBYde82j6FnSygsyzoHHVb/ZcjkfKSHTq4JAtwbyU229h/W&#10;TARBJ3OhYVHJRuC+kauq6c88siNLXM4CAczfPwOdBRlYLDvoAme0KnrYjGcUifonOTwo8g/ulW1R&#10;7fxjOYbgnJDvuE7H7we+pRpV41zR7zrHU7qZTr1LtMtK79MPaWizoZvH+e8cX+dVBZehLYEdj/Nf&#10;jweB6QBWPH4GEj3u02r+hT0k9f0m/AaHip24Xw0+yYwRKVGBFPx8o6AdORh6VM0RyRP3Qta24O9w&#10;hEQ1OBkhqcdEja25wvNx8ZwtD88g8YI/FG5nKiOpz1Tmcf67jE/NHFaBIj5O04L3TiP1Fmqz6fFK&#10;6uw9ZlOywDpkc2Xw1wz0LSf42Un4G5XHehbW2EV5RdHzEaX4I9XmCZkEiTr9JTQeQgY5yN2QCsSA&#10;4wzMT6NCmqgo6FaGyMpr8Z470IvQ4G1TUMdv/2Vsc/pNR0qH2zgeeYiInDEx6nRp5tIZIil1VVtG&#10;4iT4e853VFzq5AKukP8V79aaWXJ1VAUfyLq2Zqi6KpaQU3cNEo5rxv2naNFwOGJ2qe57RSdeL0n8&#10;eHwJyMPvEIxOiiA/4gbb21mQLC2vN71fKqLhcf6b+yJSs11KWgm6TmLW4/zX41WX4DWhklXsz+P8&#10;1+PJrkhixmOLJmb57HFHzKGMW7ZivZGK1zGHU51NC8xhMaUKWltKi11ZPwOxCGbFwk5SyjPImf5F&#10;gS9hjXyLRG/zKo/zX4/Hx5WHBfc110CaA3uc/9Z4uePy+79F0Z8xTbhDoZKYD+7TkrX+7hlzKEmO&#10;Icw624kayiw5evFRTMw9VRUNK3kLvhviYc9POBxBjqb8NEcczXWhdjxiSxYsUYaePIX7QEXB8TZE&#10;e5eL6rUHTnkLOkic4nNRNVHstMf5r8dDjI6SYBPMe+o9zn9r/CxgQrWcmpbH+a/H44iyZ+lvuEVZ&#10;KR532jNsADX7z7UTmICqVsxBZuqZMfaMTq+0w+qP0TPM39CqlPX3ndqRxkRDM0VSJcNffGY/f2Qv&#10;eBIIrZjEFxmLVgNDyZXBaDjUbeqIGLJ0YmW07uDf9pg6QOIC+Rg39U1ykHGbeyBjJvU8VCTlviY+&#10;PM5/czza9V8O0rfaTo877plKTFL+R0ON5nKFFKnFT3Shd6k7yrqliCQcXLky9LgXYTNS3Kit9KcV&#10;bdxwiursZB9lV/W4NNRDMCJPKY19KYtN7PRV9l+JKTTBSvm9dvMQm6403VE33FEinbMmRk5yWYcd&#10;Vv9lyDD0mrV6XjY/D4UnBKSNTjLSQ+iZ6ZEKS/pXigvFwIuzd1j9V0LGQVSN4kd9eF8UecbqPxFn&#10;k0ykyHEqyFTX4bn3Y9z/4+2LrmZKM0x0e88XppNereWs7ePXGnZEfnl4Pc5//X2qNp1Nij5EYOLz&#10;CaERBmczV4GT8OfLiaKJSGkupFKSS/7l+0g6h9sRG+kGWdZ73BlaRVaLJVi5sobXIwa7kuEQO4Pb&#10;JpBSO9PkDbbgjUa5Ye6/P79Lm6H8XC6U4LUe57+J6VGfscpE77/HnVaGAkx6n9UbSeFGc0yWM5zb&#10;oUDJ5lTiChW1fQ4Rf592d4YMV8IVFO9e0lb+9xeV86V3qYNr42pS7xSribehq8qj77D6r8AU7wLZ&#10;s8aq6btJWgKQPTFIsMfVeYy65rfxULw44USL+LTfJdLQjzC1sGQXeFGVNGM6IrBOS18/rvSIywk/&#10;rpm2WPL8DHzRUUSbulAwD6GvJAOVGWzYJvJdfQVIEKbXedJih9V/Jba5Bq9a0ShJtcsQNG5McEPG&#10;zN1RAr+xBJrx92drlqpcecao+Vuwioq8qj+j8I8am4YSfAFqhzYwhgdZd6/H+eur9OnK1XJEXG0H&#10;mjnBxpTH+e8cP+1cmMzFxunQ/NZqPMs67qdWoeNUDaUL/7vhlExINxyLUJrn2GH1X4a8RviwM3ty&#10;FoFnFKt02kFRufyiYNiFOh0Lp9gO8vA9wim5mrmP+F2xI77Yjcp/L9fC6kU37s8rQ9kpf8UhjWAN&#10;EiLYw7icK1OmQJwvBSIzPfkZnbIdKooZWCGSnxlG9Wn8Xr7zGdnFcelHVy097H1Hc0b1OeL0uGa0&#10;MrYhIJPnsuXpo2wSxoojgH9KuU/thKx+f3S9N7XqSiuHwydkbLDwK8816762dMvJ697bB6JrEzjN&#10;iSkv6I7738cfcakp0jBw/gtJUjbGrU+Tnmmuvvr5RZwiHFaL5mDqypPydfwHj6uCG1lkQw2MUi5y&#10;T+9nh3/H1AsT+Wrx44DARsr1s7DgjctqjvTCpsmXG1gjowXaWaUIctjN6VE/mcT+GP0sWD2P6bAz&#10;CPnZGSGpRP2SEjLzaBoYiZvkBdWnpXi3iSkEaP8rE7uLq207yFu/0m5lvssueJz/esePc/yOU0qS&#10;amWeW50ESE2JVblwpdS0lUG7LotVORslSkkpff8+0Ro1XmkYy6Gn3lgh5+5pDS8yVuSYEm+IjuIN&#10;48N/jRdSCZCDNT4O84KX63gYvsfTZNN04nF9bRPKfAs6BKeNNuHf9VFoc9NkqWAicpkw8dy+8EYh&#10;myZnUJ+/LW8JuKjy+WliQZsaohwG58wQNZGlH9jsq+y/vGayxBwvVpl/+GMm7VCY5ZAw9Ru7okv6&#10;DhenxcSUoV3eiw6r/zJkPMaOhYIsqa0N23jYLVj4L/VA7o+JSZqoyc4sX1qH5f02TOIk3iOkUfKA&#10;hY762/UWUUifL4J9m/6JBfhfZpWhLDKVjWzgvQ5eN67fYfVfhqx0qVwlKoluCW1IwMYxO0RR3Xrc&#10;ca7kLYrdQdiIsT6nCzzh1oBQKDIDbNIFhoY3XpXx+5oxYJ2JRWlONmV7yKeX/AdCgGxSXzPWelp1&#10;pK0Rbu50gbXFYco1w9hKKnX89l+JbdwMlVqB9xRlpkHmxBOiiE9z4lCjtsczcYhMCRTbI7Y3iiQh&#10;uKJrfBT1K9/yOP81RSCHnO+FGflvcWuPO65szSmhMUr2Opm7uW4X/tnuhRNHr1g4wQp0l+PKzpCx&#10;epxhpp5u3RcGic48GjIb5X5qBL5k4dDxbibBd1j9lzGFhWN5jwGZdtFcM2mKZnyI6d0AIl2WcFFy&#10;tlW767D6L0Mm59qEglSQJ7otilWam9PwIpN658SYtbMWnmsajPTtItL3WNtGR+eZYk0RqQnVAP17&#10;R//K3kHhZvJTd8vlO/k2LCIUi4enHPXZ2YP4viD9jiOSicw00fPoBtIfN4Eo7TtX21fZf3l35BSz&#10;bgCH2BjIr0UgQp0qg26bt8wb1e5VLjilriVMcVzhN+ufxjAukUbQGWW8QV7kJcoqvoEXa1b3i1zz&#10;b8zrzZxHgtk5Q2iHkOx2Clcxg/f6mc2NTAc/QR1AVGYFy1lkrTmW9wUT9ccWGYww5riMP+8mbql/&#10;Iuqi+hX8NR1pnOvsLIJnkm/uwgQdxCwd0zjk6zMKRh1yF4dRLNjjYLpKppI9cRZujetwmc9cOxJI&#10;VGgd2Omr7L8SU2uqFwG8rVSFT888PXX2D0W0+Iv6jVk2tzyhDqv/MuQlx0/t4TYbCv+Fm7ipNSrR&#10;gLYZKFyVQUT4NW9be4htHJfmqdia6pS8Hg7cXvTxCGJTv/t9zSr58GO0mRtt8bxmElysAlOWq1hH&#10;g7wU2BwyQaniQvPKib3MQVM3qEqtQUvo4W+Vh/1Y+/sPAc0BXydGM+7K7dZNCj8veGQriJETbvv0&#10;6snCIbvJBUqpiCTFmhVFi4k92+fFv0dchnc7K8JDQZh1fJqeQde6henVhGeNDLrHp4p6zeoVKWfu&#10;pmsTQKlyVKalxmIrtml4UncHkJCfPWSfrRnXSVW8kZjBKemf5ow7Xgg7A3h/DFPLXCX59/PGr4eQ&#10;UefyVKnKg6Sf7dPEGmIjeQzk7bFS2ONU8dhtSR5CpgtZameEDvC3buiklKOK5ggbb5uhLH3XmHA6&#10;X+U5ofXprjbpPBId4LuvmaCSOxzQywTf9/aYiXnNa/OXzjs22UbIhwSLhEk7vfI2epz/Jp8l3Gzf&#10;GnLTwRQw63EdWr4lV3x6JAlY00WkrwyPft3ANiubSy6sPZg+9DI6Q8bDmtYisXJO0gZZscdcPikO&#10;6aCYkOHOjrIgQGYFYYfltXu1yHofCxwTsxLD4/zX40mOQbEZ+077EUEM3uBx/lvjUUpzpxmvrgqf&#10;xxMyKRxUTHDZs/37ulk66ZBjNtureFxfvWclx1kywEMyGU72avrETtBZrFEv5pQuFgkcgL0bG/UM&#10;GX3HfOZaeA3BEQH0sSLfchOTYhAu+mMWb64VZRntXZVqNtbbHruGvahL1cTpBRE+shvVQy6lsKZP&#10;OzSwOaGgZQJ0eayvOZGyPx0ZnxmVDyE3LqX6qr7mxgCV19wfo6ZU9T3bEvL7IWR8WOkIZ/XIkw3b&#10;nDqTEA1zOK0dMjhKnYVtY5/HvB9CVu6r0cnbP9ui8DK7uBO/TzYdn/uM/xXKCL6ObhqRhYeQiar7&#10;7B7SakeJZ9I2lT2756eVlcLcwhJ4BllRYScpYJ5g6jZ06rZOCytSPjHB+2Nyx9Lzj77DbVrj8UPI&#10;UKeFO1mnW9tWOFIVU8IyXB5Q2KZEnGM3sA0/otDF3LTzjv4reRjeVBkl2imCy7Q22BaFn81OCWKL&#10;yagLstT3PM+jovoNtgk46frogHwoVcHdajOZdIU9QouHhbyHeLtl7vdV9l+55n/AtuNe+PJlrKw8&#10;DD8DOQ75aflt+3GH1lVAOeY9A7jP9rlZXajMIfcmOlebjQO7nee1qku3W1bMsq+y//KaOc+FL6TN&#10;ts/QaxVDkbi29S3BjMW+zr0iNJ5c/+GaMakd8qLKHex1bEOAJl75M4JJTZQgJb0ZhHTQ8vT2Q8ir&#10;V4Ao0HZgpemYwvB2btfz4g7FdE8ywDOnIoPHkJHsFQw4eK/XgkYV72yMBt8eFBoURtNbsfjnkBd/&#10;J2UDezE5biBXDuCt163DbTNaDIm0bM7nc8ir1xNf3qbxsu/lZBye1g0yvMV1gyPy+QYycs4OSi4e&#10;uLhG2QEfWN3AshFgixX+Jm523mdrgnmecAsrxWhwAU7TzCfyOP+t8UvAkn25aLzHU7vmNZC+kTUQ&#10;dTjaY92J0zlVe6x83hucfsirINvIeQhksqR3i9N3H02mkMseLeGlTo3x4b/Gi8ZHHr640vfxmlHy&#10;/TGj3ZP5ITbOrdaKnY094xxMP99czXEXiPa50AcVFMHeZeSajqDo3MbB1mQGKYc3Z2rDy+1bHue/&#10;xqPuFUuphLoqoR0n1+OOK9MF8dgdQcUI5N3N3R7j+W9Z9tIoK4tjRsovvNkz8EyXHAc6TnAFzTbT&#10;T+PJWLlE2bbxDXMVv2dWHnfEhFK/HYJCP/jfFmpoH6Uw4ENGythjR3w6LM8gMQE9ukoBupKTdsPE&#10;B1pGgUEqJy0TcKr88EnLG7RfWBJF/ainX+o2qNYiYl2nBY61U9Tl++ihSYE4gHVKOwVexhP6zJOv&#10;jIuIdy37dBk/IzYEM6Ym4HEd16Y2rK+aFSHan659yIfsx4ezi1L+x7rLh7N7A3nOF5/Zbq+u6EUD&#10;3yMDq7ikiO3OUvbavVpq/bjxPs4zpgKe3y97wAk210ByXiLeNytDVptriKPtYbn1MUKrs0uEv/uL&#10;i+ozRfjCNc6QUZCdGEanluQFUx4qXpgT+5tqqH1id2emw/pw6jBk3cAZXkktui2teer6t3zSicZY&#10;BSG5nWQB7UvNm9Txz4/papEyb779DGP44ua7MOlN1WyQqRX76cejPS6EPoW8LIpsps1V3iaGVtab&#10;+OEyWOZd5/YpZHJRknMR/EiqXrA9P62a1y0Hj5vcdD9gykSo+0Vsd6UPwmDErLd9JhvAykuU0XUy&#10;QAalxaH0lsqs6zTVf5nCsBh8Mg5KLklBdkKRZODksIkSEXOuGeMEb0PyjQ6r/yrImP65KDI19poT&#10;XHHzMZxs8+GDBUcPiJegu/tEdVj9lyHjIrBz4pDbQQUf/CU2ciZ7zTWTIFbJS6z5Td6CinadNnJI&#10;lSEWS4l2QObWQAoQOxngzbDng8RgcpmeY5tNrpxdgjb/bRn7a34p+VNZpFdrxmpxjTfxOqUAvYDc&#10;383Kw+XTcP0kIXwNMo5W2kbMQJaJksp6enaeEWlKpxsnksgerKR/GgdDbaQ6R25WEP5EkwFbobtP&#10;QyZ2muq/ksLWfNyZ8zTXjHfMx0aAI5S9PJ76MS1EJJpOkDcZDm1VzQm7nXY0mPI4//Up2Mebmjzu&#10;uDJcMg6tqUs3x6fhVKU2xulMfKqVtaP1ll8Q9HO6ohwUW+M/kiPdhJMKIVJRt4mRC2bfHReTZTf7&#10;Z3TE/qC5Bx3h0SJO1de8MEFV1u6iknB46UoyXM67ecY2ua726PxDat1uQZISZCfXSSLJWLXYkKro&#10;He6w+i9Th4xkS7Oy4OdG8jGLHIrG8E92lKyPwXag5CG2F8ha35bbRS7MhAx2tgxOqvYc2kCCo7e/&#10;wTYGsMUsEoWmH9uilscc4C3DapX/pGPTektvP13z1B1IFs680wXbi/qIqrolna3aQ9Mu+87e66eU&#10;DBMmHwSORpU5Ksx8aqfmCUEdjHcqGuNVcRIr9Sj/naPz+DB65rx51Id5UWCTZhSOCfXnCDhzXn2F&#10;CU8qUIgMuCx7tu4ixrLzl/DEbbUpZJ85QYl4fXbnerSDhLJUmitRg6Mme4J5/+BLcM1ALx7FYAD1&#10;UOpevEmJ/ryiq6/MuMoVkgibSQISjxUx8ij/9WgSucLlSHU4aa2fd4vZ/I5kPEZfd2v/9jJ70uV2&#10;Suir8HxQ7IItod7v6PiIyGV/SO19oee2bdc9gp0moOHg76gEWQRV+7PSIG5Gr7CvbMOKFhj25L+E&#10;+tEiPp4P8szzljZGTx3a37w/H6RPyf0hqlMdW9WMfDkfuCLhmuMt6ra72kMmM5G7fKi7DBuiSNKF&#10;ocabZIyNh8/OhzJO87OcLGxaMFIo5iQiIcbhUTZyh0lANU1geMddj1HjyhyA0FDQsGb5Df+o0qmB&#10;MlrNFT7u1kKD63w8g04Xng8Yj9Wro8u2QGkjwQAgg+0mA0JJSlr5gnHDDmhE+Iiixzuo8kTv+no+&#10;0BOcM41Bsu0zYeuDHCA7iXB+QKKi4+KH3ObF2lMRIpNKWefbvE7d4GSLxNFE01FG4kI36uWSrFO5&#10;ueE4NFGR7KPecANzOGZZVkDr+9N/Jf7UpSdhYiftfQEgx9xK+ek6rWKg5D5/4OUnmCqszZgiN2/p&#10;urplnWQ9o1ePpSCyth5pxJndnEUGS3HgDqX/SqpU+nqsk7h22rFGHwUibn9AprmCOeuEcH/CCIXb&#10;cU3cCz6AKwmrVm/SZpKvtM8S2c6jTgibOHV/OIJf402YXZyhZ7yHeGV69xR42LYMLwN8TJ9V3wUU&#10;lAYUXdNWg4zvePcZVBmU/jAqHbu7YlAWRWBQEnALq+P1rVb3nP9MlL6A7ceLA6D4eqxEapx3xcOO&#10;NKC4k+ehbe7L554OW3Ok1Cj9uq1huJcHQAKZIlGeXmZ5AotR69Z8ANh6fhLrt88TS469XoEije1k&#10;I69T5/QxzOFKj9kSNuhamKpX4iig8lDv2+QTyHTIhPey4+SjdS6fRbCIty74W5ZCKw1a3rSHEwnY&#10;vRlvv8D01saBJsvGXmxcWFnuxzse5b8eXQk8pIpOJ4NHHfdNt+kGiUn36GoUVh5+oUSwFP22Ho5Z&#10;EicZ8akgX9ZzgvmzEuGo7Fm/SzK1O9foftjUnoqLKcqQE1YTpxs71EtOvkhAOZsVKT6vew6CxjzM&#10;f3M4DRKoc4lzJzPOVfoe5r8ejrhPUiP7PdNabneJvOqyZ+FPitJ8nAySDutQkyEwSNLgl9Gcw9iV&#10;yRmXqRy3g0LdPLs0dVKDkYWkdcN9SirSR9X4sz2c7L0ePiMBJSHENpKsmZmQtcekrdpHgjlBVL0B&#10;RfNPUQUHo0rtOcOAYOartVMFtj2lqrGxKXLUlLqdRIEZ+gYsnhoLDsRyZxoQubthkl0Ow+74X4WO&#10;mmg9Z8k/7VXsy8arxN+dyKVC9U1OtKe6OD3JrhNQ/5XHYRF1JxGznG5GwvpXglo5wzsBBKiSeyew&#10;iyi9rhYzPbVe3SA/BW1f33bsF07URLqH9ZfNiRasX7UEcnMx3oLGrhqGHH4mo5eqC+nWab6edKLl&#10;MF7VqUWFe6mlQcqZUnJQ/mj1khEb+LEckysZIBTyrL3VRhfHzFXJxe2b4vSgHqtFQ5zvt1r3R2Ve&#10;rqvYNNI61DthXadaO+TDe0/RiY4IEkuNEqWo/0XXgCmk+2DuyMSKNymNesM9ic+rpkwwWdOe+wQS&#10;UutW6H1LKr2xQvvKPlixKJDZxBPzVEEBkIicmV4Rn7k4ZdRcOwLVxnuU/3r0CPlpXWTJKy4QX/co&#10;/z2OvtbD3ubQYXeg4A78cbZJ4f+yin9wnKXPQw5kFJhP82I0fb7z6/iqPqs4FJkojUdrxkMp1+PH&#10;b//itIb/gdBAXri6aBUdQ4S7UYjy2790rVD/dt/1wCoJf8DId/bKRhJyuTZ4PFSzDUJGfNBSG+eW&#10;rxciG1m1PgGtQ+m/EiZ+wdTbsNS33o8UrLjuEAhbCivHhtYwMSHOdFSBPNJ7lnssdQ1sV7fxcZP1&#10;HJ9VOVpTe/DFuN4Qy0JNkZ6uEwWf78ZnUSF70iu5okjh8ZA2YFu5gcItGT4hIZPS6iPMvvukhyuL&#10;eZwmPLoVS/co/409oPjLKRaYiMoX/U4r9FdE1ueUaUHY0YR7KcErqN3VC3W6TeMBBJJcfFzPiVZI&#10;Y6P0JXBIqWtXpZRwkbxP3a/C3Wj6xERUfbvwQSJLXqz1iFbojekWguPahbZOHEM2DQ/ECxg2a8BU&#10;W9LzOvtOkDf45ox/4Tb3vByFnauIx9xUKVz8c/LyE/5ZEDLEb1Gdop0zirmf171uqfbTjQvt4Y/a&#10;3w1OB3OvXMQOZcMF2n2WSmMvJMO553cqRsgVka5fffr8zQ4peQ+y1FjA6dn5AIKChmsxZfV4b8Fp&#10;7i20z5UuRG8yg5SGlBo/DJo2qw1NWMjpayLUKf/jikOOXDpwSLPJm+EvNOz15grVuCF3jJhEMLN7&#10;HM77Y5nasz4pJNP43kAMU0TkOmU19k3/D74WtOX2cOHfEijjzS/rgecTph2bgvmOJNcHb9cDK7c8&#10;G3lnjhwbRyeaYC+5oiEgUBXco+QkMbLaeChhNVztPgAUajtr8B/dmT0OwLf1iO/H/nDwIarP69FV&#10;qwlel7Xv6/G6kqtDaF4JXCoI+B5X8AEvjZ7+5dHxN4+4IpCZlhKEi+Ro24thZZZ7ld1Kz0neyOWC&#10;JZ86lP4rV7XIAJXMdHqb9y7rRoTOg1YZcE9vR5jke3AWB/eCjEM+1rYT9sulXA8AMtKXpYwT9YQm&#10;aDmqZgMD2oMzi0pi8HAFRHI/Eaf1IMjkkB8QSPro+4YIoqlVPsQ11hCMfus2roPvnddzhIn+k2Yf&#10;QeGs6DYOlVxqBF8ZMa2vzfdUiOUVdij9V3I/NY9JTOLt7ZcS0L+JUpdY52h2sBIvGdF2f6rMtM5O&#10;h+KzkdAon7Q0oefj5XTeS2MyA+TRHnMhMqK0ptjEz+JYrXCRyPGaEjLaVinEqVYb2mVOqZS1RZjo&#10;qiNy7fMpsZCzdtLXG+uEPJltvorivTkGEWCqLx5g0cOYQQOrDYyjhGii23+utAPqvwoslY7+MA7h&#10;7cNQauqG3NkAmTawf3CeOeJCKPhFniWuAYXuE8kjnWhdD/54PJLxVESzgb3Z176+D4RBiN6FniS4&#10;MY1HdAFDdafzestHDfcqDDfQyPb0psPc/AARx0N2581lFupaal8yJkzfHEyfalhJoL77JX7g6Kps&#10;HBTDhEIlugjOjrOkCVREN5ZgySFG5kpV0BunqhazPDxitkP5sDMERWBLY9JschkxX06s2rlkeR2e&#10;tzjnNSU0ZDh/fBL1a+g28yF740wo5QQ8PzegFL/j+Cx73/m5HK1kmsVDE1jBpIOBC8poYxvs5dm+&#10;qElQejaIssK91zOj/uHJ0NmXjS8hXlzmRL5UuUS2fTmkNOBuxjuT2w1uOzOUHE6uRGvsjTypNXNb&#10;QaLzNwZ2n0HSH6E6pZaJdK/0J0LPPFG0hs4mKZZHH44XR6/oONgdSJcvSm5OzxUuC1VUxDse5b8x&#10;NS7VcPIVQYbpqfCoDinfYZJOqdWVUe0Qq+jf3bp0PUzDL84i/t9YDoHnOx/FCaa63/mzcJzOGrjg&#10;vToplFw0eXLHF70XAmZJv0fkqUbuqZpeJaPawjkkA/9AJ15oV16uPC66zeOFLkKsyqaQWHB3T+iW&#10;RIe1LjIT1zJKV6wTloy0OdHKCbeqoneiMgwl6taNPpoqOOOcejY12ljWSeMJokIDpg7Oje/iBJMO&#10;koSw801RRfusGqIFpydsvfVHobGDy8aJss8sqQ6l/wq6VfPUZPQcXyJCDSYH2s13OOZhlhkJSs9x&#10;WxXYX1DfIxoigdbth7l3Xqrtgj5VF/juPvhfpyFizehmgSEMzBe4Je6oy+PEbdSVsscbIC8n9HFo&#10;FEteJ4TlmBgCtQhcPbys07whsIqD07fmwqvykgDe8Sj/9WhM7dhaXJ3XjlCnfWPb3K5Ezad7Fhrk&#10;Ws4mss87v8FLqoT/gQlETQSuvqyH+C7FP/EOiVbhwL5dD1E+JxdPe2UZfVoPNaTONpMLLCqjTWoU&#10;1zrlcESGmj+J7BcOaNAEvv3y03Qo/VfSvpofhgIqp2/PrUfE4FiJz+qivu1gYK4EDqm6y9spLjg8&#10;wlQiR34Wra8XKRDPdj1p3Ke20iEYUCqd9g1TDjI90uERJjo9Sn28KXndPovmncRHyg855u0hVJbq&#10;JU2ukiM9Wid6NPUGARNi7CWRNN6zu4dOPViQK0wot2yvP7x5Pm+ndaJo2VM9DSTTELLBjRZpSYdL&#10;u8FElUsPDrpi2keP1kkAVJWmwi1sHzf6+lm50m12KYm7IV7tRnNXyIrIIrNnMLVNsZ/qc915GZqf&#10;zW86alE43CbEDP0mTojy9HZs9l9xViQDPVvET++3TXqa49JIMFTCFSYmoFo4DwwpdWgg4bLOzhGp&#10;SFRFyXhHtsbnWKA6/2W2Oura1ffav00cCIIMhkGroOo67FEfDBe5F9L5g8sel3lIgi+GC0PJURuL&#10;ITkpdE9TJTEpVLjYS3IIuibBQwUGxpsjtpXw+v70X7FblM7w2UC6mg41wsMaoSVyPqSb8P4QsRoT&#10;wvPxQsLyWaR14BVjvmtpTEj+r1gKSns7JpTxql1KPER3HuL3QiHHdYIze0q5a3JbiiKQnhCE16S6&#10;LhZ2JxR47htjCVmtTh8iTjUyb52hOY9Kqrx9eKSfvrIP9IfS6RjH8NE+oz90Q24UiymhPTWGQPob&#10;ywlaUIFC3xcSIpxWREjlRa0etUf//Jisjd2ieQSZ8/Wum4YFi1YyZgvLvPEedowlzbMOKzZFuRMm&#10;7TJS1lMj2sURSGBL85z5tDyjP6xx3/dbVFQwoUxzeI5xTxqmqPq4l31lH2iBLUUdjV1Fex27ypy/&#10;8CKKgGq75eVfGTWqNVkK4Ze50gLWnvqYD6pH4XwulZUeWIF/apmacFA2q52AV0YF+hgwYKICvpBW&#10;MvLV41mzFS/qMAnqY92Nh0VitWlq7J68iNbgb+q5/sI/lVmftIzvl13IwyJmqglhu/VuHvAQ3gya&#10;L7/iM/obfpJ4E2Opn22OriLnAontuwlldZ7NZ6+cleoInsKTaSO8VgpCu6gkes5R32q13ncKX2kt&#10;j1ZJG0g3s0ShQvtYYa72v3wObav/VfPK2OmXet2qokK03bcynAOB9YMuqaaXgdqfce1dcuntZB/c&#10;cKTByYmjDTvor7g+koGpGrLr6ZTAOQKpTpQ3OlafQXBNSj7krBow6SHYBcDqyoC4uv5KPz5liuhN&#10;slSY3ON1UtCqgOd4kzhkpyG6pbhI6uDn4NxmLIIcQXSi5zDx/thzcPVzDH4RE6JitGsntAZTwe6Y&#10;LbzkxV3RJCuoffR4E29tFzqE8XRhoh5eDV7aATmPFr3lrjOANdbYSQUCEZfjg/CaL73F8L/Zwfo3&#10;5cGXirzt20pgCyohkeja3+pEWVw6Qg7BmA/VIpvKhzomT6cmSw+XzSOKMW4WrAP9YpfVcKHYPm82&#10;TgEHloYomKi4l45K8JV8CFt7YV2jTEiQjs9Ck13W4P8jBpoP+WyfEPFnjLfxJjV9L04tCrwi9ONN&#10;rKNe18Ltsg7scNL2nkCkAxkJBCBf6FfwQOy+gIlI7ZxiKfv9l7BSd2vgClD6jGaLC5Py8OOp7RSn&#10;/ITUo/8FM9XFx6P817pf1Q3Ocmlki0ed6BMNzB57Pi+MLU4/OJvLCQ/F8yTPJJ9WrXtg4pEkU/pc&#10;8kwsh7Q6SvUgtcCBH8JUm9EGNvLAUGB6l/Xh9SZW0LLTXCVUlCdwwco2GtUQpqFdUu5m2DXL6CMO&#10;EfdpCslK7w5iNGPXToLdX5tCtD4EKy9svuVNuEP3HlMk4JR9tJ8tDIOz05eC65b6CHM927elXpNs&#10;gC6xcAC5NgHtSKVRKyGRGpTGF+GHDIk8gzlrKf7Dox8YKlqZtRt4DbKh73xY1SCqVQxCegRTHUGD&#10;rZC4rTjPshLUitSLDxUYONTSioTMCJ8NPvcIJF4xB7DxIW3+fmKRdlehtKNOrRMiK8H6pNzdUXb0&#10;DCY7GMvE/NjriggkJ7Oi/gjPXGPZOFVyN9HUSGB4bgYpPhe8Xl9VScWC22Up4G8ralVzwHxT94IH&#10;8V3W2Q8zpzH5DGFq+5V4x6P8NxgFZ4FjpJMPnTE3r8qjTkdfWTdhmsHIcLS09Sx1pHgNVbC7LBaH&#10;ICwzoOnaDgdjOxTDjhnKIZjxSvVP/1JyqGPu/SW2+qXwQPPJGCGeEtEUk11w1eeV86mDouxLtmxd&#10;4FL2fCg51MmNpRAtzSaGl908wRzlcPmmqg0axqEpPC4Dq7rruNsrOGV1doRyCIhikVxhh9IxLldt&#10;5njBK79d2zz4biCR0f+WO83f7JBSPM2yTZhANjMrHgZnz+gixywz3U8PCa9hj8aOdSj9l2HOzxLf&#10;7e56HBX2S3Ee9tQLNbcLovoggI8wP8v1qRHgrQ8mVuvE2E1j+4OiYRznCnXFUTZOInuFvjmdmrfR&#10;qiiLfXuuOCHFCJGKmrjSg5b3jfZhZYkm+TnCl1vrUTpY4BD/Q3Yvf0T79NTFvREw0Ti6sjY001iE&#10;QoGbZjoMxfEm9+Jk95hnMMnZyOQfYm/7PQLKGYzzRmR0C7HK95FyC3NWfPIpfRJH962+uMv3/tsj&#10;UziWQvHvZt2QHJ+mMcGkDOQ/Wye5jql3/ga3na+wMrfVxWtLnva62fhn+WdMiPApxTaP1wn2nI59&#10;tf/W6iSlqrc0EjLHqvALHfoFbv+R1yRoaIbZTZp4/f6X2SlMTek/bFk9RPfJczjM8ef8hlIDZ/4M&#10;K78tBZ+zu4Lp+rmuPWPCYzwO3CoZPFSfR/uJbeL8KNWldvThbrFBesr3oKIyzuc4Nc/XuaaRYCZ2&#10;nsDpcdIabR12fw8ucgfE1T/r+VnRHWvpYIDgN+8UHlj6dg/0sd7Nr6X0o8TtW3cZst6qhSKtjUw4&#10;KsjZgMl+hiJhGqIHJdZ+PmS2z3FLkrrTFwnqbVnBoBoLIz579VOiXyRPeOv+xGxIjQHftEKJy3Hg&#10;UUXLL/5YIlysPSb0zs0rx5sTxMRB21lBo3QWztXvTIINR2nABHak7zw6Kv/9IeCRL+L1aRDhLX+b&#10;Fx8SMeWhjWXKZf98N9HvMUwD5pCQK2bRHGlDYTmnaMKCdqUianESvApNvIEJTzCLh2lvn4XAkjIV&#10;K9kesiv/v9As6qoJ/hrZ4VYiJ+ZBJH2rVd7iVA14dlkjXbfqv1L34c4oV2fAwyHDFX26DS/L3GjY&#10;2VtzYZth9WXcFiPIWlOHsulOSEN3oMDsR40CGmTnUR+Cd4y2yDW/+xK4Q7lX5vJQ4SOb2IyFpaik&#10;Lk4c+9fWDONQjEavKcUpZ9hX1X8lJpF3Dr0RH2psjkOBmR4ACcttAP9jMgGQffXiOoj+y2orgcB0&#10;wDLRxm9IHkA45gpZbp+NmlD8pH1MZPcNSEK3KUCIiwNgpRbqv2RiDcxxZLaHaCF5EsmZemN/QIFO&#10;ka03aydhpi6YHSmyfUIEZ6e4u0lDPKMW8zyDfbQH6GojTdXY6sAtghtErkhQKkj6WEQ+Y6sfMdY1&#10;rwCDoDtudL6lMQu3oxSqw8QlkJ5OVOzQJB7CPLxZuMVOrM+SKdKpljCwk6a4ZTgevocJDXW6XT5b&#10;+RrLhGZyBQQ23nwIc8nZQGp10lyzPS4R/pZ0oCtUgmN1qum/fDwJxXvLLuvEQqhCOunkbT8hG3TZ&#10;2Ox3uKUCRa3xBpmYEgp9OOaQpPEQQ3ODCYVZYYfCXvA91X2a+mA1fT9JY6hjj1LZz8rKMGB9L/aT&#10;LzmF/XoEsSBUJjb4kNI+O27x7iXrr5P9jIYI/wErPguZ9OOAw5FQxHh4ZYxkNrhy9Ufx7SMNWQZa&#10;mmA/rcpvvuNRR4rDUWPDoODU7iML0W1jhp7E8pBGSiku/PAZVlgZ5RB3nyVLrYoJcuEFE5+3r92t&#10;2V5ger2JFaKi1AMGNCoKBwnzjkf5r0cTOUrnSVHJMvqIQ+aEGTkgjAznRjyAV1LSOF7KeukPITUb&#10;yz57l/UcYeLvVbPQ8dkLp1ChYbr7rylGxLycp3yv921YoThdbVsFjQD4l6J23R9vLYrRlVDkb57X&#10;8z+wGGhSakLr3SI1UtVJAzycb8sFRMVNX9j9es4w2Y7kX1f1GP3Bdu8154xzpp4hY0KL379D6b98&#10;Rue5xg26eUYpN8CVMD57TdnDE1X9TEDCG87HeUsMISN2zQQtIT0Dp4fFMylKDfXsGX2SnulaWKLj&#10;PxsTJ7ySfKVMrDrjNPUiC34goSoQH8KcMlCpYZ3bcn04hQjjs1eDkHxttRjWfkqfNo/oO9h/5X4S&#10;e8VkiDc5h32dOIgc6VNuWJ8QYWDbNfQ4vLG/fGYMDe3UYQ00cs/To/zXo1myq6vY9wqjeZj/5nAG&#10;009iLEVR8xC8C++7Dkfd8nDyfjZxsw+n6JmcBKEYlGFkb8OP2GUSS43gdi+DUrW4gCo+qZTgXo9K&#10;VlpltyvXxB0xO6B9lqTg/M5Pcg/EVxyob1hKMsRF2EwLyjos45kcT8t92HRIpCJ/UmZcsElwSBbg&#10;aipw+QSXmMSSUQbjLD87HXDVEqx4Pzb3BN3CSYyLD6u/Q9eAqL+ApedT1vmC+eCpopFivspqtw/D&#10;mrwemZV9teQ2EimMd3H/hw7+bLXKOvHO4G/p8WVVxtETNj6Mtrx5RmDR7j3E9F5lE2B2zoucrkX+&#10;+AnSk08NjXjyurd002F7Y1LvSjepAwONfhWi2T5MEn4an0Tkxe0bWPWbSz2uHJ8PkfxHDuyY8cVP&#10;i89XzXXi6cU5LAtZ2RbiBwQBs7rzGVh6s9tzxSX3W7REnQXcUUjXIodZUscLIeYeRWgcBKKTDfWT&#10;2n/luWXrCDTHjDkivWaSXCHSimILqF/cshvlMVOb+rFa+R/OYDdmJDeb/QLyaJiDeZj/xvwQW2Q8&#10;B0Oml86MwXnYaVEIKIWexsRgLNmvyNiCAyJHY9o0KqJ6cKWc9SmePST+EytFb7kzFckdbJ8LfDxP&#10;/81lUdzlWj7dkZGsCUrxuOO6lBTqHBLVhHXFm+gCcj7UTT6qvIe+Mgo20iaWmp1c6xF1KjPKzmW0&#10;5r+h7e3TCtgOhPMYraSpDLw99I8hJollEZR6TKCyV5zRSaaAyLVDhkIz/51Tg+Tc1kw0PnMWxf7u&#10;Uo2Nde8O1pWjMVS6pS2/7M7H8QgwixKP89/6PslVKZClc4dl8On76OO5saNh1GCFy/gjtXBcXYGp&#10;hKPsb1PHYL3PmbzzlH/LY/yzJiZkzQtPyP+QyTSzD3IYhNhYN48h40+PSclKYsKQfAeZKhWzZ4WY&#10;u6OFWN7odTAIkVyHTV8gEZ4QUE2M0oozRztjm2Qwh71gWSq+WwQSn56PR/exJq+Ugq8NiBMCA7/h&#10;pTeQ56znhVlzI5cL3RQ7725+IOOPSIFGm5JJux1W/5V0jGNUKIxZc7q61ge2UV/9aXhXN9J4jLbv&#10;t0kkeOH34l18+caXoGzoXMhAUb2NHyEiqyACnpFx7gsn3E4tupoTD6gDHbcosMNfTyH5J+nTwIeA&#10;Z6rpiixkfTxSwxrZ4FEGqwPD3AUnT3PA7Puxz1QpXqk5oe6TK5ZveZz/eh856WlGkpPDysyfPc5/&#10;a7xKrz0rrsrY+dE+fsWcuqt/4Y99f+TN2+bfV+9ZtU33NX3zHDSSgUtsTKlRI8R1lvs3kFdC9zV9&#10;C+TlmGCLdRV5O4EQ5hvI7XADeTsHK9eB7XRDZeM6QPY+9lX2X8Y25l56+ZTBp5B/I1yUrNIIZAJs&#10;2Mb75axfSfVwwl9O4Bny+i65fj1ygpa4fFoawQ55WGTJs15iWwc45YO0iZ3frY/JqQp31iSDFSUo&#10;LWGsPlyzLr80v8On2IMWbOSyGUjPncmsbysn+P+7z8p33fZ5gaz1dcuEiY0mA8G/yDYJk/XpmqdM&#10;pJHmluTEp6dExf2Lrt4JcDkZ6nwcx/0p5CkTKfbG0Nw+jd8pyWDcoLo9XsQeEQ8aSCX36tTcf/lU&#10;LVyI24K2XG+kxRRcuE7/XCTqFCZKH3uns4HDlMYk2G1xHXS2KSIIdG0RLMxvFKuUUyR2ygw5yanz&#10;mvHnZZSPkDKpiJuEpGjMjIZGPDJhVkZDCxL3TOJtkidf0DY9N1Q+MqiTbc5GsHVgsWNcpsiKaNbY&#10;SZ8jrCzgeFttud9A1s0FiW2MI9VutkUpZzcpjMo8KWjt8WL0sPg3PiTsKU6k10y678YeMSEdslju&#10;xp4oaY/B36s1K0s58PWveh73Y4O3h7SGfEzK1iafiQS7RJpoMjGFgZJn51lBD+vmyMhdAK92M1p4&#10;9m2fa+a5yzrw3GK6P6dtvLtVT0DYcefb8HQVaw0SQk2DfPs+YxU4GslhV3HJ41OlTFRrjqdP0+gJ&#10;7hGQDxPDZM+IoVKx3q35G7YxZk0Gh81YvBTv93lEZWJR3GwZvpu5kcrdykOnfnM76WMJ2eKlS+30&#10;NXWutem26r9pGwjXbl5wBF16nP8mhyfjSIbQmCNdwud9Ox7nv3M8KbweD6PddfM+u3prJB4lFMzJ&#10;zS1CEp0dyUhOXUfV+AvM3v4PrSl8Lg/PGgaNz5o8qbsTCklivRDDbCv+4a46PC/JnT7swXnNSHw7&#10;5dGuSMvpi0K02t1PBqFS9tqa13mTIPAiFkkW2YJOuPkuoujLmb3w6GuLM71DhmYwhHOH1ZHsxSlH&#10;TiuNLvYZ2dl7NrF1xO5NPMSVts3Ac89mxdvwKabxnL/AjOFd+S5p4/ui6PniYIS6APfmCjD6f30X&#10;tiIVyjR4zNn+oajXbgWWtCW28GnWnCihGSd54W2faevgKhM2hfd9njpN9V95qoht+kZUPPJA3j/N&#10;mg0ZdSmqJ4v96N4Z0ydKC9G745q388/NNtB14pkdrtJTjzvPlM5+iSNc6JiF/YDjFKUV6vgocQo+&#10;ui0ENTOTonVE5Qd8vjuMRnSLIlXZvbX7wvYidubHnMJrzbtr0XQe03934Txeu/dFpzn8EbxFRoH3&#10;1OP8N8frhoLk9PiGCNN4fR53xKmia2mD8dbfW8O2/1EgVEEYmhhuERzFJOThGngB4+l++LYy5KNK&#10;OuMtcojCjL6XLh0Kis6zla1TZ8ejtL8Ity8claYTU8MmfPONd5+rzlwLihYL5HEmJmRESXqKValF&#10;/9h2lnH4u0keTJf7IQcZX3B63k0CESZE0pLJY++fhjKTi0D/FBq1/ByCcZRK5gHC+6h8/tMJMT2Z&#10;7siIzUxxSllIUdnzvi/jYTehKzAeirK27XH+m98nquO4l3ouzgtSPM5/azw4CGnLeI6mOZLHHTGH&#10;N0e0HzQJGwmttPaMVTl+Ou4f37Qs+LOsnfE2yHglZ0G7+n3Eu4RhN3cW5Syk2eRjoh+bNs3V9Taq&#10;UDtI1vXZ6Kv02hNHxEAlNgMmgeZYzv0JFN7TXGV5hEVNk/5uh2YoHHPza/x0KQ8Lp9SSq9JhTAIq&#10;32Wask0Nk85edH15Qo2qVfDu46yiyVK+5Zn6r+dIgXfeiAVZYst9Cd32WXFQH1EXh011G7lUhZXb&#10;uVSbzlSfUS6viGrYVwXlERPnPaCkLr0BfJrqns6LcA84OVF0SMJhn5jUuDyrcOFslveMF4liMo0I&#10;HzY1Pp3Z0A2DtO1ECUH63iIFxohVkyFyuUPx/D/gRbpEMTvps5tqw5Rvedf9t3Yfw8z7Qr5F+Yo9&#10;7ohTNSBKO1KsbHfe0ELBqhyJCyykbzZBFvf/5DEU5Dl2WJ5BzhSJ7iop3vJG3Z9YtHPfOa/UCvLR&#10;N0x0aIbyS6UluSnqzdnTCPBZ+R5leYlQSxq1/EXzkfTC8JhjdV7ZGTKOT2tYpImmdla8gshFaVhY&#10;mv9FNsh8TLaMOQ29dN+0MlFKCypwrBkus9XZ8ZiJpVCkGDkzxyZkkqYyn4daZQSupVlfZd9NmDYJ&#10;N0ndmOTphLvdTcaT3Rn6MlCUrrPtZv++yj9dv8F4OrN6Jzyuz867z35bPZhYnEtdEQWf3eKPlHpi&#10;MiYe7zFxA1kVTfkujIi95LQbMsvn0ynSaeO/RfVJ2aE3kSGjMRVP7rD6r1gzghCTwu/y7a6rqQMk&#10;38uJQfuRBDEnpq7YfizftXWfDqv/MmRqAKwF66KkLcMYFoNoSsgwmXDQTcjEJSqJSRXOZ/+d99sw&#10;MZ6zpxG9rjCRPks7ZRe6ySXjlde80d1xZZwIqdND2smP1OPY8ha4miLyr5rLFELApvdmk/V9Y0Vv&#10;K6OncGmhAMdu2Wa6j58Ji6NeLrSu5QSeV4aJmT4k3uKSkG3qyEjvGWdhax0g88mJ6rxNgN66Q4fV&#10;f+XOkZXsWgD8SeKA7YQoPd5qDxUbYG17rCZksSPj0sAzlzpCRnLT4MPvUjfd17yko+KLIut5nxid&#10;3AwZX++bND66epfMQ+XEVuqLgilkWowgK2d8ZRrEE+0Y5THTfLNmSNS+gl/o8z0mSplIZf4eN0P3&#10;FxXGwIm5b8dv/5X7jDZazQrmTtWxl6PNjPIX2lpX5+CMvJ1nBzf8nW99OwuKHtQeqZDI8/U4//Uc&#10;lZuaWhOJHGr4G7qZx51Xhv/ASi69eTKzcq4MvdcGGG5+NaRqu6k7KpKnEMlT76iA2WH1XzlfbqhT&#10;vHLwIzHdHrbXFV/uKkPWDEerQ5ZGaREwEkLNAzssr90wfxOFT7mCJoT9suFoH0+ewtw5zWIb36F5&#10;J7C9a25CWlPI8MPT6+pCDhPlKODFFUBp+FkfafcY+vgH6tOmgflpGJwV6xOd4qGE+8WOFBk/hUw4&#10;whylqG9CxoyxrjCPwPJYpUemBWPsIeT18B0gQ1s2tdB9t7ssYBqycrxmhIN3uO9s/+V9xvFvO4xo&#10;Atd39cOh1qnejINwUCmCsY1vuc53h9V/GfK8bu3I3nG11KHG5d11QpoBM7GCzMRfSDw1oCl0ngTL&#10;KtKuKJHsMGTJwxf8Aje+e5/iMDONTBLCZi7axp3bk3eZCfRpCkPIP7LveAtxleYw76iGr/PUjV+0&#10;8ycVdrcIzrspHmzJJLa4CetZV0RIHR40kFYLR5BNHkXBz41mdoSMyYoXIKkf/G6CC++IG4ECGbm2&#10;QQbltizH/TJebYfVf01OrHhk8BqK2aK171wUW5193QT58phYd8b31fgpI38XfrHtDoEjB4p4i3++&#10;cX+03gkFSvA58XePKyOvRLpFrIz/DkqrleFeKwuCJBK4T2MaS92flCcy2JPiOqz+K3GKBlr1Diqw&#10;72FH2tNVIwk+jYzq7Ap/o6ITOW9P7ILTM+RZIYnr3O/ONWOhF6s7PEbJKO5fj59BXi4fYVEoIJ1E&#10;YQRYS7EoVa702CBOBOJyuWbmgInzHNtYgs5iArLuEG0buZS48phpbBODnTgmMB8/XPOsuz1+GiFo&#10;bRTtDcutTwwysNdzPr5ANo0nbRHG821Zgknj+cSUx/mvx3O1pH1WautTUQuPO9IRBYlkP+V2SRnt&#10;SBu14MkolcUd7sciMyLj5ZueO3JZ2Rny8d3l01w7lYxyEsqXx08h4wvyoujv0kO5hPtxsqQWMRnC&#10;ApmgVuov81A/hAz1mwap4EUpaITCLbKIhJ0hTMiI76ylVbgMLSspouO3/0rqIDlTWX/Ja2RcbZCJ&#10;YFogXlkokbzZY4D2AG8s9r8pLXNkgezBfHcuCou9RNr1MU5O1/GzZg79C20R6emsMo4Dx7LTNsnz&#10;1X7u9Hi2kljevuyzT5dPITEK9IHE8zJfj/PfHK8eRcWodS+y+aHHHXdzFSwqs+tZlQppuhEbslzS&#10;sW32L7Roh9LYVm5Kek5HsFD5H2J9V9VId8YVmV0Vq7VvEGJZlwg9t14hnTJoStMrOiIrVU2iY2KH&#10;x7o4wbK2Hn/bTXJ0SZzxR9mrLzxY3N2xOqkd5Wv5vJs4qUtHL6zUypY+ABTbQcbdLldzpoIJUwgO&#10;flnZmY5mV5uTukkHcVUVBE7JZ8PQXX0RmLa+u4sTgiy3dtdh9V+m+3m1F++a7mvNSlGuRcm06Gte&#10;es18OptHyKsWcTr2i5pweryIekRsTuwZtsmEdv8ZZu1355pxJUxsX9kVtFXCobjZM8hIeaeiioui&#10;v7eNJMPBiXnHxxgixS/q7YeQuaWh/CPXNZNeMj99JQPCpVNevqSwVTc58Eh5W8oZhiqy+dmG1DLp&#10;swYw/5hTrToumWKKJbVjs7JQqG0zVxDUvmICTwMoe8EjwfWU8rqHvEMmp83530Qc8AV0JYB7WVzW&#10;w8XeeGZenGckitoODFZBmHpvX0DUuwwlvNEqd1lRQpaWOp7H22i7Py/WTIDPObeqslfVYfs0stAq&#10;F22cVK7XHi/V9bpNIayZZ7TdgmLokZtORfpLsXUqyFUG0SBzksziaD0j24THjyATjOXdxBdRbQT+&#10;+mmSvJAofqwbz7bHnMjMHieGzuA3kKltJp49dopQdeY5modx6wdP/RgKCmN6Pl5TAnCTvdAj2VmV&#10;ACZk5t/NO1J3/ioeRpG+vK4LtsmwIj8o34b5Zu3NM2wTqVMn17Fm/Lm6Erp9mib4XjPnZrulgUgP&#10;qSWJEtIBCI0932fS5lCJE/LfXM3WIZPX5dJxfA9A7msmB035AzFvctqCDJ6tmWQJ16ayAm6kHbOu&#10;jSR+6iopGswd0sTIgUjIYC/9aw8hk4drPU+O04iUTcjKGsnNYCuUYLhuBo0yiw+pziRUlgtk62Oh&#10;jSiXC6IITBFXUlfMOIse579zPCkeHg8UnyCP81+PJy3D2RGE1jOow6w87qSpkMcm3CUUPFxdCWJ3&#10;uZ/Sk0BE7bl4pPTYjIVO3ujaWN5kWqQJTGrA5obkINK2IyFTZ59Gy9wiJu4dZK26OyGw2VfZfxlT&#10;eAzNFZnGZpuTcwhKcmJ4QuUrbbtP1qADPWQ5S44+hkyOg2unAAx/6YRFtklZi6DnDwxhhfwDS82M&#10;eU4iEe83kEk28kbSBIgM9/5pxFqxa+rBtlP+FzE955vgHZZS83jN6KPuVsV/kF3WT7k6S3lRmALZ&#10;Tq32mRxujn7QJzkUyox8DhmJb8sK+1R68YpOKsgqEYbSRSTa+hiOw2ND/o88p+eQyZIhI8FyRPew&#10;NGxD7Xw6KUyxrU07IzFS2cShqcAXX+wzUS9lFua7lY1kdEL4fNqQYdfhLJ+PlZeY84YgsqrwwtlO&#10;p0rNxFSkHbPWfV5tnyFtMlE8sWvyj/Ry+8sI/Ym/Pt1nYpA0QPGi2MjOpCJIlJBRoLIwv9bMxmKB&#10;x7xnUsWzNWORkoiU76oJaychdCBheKBEJvSGbcyl8vLJR3KTV3TEdrNa6t1aFPd+QYKG7E/Px6uX&#10;r95+tmY0rpkWUZGp5dNiqYZ8iWupu1Q9lhny4lSpzMT7PD0fE7KqkbyRVxcHuf4zil6PH64ZTjJj&#10;eRf3iJL5iwwOKOG0W514u890goEbGJ2XWJ4ieWYVVN7uoT4cLpVvOR8/WzPbJL0oifdCQuqPOYOM&#10;dgnVZqBKw3H9th8/hIydM9F5sW2Vg2jRr4aMG99WDzVL9/n4GWS4H9qeZ305sPwP3J5+fKFt6p1p&#10;TZaPyzF5gWx9LLQRhJBKiPKtX9zqvmcP7+PlbPUkyrQHisf5r7+vZlv2MuBMK3vI4/zX48nfKmqt&#10;DJ7l+0d+hCrjNn3E8RXkacJUbLfIAdu861R0YIQvmFoqB+yCuTNkmaLG+jV3gZSJstmuiW1Epqbr&#10;SDlcz9kRqU3q2x/nAwbQLXMUWtwyfqofKz6ASqmwn8KMn0s7BHypYviqt4JwWNzkRDpGTfFQoaRV&#10;GoVYX7hxca4gUmLG6OVbBTxxUGngIfsR5XDpRdP6QzqOtSGJxLBtH+0uNkUxIYyurf8MbFVmToCF&#10;pffVqk2cjyMMSGHwpyoFSfxsWX4YYu3ucLxMbJmf7tnEf9BxIe+Y1DsPF4kJbKBfVduGhkbU3+yT&#10;iQuA3WvKBp5L3+1H+vC71cLWLGNm5rFZuSqZJ5LhcH1v/4+0c9uRIznO8KsMeD/iQVySOxAX2OVB&#10;MLA2FrZeoNnTJBuamR70NJcrG74wfOFH8K0ewZeGAfnCT8B9I39/ZURkRlaRzJIECMPerKrMjIzz&#10;KaGCWHIc0NjZcjpOIvPUZdRJuSIMpXqlDnkbIlVpQcUHNDQtWOLV0pDDxO8bXCUqS6axsyLc4Z0a&#10;K3eb66lr84op6ai+edTSzBN0lSUqStmxSkMKmfgxqNyGwJcN4/CJOrLMFfMv4+kyYv2U8HyY76F+&#10;mkMMLQLzrvPZYv0p0j8dBaCzxLMhYGOjY0X4pubcmbqkGoMJR3QsDE/rA0f5KRdvmU/2Egy13H1S&#10;ZN58Nb9LNypHRlCbIenfXYSpHEOhycqKS8SKWOejflxzgYhIjoqEmoI7CFPxX/N8LaRdShYND7uk&#10;HptZXjpiBQUTIuc5jguvhJxhnx0GvSMjKNKOB2fWbAFOgJ0EGzQ5BUJtZoG75Zwalm+qGx6cWYZb&#10;6E/TBlt+MSnoMTybmZXKT/NXzay2KaGNEu/InJdEaXxgAZL5MBH4iEYLPOPeIhwyxAFj1bNPw5rU&#10;vP5z50xWEfew+vA6DCNS532NlvRIboEkU7//dCAg5YFRoVu10LFzbm6AYObZQeKti/wrko8NnHXm&#10;NEysc1yRJGCG8zrIBkzNuK2+yZWTzBZG/qqqsOww1kE7RddFnXlmmD1qn32awaJBxZ5Vj1D5rATa&#10;sIKl/pLqU1hWjbaVHY4q2FEXpTIcBkGdmRzVWNjKehMCKXhW/dNyCyZWIZPR41rVHVRnJoM1nAwy&#10;gVecM0I0CtzoA9KLWaVYusazIKTJz0PrsXWHejCG25Sq17wWsjqzY1m9yVS6X6ANOuZ4BwEAtEIn&#10;OqRa8WYOzgxBw4zt0725wlIeKlGgDDPaJRkpvSW4Z7juZjO7nDZth5QhaezTR9Gh7d4U3vLn/K8/&#10;TzzRdRQlhRQ3XfP89sOb/faH3T//4dAUSsrccKqtxlQgSnIrksLakRZN2XA2+MYh6hXcmcOgQbK/&#10;O3doqojW1TUJ7EzUtHoMa6wakDOYLu8ZUqwqqmNC3TPJxg4SsZYej2BOVXd2LBycmS4zkTw4s7Zp&#10;3MenHUXnCi557FE7Wp0AYzPLbxa5haH9xp5TatTCsK4K88NYyy+4H89t7iVWVO+LaYru6sKQYaE7&#10;Bwsd3DPMvLprOOesTgnd4yDnFZBE5L0vMyV7YuXjckFlPaHUIM2LTzw2RfGuX+bFp2cCKwnpGB7b&#10;c5L/8W6dmY0EwS4NN3pLDA/OTEzGLeyqtcTMVP/XiqO5YpISemN4bGYdjpvg1QqpM8MqAnlDYa/D&#10;WKHhjw9rYGxmNWCsuq08b0kKQ82Vxc1nVnA0yH3tzGge1W6bzyxF2xmzlK3k7sCSaO0QHx7cs4wB&#10;5wVz3CYwQpt9Y+tzqkoe9TCVB2eWaHX2iPeqo2dyfYhv+sxOsHHORK2rzvN53O6kKm/hbfaPEt2b&#10;eAjr9ef8r0nhRzhb4lxCI2yeX5RIOIZ0REWBEDrneg2yLiKIO/GLbli78Y0LzabhQZi2xxXvBtCm&#10;vmAO8kDRGJ6M9JhZStUij+xgRPy2Zqpjhc06jfTPo2WEQA4F/msw5c5bes85TPVaok1SPgiH+bCr&#10;/XVn4GZEb1biqSLyoQ6GtKyflp3gtDkvUpe3LqSWCHuFbj45NuLT7l2LmUU/Qbpz9YMCgqYZgXv2&#10;xvCIlD74qIEzOhXUmXEhB5Od61S0IsRv6G+7RjY489TAyd7F7Zn9C7iTIxdONmauIlQ2uXOU6WKf&#10;cRnfXKeOK5UPJ/Sie2UoxjRqVGp8426Rq9fPAflhXeGHtktojgteym6pS+6DBfQTcT6i9hZ5t1xu&#10;goVk70aDkLFplYoVr85CCdjUsZ8IFvjhk8khk7wYMjy5wsuNozlYOq2CrMNzfFjprP7hWa4GUK0d&#10;cNZlgajJsHuSawKJT0uxLzm/th+5dtPZUoEcbEcpVmV0CMhYtzW5BBoqWQUxLY6bCHuB5yXzLkZJ&#10;4XNdgrJBgLXIiZekD1ZjOMZVxZa9jiQRRkhUqd4ZpdRd2FkzeQlK3wTPx3a7+GrsBzxxna5+uI4S&#10;K7GTVw4JOx+eFr7njGphP4hsJ68FWBCpc7xYC2RMCLc5kTxdshQYpU45hUQiVyp2S9zD5Qm5i4YX&#10;Y0AGOG5k12ZT8WEan7viMO9UBQHRxdIXhYdpBZDhTK4E6jbbnFHEdsIuWwIydGvkpTDGioCnInfO&#10;h+ioZm1JYrfIFZe7MjfKfmK0pQL508bF7hOilm7VkymlHgQNs38CTw7KnI9C8UFA2D0lHDp0thj0&#10;kagtJ3sOV3P/h18Jqaaryh5oFwWex7RQRIkPjk1LV0bXcCng65IsETCRsoUXRTWvzbRqEeA+KtId&#10;1HlmlG6VHOcExHUFypFqP0wiqeMqDS/JnkmjXJHhHFselnJAQ7tVm1fXTOqrjjREnL2XcdNLs44q&#10;rbwQEMavOqeM7xYl0uStsqOyYYnz13s7My2O3uTYIDkrmg3Kq7wiZIK7mooAWzHxxJK/WPfTABkx&#10;X2K3MarESeNhMlhWYLKyPeP0kPLZmU25AhcQ2qKItOYUlW+UAOvTIjRWuHWpcAl9SDcs5mgclXOq&#10;Spx4snTlHDYg1K808jK6LmdcGp+zc5YOZrS4StpF+M9lleTwOheqRTYIPe/Mrh/CZN1o5Rll9CRV&#10;bWpDQGymNvqFUWYXti7jdcFHoQWieRGTs932WzKAvWCe7oJad0F/f8z/FtMZYRxdeJWHFSzJH1vS&#10;XcTlXZoTWeQ8202hdkYSGBF48mHSKJB2acHlg9W0zxPlX7ZWpLnrYuRD6Ma7Bpa6gNEjDYh66y3p&#10;dKKLON0ufYDlvoJOiGA8c4UXp5U1aYwPk1bqejaQ6DpepkVBYwWvZpjjwLZ9Uv3jxEX+Hf7SLx8h&#10;hQYecKWhJJype3wRlrpxpoRtyFZHbKUSbEkYi/8yP8tOxKIbBi0ijqMGybOMl0vT6lpEC++Sbk4+&#10;YZpWFyRaOFLZ5vy/PWA4nUrBRPzSJtElbJ95ogxLLqDzjsj5JX8sv1wOAOvHWxqRmo5hkbdPowlj&#10;uUg83duRVin0LnwTWQJtLa9ycVoEpnE3qkgATsJvxL/3paIcA/abpwUxTffDD0JQeMW0U01tgauS&#10;17KMl1wwmUhaCun1GRagkWk01EIhT6Ylz/B7cbeQsAkYtRjAFdeCUWhnFQHqyMWvPEreTRHUcota&#10;IuPQtGB7XB2hVuLZoKMVseeBq3sgh9BOS3VP3W0seWhaDHn3iKjUTxHVhndRseT5oMgmylzztGp3&#10;6iil1OoVZyuOGa8q6pimxT3kQMb91bXKAUzePOVLKOWEZKSDMm16NxiK7vjl/lgUQT2xrk5oI0QE&#10;et7VfR1UNF8KyIgt8eV+B7r50ewwUAw8+bIspLZGatvEYCiII81WwOJ4fRFLaAwL8OZ8HDG1J4mj&#10;sakAB4U7MIsW/qCYV6PqqgXo0CbME/n0BcLchs6FdGWVrJGMhG6V/ePYgSVFXFhEA4zu8TyXzYFa&#10;b9YG4dHpwrkGW3XXsWnn8jniG0ubgns6XZOKQLrPyKZQhMz9qmtK0dW6VXab4vGHJTOAx5HOE1p/&#10;7aTal1AlsiINT6+fJLCVFTVJS3MV4EeVYra4qUVYwkBNfaD2TTl3GVr0Yy6KND1/gFw3SgKkYaTa&#10;7RbLYIjhYEaIUUzITCaOXTjgWguxKK/ARuLiN0/sSBEdywKkRxgcZJyrk4zgDcD5MPvJXJ1oke8W&#10;+HcmFPlCus+hLBklbYUMS6eHk7g/W07bwYisyYojKOopKqvPFv+51Uc0rwaQ1YfdzzaQpo5yQKbO&#10;rEUp7vtDIE6AwinaYzK2mXn9IQ7AmM4WSWpZMZSg03vXCS2jbv5VmAI3QrrqRsI+LcNaPCZE6JwW&#10;735nP3EglvdE/Mev6RzCYvQYM9q4poD+t2lOlDTXB0k67AKTdPMzu4uMRCA9jsLP2JudC9Kpq82A&#10;gB2T8GZ1WSq4h4HndCwYQZY8M7RP3apqB1rfdEzhjklHo4VB4OmrXTnnBBVbLXtOaKJmav5Z8Kug&#10;SSyIp321627tRuFydRFRi8ekxSFdS+vg47G8oHYQal/BgJs3aVmnlPFGljUL4lqWrvsGyp7lGYoj&#10;2pUCY+dZYYsJr6yUZk7+g9MnVf2dmxY+4aRNlopqzYsOkikyi0O6crpGoHumQz/0p/xvoWO6KNMA&#10;cDp3+REL62dX/lSeyd/x3G1iwlyrlQwz8BPzcfogJlt3gUiD2eg/6o779f2IsAy/UJHsprNmhb7S&#10;srb0tLKZbAZ/anE/lVJlfORmHA29qcAui+TmfDDDZK8t7WdxzopN0gSzmdXgIZqt+vs1CIM6wjwF&#10;wHRq/AxOLM2JcHDOS80BPsr0Wd3XYp+FocNjmjlxebnmwWmoandpnw7jchLopa4kIQ7JhrV3/Cn/&#10;6097HJFKDsJ7/dNL+1FZuWNGrMrZEhbMQ98PtJylPMaMuWlkOitDfWk/S3Oi1DvLl1WabTO0I3eU&#10;6Drbbs5mkJ4Ua+bkaOzE1figeP5inxyqAQFyV2FPc25wVXdODPOP5h36M3Dy3bktQqXOQ99YbMfP&#10;LAKrF5mfBuvyCdGsKb/SBUMhlLgWIxlTzUlw/2BXe9UOPuU83czMO8u/CpZCeSHT4RTZXdAAjjgf&#10;5m67T0SGS2bMNIw2g2qeJf8qc6r7mh1wfdNP/8uDUK1rnOvmRBI4j8EnIG7fIFU7CEPvOmk3b3Jt&#10;+ArJ3H5WcE5oIg3AgEDyRVfP2LwJO7R+EUOSGUbnSgaRJf7X7rOZE6d2Fy6GgkMbgEYeupzJJ5h5&#10;nHQcs9VFjcVn91lJBh356VXCbp7OMxmu4KsNTsF2EhPHBozBYECBSM0gF6oV2TAGw/omLsn+qtEK&#10;prlobXYIdImNjNNEhQ2GpaowG/xsaKKKkthnpSYiMGbqju2zUjDUrQ4Q7ZzQgUsbSL14LGJO/LdG&#10;h7ix8eYO77NhKarqzMoH/jqr8lCDta7dFv5hl75crsd3FufM+An/danI3aU0/rN3/Cn/axIb3dR2&#10;RWmmTFDg8RX8lH1g+EmbXVUPNDBsJPYDEgeyJ72Ru6TQWXhy6NyQOS4g1YyrUGoczcSiijJF+6bO&#10;EdvgCszgM1rPIh02+PmIo0n7bFgH1ihOzxYIDZGiZpnHZGif7ZvkPHXxgso/8dL1MYxmMPSosTmb&#10;N2eKKiqQm3dzVanlvBiXaJcFezI08y/jcQ3PhtS6fdY5AazlQsVh19VSx0ltwV8158yCAxkt4kbY&#10;Artw+qzPiRfLXSHc2WitJMdgW/eJOOyK9JvP4ihXalJDSO1gmOtDc7Zvyn+R8LYdlLcl7bPBPvVB&#10;ixztfIL510xm1TcdfA2tLAxWKquDQ/tE1jhHxkzpIiwN0517zBo+hJ9OnSlH8baxOeae38aUmTt+&#10;Ueud0yp3M9zhGZr5l/Fo9mlq09yx25iDZLQroajBocZPAr+odnSeJf8qc9YepbKAdCNX81nF50xO&#10;En9QCVgzyM5cZqmcj+j+EmyzFMKBaXfjocmh5Lqc86f8b1kbNrrlDCw/vbQfPI3OxnDokeTVLpn8&#10;Lr9JEpOaBNBEFITNvZUGPjKGxyW/PG4u3eEppkg7WWAje+kdVKmc4rQoRS8iIEpM3oGSt5d/FQDR&#10;NNzzcZT50uWg4Bv3ahmmVcJkmrZxNT9Ftys+4SF6JPrv9oZSYbMnEJXeQ0j4f/uE6urZ5T5e/HKL&#10;OLO0VeSVx8iVH5g9MI2rmcvS+9xx+I6DNxY022fGPG6stDtuwQKi+W5z+lP+txwDmOx2O6p4TYvx&#10;p5b20/jWuCzL7qt3hJEz2OkOd1o+uMaLpaL4FTytYSFkjXQ9hWXOm7JH6jpqR4ssDcND5VCixxKt&#10;L+2zUXupxlTyRcNCGt5NklrnOWts8CnvaJx3N6YgPWwVu2/mbAcxRTt9ruqQNcY1w5WlfTaiD/lu&#10;VoOfZ6NbkSSni/KaBTX2MO0qavg0z5J/GflXbYVMd7uzw+ck6ukeQiSSirHbOfHGuJeCla+gQ5iK&#10;y6h5sAiby7+Km7xoib4eTEv3/4hFjJ/mOazNLBfwpetDdK7MO3OIo0bnKZu1UqFcLfgMy/zLGavf&#10;zYAJiGKa5cQU/Ohcur7NRu2CdejKFcA+hEHSGg1C+FPAinRgk9ZY5gQzi3s25uR5f3OdlSzHl9u6&#10;M0MYavXPzi3WRoOklEVdwEb32VAK+kaf1lKVRPhTF/9sXAWY14bSQ7BF03eGSjsPSa+GGDD5APYE&#10;WwiX+rF2sLVH1ctunPNVm57i+e6eWvQqoyKcN0LvZjmVS+N1XiOWqxKI4iNva/NRDCjPKMCLovhg&#10;OxireajoYAnezeDq0qxQiFZphKdWe1R88kHe8af8rz09xWIFYrqc6Dag/PASCba7mZqCNAsmE4Zc&#10;mOlzZJPnW+9rwIVsWruGYLaXpQkRbOa0JBDWqYY17EduI+pdC70qrL8Fk0oy5tCEVW34FudWuX3I&#10;SRqSMn2SljydAoAtZ4EUVUKs8IerTLLwCTxHZlD7hFWFQkCBd+0Oq75Hnhe9duz0MhDzgeNFMXVN&#10;iYVfiSY1arlKk8K74J/MExmHrso6vi+abrULbvRiGAxrzoOhjcOen0WmWJ4l/3KpEOlA5Jg94ka0&#10;BienpJ2iZ2I20ecjD6KK+yAh2Am8Q0gi/doMGgoinnY5OQxZgqeuEejmJG3aSkdwDdgFgWNzghxm&#10;wuIctfsYHVF0z4VtBcW178JKQNdMA5oi677FQugZmvmXwZaMQKusgoZmGaV8toCPzvNdWgdRcFWv&#10;iBsQ7lEYcXROnISexorAtVvQfZ+oo4SiymfhWUVFikE0OkuVhN9YkGwItkgtL/eBq6nNUoNDuoXC&#10;yIZKJeMlMScuCd8nWV8rrFMlFphNRjc9ji/NWTOX8cxjAadB/ScDAr7wQmVj+wSHTDOjySTKX/os&#10;kDXftdpIZm0GLPfL0El+s7SOsTlr7jcZTXhJ0pywW9NAcct0JQZ0VHN+RdB9zU0tTZI6yITGkuaU&#10;xVOkJNqnZffHeSqfvsAWD9OaQtBJzNhncb3nS0fJAsdLPeGtTIJOm8EqMJ1O6bUrfFOkv8LTy2dB&#10;ohJt8K2Q5EzVpA0SW0hAIPOLxG0bhBlPg7PzdF5fuAETeO6t+mBTSVNo2p/yv/a0erEWDY4edHbT&#10;ADP4U0v8RoF543Fct2E5BbEfrCkHk1aftCXKuECWsh8KCFbE3sjBw3Nhb0LLiSZoRk9N/zSodIOs&#10;E3LhFD2zbJCslmlBX4Ohkv8LfslfGH4Ch4r/NRiSE28sFvZLTkcH8UUYYsgZR5p4U+Ir6BruS6fn&#10;idXUOYAVGrdKCwL++GxstjxL/lXWqSb0pniSRKDr7Bv+yUl6xIqcRrsoI+YES01woWNYdG4Gw8U5&#10;p7ufCvTx3+cb4JXDbIwOGWtFfDGnMqztDPCaBFTzLPmX7bPWvMG8OyuprbQDV7JtD+a6txHHuVL0&#10;R+UhHXCiK9tTanQSflJRiS4yAQEO3V15ID+UOYMx0kx6z2CbMQ7xh0u5fJBT/Qp+phpNiqV9V/7N&#10;JRgSkFPIWJoBXh8aW7S4QsqC6GgaVLpzQl684l7UwYvktw/DEG4lljB9FtGWVU+RtftddIN5Ql7a&#10;7fltpaovHsq2Uw2I8QVdxBHWqUPF/xacUpjWrcBnVCWOwBD8ARWm/ZDPB9W2MOQOFwwQG2RveT/U&#10;EloJJBV9a7I+iUJ4zy2J5YyHFE1ghpc5OaZSE+H0hpZNimQZhDt8RkfqoEI1YgRs8LZ+WdbIp+1H&#10;qOz6ERgikBVMEE4AdV2r1fCsqYF3GcQnkHWzbyER86hNysUiFubdUNSny6s1F21UQtj6Q/63IAT3&#10;iSlWpIfJkIj7b/2hJZpCaZBELO/oDvZ2LwyS8Wn8DtpL8SJ8C8jZopnggxmrLeE46CdSZlOPWIOA&#10;r9D/lu3QCwC/gMlQMeru6eX9qPdHIVg2lnOKELpIsTL4lM2mvSJSPVef2uZxCUY+Mi6WsifagSaC&#10;goThieVE/KOO20yGtWpHW0MSeVP5l4EFuEnETjjR3QAlB6Ds4+UxZICr6YDGoJmn6E5AUXyThnhm&#10;XE3xh/yvrQtmGB0Xau6EP5Tn8VcITLjaZkAP+FD4hNY/bQUfU0bMx6SvmOrlBzkTT8sTyltYPop6&#10;332Ukn7nHKTgJLImiZYXjU+Bi0PQm273NFckfK7HX4eMwwJ3t3uMwSPHQH9qeTtfXDIUZsk3HEdi&#10;5ljdaK8FMZ+gsS3iwvKMdBIyhjnDaMQ+tFCoG4GUyAujuinVdUzKU+RfDpb5ixVF6hin+bn5PuPL&#10;vjrc7Yoqdbs5vZ+8nfrHj3cn8/DfnX6/O1yrV+zd4Wp/+Xp/dTX92L7fXe9eXB3Pft5cPb+32W53&#10;NyfP1kpPXt2cfcRFOukl283t83tvrzane/rGzUFfK2LjeHd6ubl7X742vV82cr0/7Y5lgVc3LOnj&#10;7d3F3e1Px+9+p3+9OVz+6afj2fF09eLAKuCSm5vt+8Px+b3t6agPTM9/vLv97ne3++0F/z/75frq&#10;5k7/en7v/el0e3H//p22srn7zeF2d8Po28PxenPi5/Hd/cvj5uP+5t311X0cMk/u89bpw3F3zz5y&#10;PfSN683xjx9uz7eHawC7f7O/2p/+NH0OGGhRNz//tN9qQ/qx/Yef2c/+EuWOzdxsrnfP733686f/&#10;/vXffv33T3/59L+f/uf//ixD+HJ3t2WXn/6T//hfv/6HBs5+/9M/acv+mfJRsGS//fGw/ePd2c3h&#10;xfvNzbvd93e3u+0JsT0BKD+uLeYVvbna3/qh69+2dyb/OvgOb9/ut7uXh+2Ha7CjwPC44/j3h5u7&#10;9/vbu3tnx4vd9Zsd+z3+3SVK1/butDmxZ3a3291MWLL75TRh4+aCf519OO6f3/uXR8++p7PAox/O&#10;X3zz4MU5SQCvzr8nAnn+9MErAg94D148fPGvevvh44sPdzv2v7l6ebu3tfNfZ6u/3m+Ph7vD29Nv&#10;OKj7ZeF+/Cz84YP715v9zQSxaSETdfjS4LoCzUQXx+0/At0Jqe9Ox91pC1FtLt6C6PbfeTgGJnBX&#10;CAv4Qu6zNx///nAJGDYfTocJCL+8PU40yMLOfoGaJtNC8g0lFG49TSfwbBlUy0NJuC3DsD7p0qKE&#10;zYV/5BZiE1Gf6R9AnvVOk2x+BtDlUX+kI1ORYEO3fLP8FwdEe0bYsa+evXr2+Jz0plec0cuX59+/&#10;fvH4/Mlrytle/vblixcvH/oZvd9fXu5uhGZ/+xFNp5BY1fHdm2BUr6f/GUAaPnVfqFKX4cerj1W0&#10;wxp5/OCHR9+ev8Ypd/749eNvzoltPzvHV/sDOhpOyJev85Z+3N/s/vYtBQP98t6wC2UalhNs9ra5&#10;mLjo2dX++vk9jGF7aHPxfre5fHVzOWHPabO/Kv9uQKHlV1Bw3H7QE+IWPjz9E8zluY+37y4+voMO&#10;ePLdcXP7fr99uTlt2t/TUxe7R4f3h6vL3fG7/xc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srfzn2gAAAAMBAAAPAAAAZHJzL2Rvd25yZXYueG1sTI9BS8NAEIXvgv9hmYI3u0lL&#10;RNJsSinqqQi2gnibJtMkNDsbstsk/feOXuxlHsMb3vsmW0+2VQP1vnFsIJ5HoIgLVzZcGfg8vD4+&#10;g/IBucTWMRm4kod1fn+XYVq6kT9o2IdKSQj7FA3UIXSp1r6oyaKfu45YvJPrLQZZ+0qXPY4Sblu9&#10;iKInbbFhaaixo21NxXl/sQbeRhw3y/hl2J1P2+v3IXn/2sVkzMNs2qxABZrC/zH84gs65MJ0dBcu&#10;vWoNyCPhb4qXLGNQR9FFAjrP9C17/gMAAP//AwBQSwMECgAAAAAAAAAhAPJot/fiAgAA4gIAABQA&#10;AABkcnMvbWVkaWEvaW1hZ2UxLnBuZ4lQTkcNChoKAAAADUlIRFIAAAAZAAAAIQgGAAAALMAAowAA&#10;AAFzUkdCAK7OHOkAAAAJcEhZcwAAFxIAABcSAWef0lIAAAKHSURBVEgNrZa/axRBFMezMSEhQYkI&#10;gsj5Aw0IBk1hkxCLgD9qO/8JBSstFIQUWlhFCxFRMYUhoBhInSZoEWxiFUVERdQi/uDEQBQ9P9/N&#10;XDYzOzO7e9yDz828933z3u7e3OwlHRFrNBp9yDvgCBw3HGJchgXDS8avSZKsMlYzGgzDDPyEmElX&#10;3nDpDiT3wDn4AlXsM8la1xNtRsI+eAJr0Ippndbv9TZC6INZaIc9pYi+T9sIXoFW78C9MNW5bHUg&#10;MASf3EzH/4H/DB6aUX7MVG8obcSkFx5EslfRbsJu6IJOM8q/BdJDdh+ht4OPGvwCn+m2L1q37TjS&#10;IfSYVbemJqcgZI8Rup26lisdtKNCdrKTFaPWKtuZ5Jf8xw7ZntEn7ajljarJiBXKnDrTV5kbnemY&#10;Ub7PRtTkmE8htgJrAc0NK0/5PkubLPoUYjXYGtDc8DYCe9yg8bt1J1Mhkfh4QHPDyutyg8ava3ft&#10;go+BrbFM/EBgcRqWDsoL2Ws10al7N5RBfA706HKmuNEZgvYi0UrkswyPclWywBJTbVPtou+wHfTy&#10;Og9HIWbXU5Emg/AheC2ZoF+w8kInRJa5PvvGMKgvXvYWptNZ/EPHtx5d/hj3r5sj/H5DouNOWFy/&#10;gLZ86uA8sdGgOSE4BkXv9DJX8JukCdjSrG2NCNfKVCnI0cHabxXe7CDqPfG8oEhMXlKNzTW9c5JO&#10;QyuP7R3rYqd61o9EvQFvQxWrk3wmq1JixoIBmC/ZRW/GCyXK5lNYeBjeFDT6iz6RX10hQoFxWIk0&#10;uorm36oV+uhsuwT/PI3utaWBLoZC2gh3nCb6kz1Q5WILcynYD1OmUfsbNK+ABvvhBhxsxsqM/wH9&#10;+DBpvseTHQAAAABJRU5ErkJgglBLAQItABQABgAIAAAAIQCxgme2CgEAABMCAAATAAAAAAAAAAAA&#10;AAAAAAAAAABbQ29udGVudF9UeXBlc10ueG1sUEsBAi0AFAAGAAgAAAAhADj9If/WAAAAlAEAAAsA&#10;AAAAAAAAAAAAAAAAOwEAAF9yZWxzLy5yZWxzUEsBAi0AFAAGAAgAAAAhAJpSX6/13QAAKOoEAA4A&#10;AAAAAAAAAAAAAAAAOgIAAGRycy9lMm9Eb2MueG1sUEsBAi0AFAAGAAgAAAAhAKomDr68AAAAIQEA&#10;ABkAAAAAAAAAAAAAAAAAW+AAAGRycy9fcmVscy9lMm9Eb2MueG1sLnJlbHNQSwECLQAUAAYACAAA&#10;ACEAbK3859oAAAADAQAADwAAAAAAAAAAAAAAAABO4QAAZHJzL2Rvd25yZXYueG1sUEsBAi0ACgAA&#10;AAAAAAAhAPJot/fiAgAA4gIAABQAAAAAAAAAAAAAAAAAVeIAAGRycy9tZWRpYS9pbWFnZTEucG5n&#10;UEsFBgAAAAAGAAYAfAEAAGnlAAAAAA==&#10;">
                      <v:shape id="Полилиния: Фигура 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 23" o:spid="_x0000_s1028" type="#_x0000_t75" alt="Значок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2" o:title="Значок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15" w:type="dxa"/>
            <w:vAlign w:val="center"/>
          </w:tcPr>
          <w:p w:rsidR="003D1B71" w:rsidRPr="00B22425" w:rsidRDefault="003D1B71" w:rsidP="00380FD1">
            <w:pPr>
              <w:pStyle w:val="af1"/>
            </w:pPr>
          </w:p>
          <w:p w:rsidR="003D1B71" w:rsidRPr="00B22425" w:rsidRDefault="00103FFE" w:rsidP="00103FFE">
            <w:pPr>
              <w:pStyle w:val="af1"/>
            </w:pPr>
            <w:r>
              <w:rPr>
                <w:lang w:val="en-US"/>
              </w:rPr>
              <w:t>Lviv</w:t>
            </w:r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511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103FFE">
        <w:trPr>
          <w:trHeight w:val="183"/>
        </w:trPr>
        <w:tc>
          <w:tcPr>
            <w:tcW w:w="436" w:type="dxa"/>
          </w:tcPr>
          <w:p w:rsidR="003D1B71" w:rsidRPr="00B22425" w:rsidRDefault="003D1B71" w:rsidP="00222466">
            <w:pPr>
              <w:pStyle w:val="af7"/>
              <w:rPr>
                <w:color w:val="666666"/>
              </w:rPr>
            </w:pPr>
          </w:p>
        </w:tc>
        <w:tc>
          <w:tcPr>
            <w:tcW w:w="3545" w:type="dxa"/>
            <w:gridSpan w:val="2"/>
            <w:vAlign w:val="center"/>
          </w:tcPr>
          <w:p w:rsidR="003D1B71" w:rsidRPr="00B22425" w:rsidRDefault="003D1B71" w:rsidP="00222466">
            <w:pPr>
              <w:pStyle w:val="af7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511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103FFE">
        <w:trPr>
          <w:trHeight w:val="624"/>
        </w:trPr>
        <w:tc>
          <w:tcPr>
            <w:tcW w:w="436" w:type="dxa"/>
          </w:tcPr>
          <w:p w:rsidR="003D1B71" w:rsidRPr="00B22425" w:rsidRDefault="003D1B71" w:rsidP="006D79A8">
            <w:pPr>
              <w:pStyle w:val="af1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B22425" w:rsidRDefault="003D1B71" w:rsidP="006D79A8">
            <w:pPr>
              <w:pStyle w:val="af1"/>
              <w:jc w:val="center"/>
              <w:rPr>
                <w:color w:val="666666"/>
              </w:rPr>
            </w:pPr>
            <w:r w:rsidRPr="00B22425"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7ACA9A0" wp14:editId="15F44209">
                      <wp:extent cx="337820" cy="337185"/>
                      <wp:effectExtent l="0" t="0" r="5080" b="5715"/>
                      <wp:docPr id="22" name="Группа 22" descr="Значок телефона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Полилиния: Фигура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Рисунок 28" descr="Значок телефона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4DBE41" id="Группа 22" o:spid="_x0000_s1026" alt="Значок телефона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/yReTYAAFgNAQAOAAAAZHJzL2Uyb0RvYy54bWyknVtvZMlx598X2O9A&#10;8HEBquvcTzXUY2j6IhjQege2F7Afa4rVTUK8geRMj1YQ4LUM+NEP++DH1cN+AAELAYIFeQF/AvY3&#10;2l/k5VREFrsrUhpphiyeisyTkf+IjFtm/vgvfri+Ovl+d/9weXvz6rT50er0ZHezvT2/vPnw6vS/&#10;/+27s/n05OFxc3O+ubq92b06/cXu4fQvvvrP/+nHH+9e7trbi9ur8939CY3cPLz8ePfq9OLx8e7l&#10;ixcP24vd9ebhR7d3uxsevr+9v9488vH+w4vz+81HWr++etGuVuOLj7f353f3t9vdwwN/fRMfnn4V&#10;2n//frd9/G/v3z/sHk+uXp3ybo/hv/fhv9/Kf1989ePNyw/3m7uLy216jc2f8BbXm8sbOl2aerN5&#10;3Jx8d3950NT15fb+9uH2/eOPtrfXL27fv7/c7sIYGE2zKkbz0/vb7+7CWD68/PjhbmETrC349Cc3&#10;u/2r77+5P7k8f3XatqcnN5tr5ujpf336h0+/fvp//O+3//Eb+fv57mEL057+9emPT7/99M9P//70&#10;byef/vHpd09/ePrdp3/iI38WVn68+/CSFn96f/c3d9/cpz98iJ+EOz+8v7+Wn4z75IcwCb9YJmH3&#10;w+PJlj923TS3TNWWR/zezEOcpO0FM3lAtb14+0W6F7nTF/Juy6t8vANuD3uOPvx5HP2bi83dLkzU&#10;g4w/cbQZu4Wl/xsm/eHp9+HfPz79/tO/vDx5+j98/r+ffv3pH55+e9KMbcAPXPjZw6PwSPgREPTL&#10;d+/ar4e37/qzd/x21q++7s++ftuvz9613fy2nd69brvxV0LdjC+397vNI7L4l+cZzc3oG1uSK8Fh&#10;/yLgOcDil+u5Xbfzm/7sTf+mO+vX49dn86pZn72dh/W8bt+s5+HNr2SKYDXvnH+GUcD0xBDBRvhV&#10;gCHDe7j72e325w8nN7evLzY3H3Y/ebhDWFEhoSnzZfnwkMj+dAQtSNi83H738PjT3W2A4uZ73jRq&#10;gfPE+Q/nSRC2tzc3D5ePu78Dju+vr1AM/+XFydQ36/V88vGkHZppnrMKKWn+XtO0fT+sxunkQoj6&#10;cfU5or9rdEfzOI3D8Y40TduPbdu0xztCqJcRzf04Td3xjjRN28/jenKMCBHYd9TMjYd1moaOGFF/&#10;fES96mhysk7TwLp5ntbHOxp0R04waBo3GEbV0djOY78+Pkeapu36YZ7n4yOadEfdummn4x1pmrZD&#10;FFoH6jAGFjCM09BBc1SONE3bTQzJ0dFad7SeG2iOdqRp2m5NR8Nx1jVazMe+n3tHT4YI5d01g2NM&#10;jRb0sR1hxfFBGSIAMTG7jlFpUfdCr9FEbuw1WtgHxMmjiQxR2zUrUZTHlasW9wH4NSsHAzVR2yFS&#10;Hq3XaIEfV2tUvqMrTYRMjb0LgVrkxw415ulKE7mlqtFCP66Gae3pShP5wa7FfmyYKw/YNRGjgoGO&#10;FarRgj/M/dx5utJEzNXUd46uxK5dFOAwroe1oytD5BbhVmuLYei7wdOVJgLsc+dhoHgIy6jasZlX&#10;joXKEq3GZpqa4yLcam3RQjI5LDFLtJq7pvHMlRH8scfbPC7CrSFajeN6dpgurRF84Z/HGtNEzXrV&#10;N4OHgVbwOxYfx6g0UbNuJ0x/x1wZwR/Wq9nDQE3EYtCOrWeujOCjlmbPqAzRajVjaDpGZQQfvd55&#10;utJEmMDDChE5ul51Wlu0LI0exWSImvUwd52nKyP4raiz47DoNBFv1wB3x6iMtsDvbRwi3GkiwD6C&#10;d0dXRls45arTRG656rTgI4lYgg4GGiKUbdc6zJjOCD4eVevpyhJhZSGNxxGoBb+FGZNjEek0UbMe&#10;B6wfR1da8DET2tahLTpNhFs+dWuHCHdG8IfVsPIw0BCt2n41errSgt9iCGLRHXVEOkO0Gjp053EG&#10;9kZbjE3b9se7skSrcUV8x9GVFnzvgt8bIu+C32vBh4EudWuJVsO6WznkqteCz/yuOgcCLdGKpXFy&#10;wKI3gr9GBzpgURAN/cALHhXh3gg+FpMnpGSJ1g3awjMqI/i4jR7jrDdE89yvcGuPj8oIvlPd9obI&#10;q257LfhN13kWYUvDYrB2AVDL/XpgLTiqKnpN0iCKDT7tUe4NWlU4h2Rp2nXjUkqDFnpZgB2RJUvT&#10;NV0P1fExaUXRr9aDpydN0/TIhic4Mmg90fWtxwk2NPTU95NnnrSa8PakaTBE8EEc8jRoLTGQV/Bw&#10;T9Ngx7WEYRzzZOS9HUdPaG4wRHPbrTyRkUHLu8iTQ58bGrzLcfasvYPWERPBQ09PmqaZmgYX08E+&#10;LfAhsHRcSQyaphmn1iW6o1YSw4ow/PGeDA3pr9YVQx21kkAySJQcVXyGRuTWFRYmybaPVLDCo5WP&#10;96Rp0Hr05BBdSf3tYyKAzzMmTdMMg8jUcUSMWuBbFJ9nTJqmGVDLHsU3GoGfGk/82dL0ZFhQzEeV&#10;+WjkvceScMyTpRmneeXhntYR0+hxOkZN0vTgweN0jFrcu9kTejYkDd4hqVgH74y0i+FxHOKGhJAQ&#10;duzxjiatIED48X4MBet6u/IYy5NWDw7Far7fdCtsIscKOGkx941GU7htr0kLuQ8HhgS/riXy7pge&#10;LePzAKeP4mDSJE0D4FwdGbXQ9B63abI04zB7YgSTEXGfKW5pvKb4pGV8vWrXmGvH2aeJyN27hEir&#10;BRwm5tbRkSFiah2xsEnLOCUd8nbHR6SJmhU5aEeAj5KI/dKHFnYZ/YaoYRnzVEvMWjNM3dB5oGeI&#10;UA+9R3vPWtYnImGexI0hcvek9YObe5qoQT14oDdraSdFTrT9OCIM0Rph9wBCC/vcAVdPR4aonzwr&#10;xaz1wzwMJGsdI9JEpA48Km/Wku5VD4bIqR5mLemYuQiuI1ZpqIZRJvaoyTUbUR8xnzxhZUM1QuXQ&#10;RGutH3B8EFzHmAwVSsWTQFlr/UA/U+fJjRuqNc6cw+haa/3Q4NOKzXFUvRoqQnOeKpC1EXUvIgyV&#10;ExFrrR+adj3gMDnGpKk6FISHe1rWJd4zwvPj3NNUGAOeBPxaC3vTrzCpPfOkqShJRX8dlae1VhFN&#10;P+NiebinqXrkycM9oyMmrHcqVI5zz1AR8fGkntZGSazxsDyq3FC1fUeM9zj/Gook92ZEmyLrR4dV&#10;kE043g4WNiutKVrSi6i/4zy0ZHhNM2bBUWRgR5mRkTX1hHoLMtZeT2CvWWl90TbTavJMmSXr1pSC&#10;uNiohZ+A4EhlqYeNmqwnouqJRmDmaDa2IzEqhyxbMgqERk84hzCq6YyaM08ewJJRg0MptQcgWgtg&#10;bBIKcqFRk/U4LZ54bLPSioBkfL/yQV+TdQDfJ2dagYBGZs01Mk1GXRe1XQ422jJLIjX050CjIetQ&#10;V55lmSCDBkgHQDwVAJYMeLhCs40ttSRk6tMghowcBCayh41Gg/TEWj1WVGNqNKcB48YD/UarAmq/&#10;175qPENGeY0rGoyNpudsWE1rrJXjS4whW+MCtS40Gg1CcJe39HSmyVgDqKdw8VHrAtmpQN2qpzdN&#10;hvaaJ17y+IrWaGVQ0ZsmI3NJtsA1Nq0N6K2lkNIzNk1GCWBDCbBjbLb8kkWmaR21UYQwFLakGIOM&#10;qac3o0b6NT6sw2xsTLUnyRBWGg8nbREmedbekz1gNGZs0TM4jpKiDnPoJrZbHBc3S0ZpULN2eJlN&#10;UYqJdLeu3owCwi7ufSgxqoRsmct9ZqYUJwEJJqTHNm6NUkBFsnfFw0lNJlnKyTc2oxSmmUpTj5ps&#10;NRlDG4jyeiTAKIVpIj43esamyehtZr339GaUAu4CyWVPb5qM0kwit45AGDFANd1ss8Hp8mguQ5Z2&#10;kDnGZuozUT8TCbHj4mao2n7AFfIsb6ZCU0qsZ8+sGaqWRN88eGTb1GgSbFn52GgNGcwYTx048Qg1&#10;aTCDLakeNmoqEEJWzaP/TXHnSNjTE3PBF1Gv6N4iwDspsnHVwX3PyDQVdu4gye3j2t/UakLDjkhP&#10;Z0aJIDGuulWSpWpk/XotZVEO6GuqVrbFuFZRU6/ZU4zmY6NRIdTJ+vx5U7HZN3TmGZmhwg8iDuBZ&#10;Z0zNJpb/2rNboDFURAGwqj3QN1WbcLFzAcRQtdQTrSE7jkZTt8mEyUp4HCCGqhVD11NuR9JRo1F2&#10;kLnmTFPBRqIALjZqXdBzqMDKs6CZik8CN6xnLjZqXcDGfWbNw0ZNxebe4Jg75kzrAvYztZ5dHgRr&#10;FfOJy49i4zo607oAF8+V1kYaTWfoOE+NbmPKODsRGM/iaahIHLNUO3YAUe6j3xE71VNdY6mk1H7d&#10;e1ZqU8zJntXWJWeGivTVRBWjY84G7ZcQxeX/DjQaKiy5kc1yns60NdGMq5nc13ENYgtBMQBdGdRm&#10;0LqgYZ12ebwFFULt8q9NMeiacKzH3jFEVK51bCbwcFGrAtHDrr40UdOx7cNlyJnazgH/36OFDRHy&#10;HfI4x9WHqQgdCY569KIhYs8rsumxrEx9p9SwucalzY+Gba8rV7TYVHiSFnCF3A0R2VGsOA82TI0n&#10;KV+XDWeI2JFGwabHDzSVobLj3WMOGCKy80RUPfNlakO9mDdE7uJQVjul7LE8PAWOlsiPeVPrSQTK&#10;ZQsYIrLMa7w5h94wFaLuvozeaIeeXJOnL21BuPvSRIQMJSbn6UsbEBLqcuFQExELZOVz4VCrAClF&#10;9OiNURNhTY2zK1lnSj/ZyuqSZUNE0oN6RA82TAEo+RtPKQaWvBIU3EWQ6JkvUzYqCXuPnjdEJODa&#10;lSsjbupAKXZzRYYNUUNHBKEcODSloM4dDSQZFA8lI+jZItnYWlDWIVd8xVBNePieoozGVoNObOby&#10;yJehoiaP7dEeFhoNMA2UOzsMRFN5OuFRja6+tAZwW76TpqKshX3fnnFpDUD1+9R5DF9Tfzp2PRaz&#10;oy9TFhojnw4eGqoRbePZLUQBpEKv5G9dGTNDRYSbcyw84zKeCvaGZ8cQ1X/qDfH28Js9fWlHpWW7&#10;nyt9O2uqkTSgb760BhBfynUckikqxdebXB46BwOqAiFiwK7wtqFKAdbj5rypLPXuDSYErt7QP19a&#10;b7ScxODSG6a6lHwQVZUebGgN0BGqc9nzpr6UAKTP1TO1ohwWgYvokWWtbdx9mWpRtoDgxTr6MlQk&#10;bNm26+ChqRclf7dyVQYZqgGp9BTpctaDQhTlLCQMPePSVG5ZNjWj4UgLTwWBoWJbmWujK/Ojx0X1&#10;jKcW3VK5S0zWWm9g9K5cxVWGSuKcLlfP1JvGWuLjMSJDxFmbK1fUxhackszB73X0pZUNoS/ZmHZc&#10;Ha612sAul+JRR1+aasIHcFVxmerRsIXc1ZdWG5QsyWJ+dFxEThQMvUulpRpG0mgOHnLMqu7LebqP&#10;pQobtR1qnupZ3Rdmr6cs01JxLBrFQB4easOhJUTkSXa0pkyVTJMEexzzpdUGJZnsLTmOQ7wtxQ3i&#10;rzh7nr602uAgxRHn5ijmicrrvjBtPCYbBryiwl5zVbZaKhw92Qrs4KHWABxMJefaOMalqaQAyydf&#10;WgNQ/yOxHkdfmorTU6l29IxLawDvaY9sPFOcj7lLR1+mZHSkYsA1LkOFFnGdp0sGS70hxYCc+Ovg&#10;oaGSvV6tRx+aglGw66pD5vxh9YbJSDmOQ1MvOlKu4gnboKN1X+heT3SDlKOimjgdyKUPDRXxhtGz&#10;fpG3VX2xvMr5occxb6gopnGd60LeVvVFio40v6cvTRXPlHBMl1YAbBcgJO0alyYjJOISZVNeyikj&#10;hG1d49J6Ix5q4hiXVgDEHFktHPYGnpPifDwt43hftka0mdn06pFlQxZj+o6+tNqgOpVzqlx9aTKJ&#10;fXtUb1EfSnGiry+tN/ABPFEbqnQU49271CyZc5sa9ZmmLxSAJ4VoyTxmjakKJQ8oas0hx4bMPSYt&#10;/LKniJJ7T1+arCXp6MKFFn5qtKi/c43LkLFD18VDLfwS9HLtMm1bQxYOrHLIlhZ+MEhmyTUuQ+Yc&#10;l6kFxa9Bjj3zZcjiKTHHx2VKQdEZhEQ84zJkiLEnQUSCTMtWg3fIyfXH10lD5tUZpnyU/AtbwFzj&#10;0qrGueGUYkw9rrA137OeGLKYB3TMlzY1iGywV8SzTprqUWpwPVkbyvDVuCgHaj0V6JbKu5yYylGq&#10;pp1q15AVKoPLQD7k6z42F/kGkO0PN+kKEH474VYSuZxGLiu5u32Qm2f0fSDcTpM//n24zoMmoZJv&#10;HyFmRdXE8cITLzFSoonbdPGKr2fwq4m7KmJwrIn7KmKAqYnDlT5uhoE0TTxW9czaoYmnKmIWA008&#10;VxGj3TXxuopYfENNzed4xY5vpsXdM+R1KBMPzpDX4UycMkNehzTxswx5HdbEdTLkdWgTH8qQ1+FN&#10;7kgw5HWIE1fHkNdhTtwQQ16HOvEsNDmfa1Anu9AMeR3qxG0w5HWoE0/AkNehTox7Q16HOjG+DXkd&#10;6mRHlyGvQ53stTLkdagTq9eQ16GuLVDH5xrYiG2qe+dzFXmBOszPKvICdViUVeQF6rAtq8gL1GH3&#10;VZEXqMOUqyIvUIdRV0VeoA6Lq4q8QB2bdqrIC9SxDaeGXLbEaNTxuYq8QB2bXqrIC9SxjaWKvEAd&#10;G1OqyAvUsUGlirxAHZtHqsgL1HEEeBV5gTo2eFSRF6hjy0YVeYE6NmHUkMvmC406PleRF6hjo0QV&#10;eYE6tj5UkReoYzNDFXmBOrYnVJEXqGPHQRV5gTrOlK4iL1DHvoAq8gJ1lPpXkReoo+S/hlwK8DXq&#10;+FxFXqCOGvsq8gJ1lM1XkReooxK+irxAHRXxVeQF6qhXryIvUEfdehV5gTrOHq4iL1DHicJV5AXq&#10;qP2uIZfybY06PleRF6ijQruKvEAdRddV5AXqqKOuIi9QR2l0FXmBOqqdq8gL1FHAXEVeoI6a5Cry&#10;AnWUGVeRF6ijcriGXIp/Ner4XEVeoI763iryAnWU7FaRF6ijCreKvEAdhbVV5AXq4tXb7jidlLsa&#10;ztehTipYDXkd6qQo1ZDXoU6qUw15HeqkdFST87mG81INasjrUCdloYa8DnVSs2nI61AnxZuGvA51&#10;UllpyOt0nVRLGvI61EnZpCGvQ51UQhryOtRJcaMhr0MdOR5LL3+owV04wVK/gPyhroECenJMZV0D&#10;Bfjk6Mm6Bgr4scmpsoECgNToVDZQQFCOfawbQgFCalwqGyhgKKc61r1BAcSGQriqBg4SFtUZi0IF&#10;ytGIdW9QIpEsRl0DJRLJY9Q1UCKRTEZdAyUSyWXUNVAikWxGXQMlEsln1DVQIpGMRl0DJRLJaVQ1&#10;UCYx5Ci+ugZKJJLXqGugRCKZjboGSiSS26hroEQi2Y26Bkokkt+oa6BEIhmOugZKJJLjqGugRCJZ&#10;jroGSiRW5jXCcW9mca3MbDRSSWMbqESilMfYBiqRKKUytoFKJEohi22gEolSnWIbqESiVKrYBiqR&#10;KIUktoFKJMppZLaBSiTKCWO2gUqdWCY7OPq+ThbkTC/zBpX5DjYXlw1UIlHO3rJvUIlEOYXLNlCJ&#10;RDkjyzZQiUS569Q2UIlEOcvKNlCJRDmfyjZQiUQ5c8o2UInEMgEiB0tVaWU5G8q8QWUOhMNLywYq&#10;kShnONk3qESinMtkG6hEohy2ZBuoRKJcqGkbqESiHItkG6hEopx1ZBuoRKKcemQbqERimRThRII6&#10;JMpRQ+YNKvMibIEuG6hEohwKZN+gEolyPJBtoBKJcnyPbaASiXKQj22gEolyHaNtoBKJcs2ibaAS&#10;iXIkjm2gEollooRtO3VIlMNrzBtU5krYpFU2UIlEOWbGvkElEuXsGNtAJRLlQBjbQCUS5ZQX20Al&#10;EuXoFttAJRLlPBbbQCUS5ZAV20AlEsvkCfut65Aox6GYN6jMn4QzTmwDlUiUg0tsA5VIlNNIbAOV&#10;SJQjRmwDlUgsEylykEiVjVSmUjiJpbKBEolkV+reoEQi+ZWqBsqESlOZUWEDSTEL/KHuDUqdSJal&#10;roESieRZ6hookUimpa6BEonkWuoaKHUi2Za6BkqdSL6lroESiWRc6hookUjOpaaBcLyDFmf5Q10D&#10;BRLlEIe6BgokyskMdQ0USJTjFuoaKJAoZyjUNVAgUQ5GqGugQKKcdlDXQIFELp+ubKBAIntoKxso&#10;kCiHDVQNocyxcHxCZQMlEitzLGFrv5GFyhxL2K9vG6hEYrk5RPby1zGxRGJljiVssrdDqERiuUWE&#10;Y9wqh1AisTLHEnar2yFUIrHMsbBNvm4IB1tFKnMs3IJul3f5QxUODraLVOZYwrZuw8TKHAv3B5RD&#10;qNSJB5tGKnMs7cG2kcocS9gubXlQqRMPto5U5lg4RK5gYmWOhYMeywYqV+cyxyJbmauQWOZY2so9&#10;JGGPsZmFyl0kbZljkT/UDaFcnSt3knDXSjkLRifGGrS0Ofd+t308uXp1enV68vjq9PH05P7V6f3p&#10;ybevTr+Vt2a77uZR9vTmX08+vjqVuzo4l+v05CL83nOmUtjZe337/e5vb8M3H2WL78RBXKmmh5OG&#10;Bg5sSozYf3H73beX2693/8OQDZzhGcUZsjXXdKc3iY1yfGYKkHAQGVcqBYDwnvHpzGXgmZaDFPZL&#10;qunouW7Zt87pVYFznAPEuUjhbXPDnLqxkts9gQbH8I1cg6NfaoZgeamZG2/zSG1H9lN843CHe26Y&#10;2xZjae2+Wy5rjwYnxxNw0KN9KTl8aKFltMvy7RgtnMoNc1djLMHP3YYzgHPDXGQXfaXlqWEyV14s&#10;C97RbrmCjPM3MpO5ss2wcQJJqYKNuWUXvBntZ+Fk2bq9un3YBejuYRZZLUfRp5wLYj7Mix++/6Jt&#10;KpFxplHKMkA29rEQNDNj5DrfVC7JUw52MyMawVRaGNADhAYXdXaUVSMHtyVdwlZ/gZ9GHHfzjBjd&#10;AY/dODMj5uk0dGlRl5uXuMFTnorgH+8WSKV4AcdNcHS3bXhm+LnbmUu/jPSN6znHnDh1km4Xzefo&#10;lmsCcsPcUhdjZQuTx3ad0q6MZ+D4dzNa7gpIKVE4xelJFaPtBu67SGwcmFvbsAYMohlDyctLcQVL&#10;SmMy8xwQVdEtp3mnSLdAiusizHhMw1xkG8z6fbefQXExt58VgwG1nEW/ozpu2YWxF4OrG62Q44Fv&#10;iUkIzqLd8tfyzyQvnJUBWCM0F54Cvvw1+6JKyJLi5lb4KZbILGOWaUr66Jn571DYucNKtMvtFAek&#10;S7cisPnpoZCxEC2SUge7AT2R1SAnd3BIs57/eOxlYiAXOhUiyCFGaVs+sgBkA3YOZDszO7KXO0m4&#10;2TLPCUo4E+Wv5Z/p6xxCmBWxgXb+Wv6Zvs4ZPSmNir0lh1smdZO/9nmd3I4NBwPFF1uNHPidDcbP&#10;gbHlKym2T9CAuxEP+jK6Jr5gi9GQjnEgVDFwOavmNxedccVreodplZiTQdBy7naGM1cnrff7AExH&#10;XxiijDCueQReufDzcIjPSQTLOTcMhLcSMm5mNO+M/ki2LtFZOWrSPOVEnZTPlNMJueIoTYjtyH5K&#10;rJKLI6OocSYwN40aDc/NG12yr+SWvVXcdriwihu3U9YD0KLj8tzYjuyn1C3HhyfEyRHz2AFmPJzO&#10;nDDP6jRyzqh9SrfJqMBIw1Tzj1bOb02KRQ4vjsHAZTzcQZGmnm4Zj+0WLbdMwfLKB4L47Gg1G5Hh&#10;KI5LtxiYSSnBZI5vtFMQjrdNuECR7LdqWzyaT4nJwY5IpAiBNRpw/7hGOz9dcTydYTIXGqSyIe5U&#10;466SCkjh2iaDHjR2nM1pGgbdKd8IkjH7ghG78ILEftL8fG9EEPxzK9fTRV9KBGiKFQX7hqdwYTwG&#10;PU+5lC442/unn5FZO5ufF/pwxncSIxQiV9ak997rNdtUnCHqJlZpxWlmzJy4Nue3IpeNPxRniCvS&#10;hhgoWp7KSaT5KSv8Pt1ooPBst9y8nnwf5oBW7AyJ2ssK7FAl6Pnjiqh95cfRbona7DGFAxXTUnk8&#10;4dqINJ4191yVaBWbOKGV0e4TSse73UsQmh35sqPl5pnsVK24LK54KUQk+4GICAf8+vHIgeBpfsgZ&#10;rLtS18jFFWE8xPNXUwx8LLzgKNHsE6/ARXwpn67hxMMkuDSMFWCsSdbfcH6j+LU85Q5UI5vyNKYr&#10;yBEAviU6a5icl/msypvnl/T8tfwzf31Ro7wBbMmSkr/2HGDlVMBsEPJa3CNjXltP4SGnuRYnRbrQ&#10;91xCXDGF+P7LJPGyVjxZsLmjMkGSAEJMEOYpRJWH82uDwiFwsY+tGV4+N1pOMx1StaHcviDXcMbY&#10;TIh54HKFaExomF/tciEm1bJic0ZkhSvIPU5EbdJ4GJq1MVgCMInj0xlnL666y2hxtpOZxuGDPQe/&#10;uuVELkFOFW0k68ly2NFyIGw2FGaJTBjT+bNq17L1C3obyymtgVxBxzmS6bW/rLblosDICfKRaddW&#10;5oR6hk1mX3fNSBPdyGq0xP2PI4L1LLqthBc6rnU3gOBGhfw6nOFs1RvHd+YBthiOFYqEsmPWBXHr&#10;KMZfScGdBqFgJT8c6dU8RB9kSg70juu/T3lxtWSm5BT2YgngisvcJ2etWt+9J5KUKHskoMI5D7e3&#10;xaEQ7SkAFs5ZzA9HrD49zo4zmBPjew5W3leeHZ3PcNpmapYrzOKsZASF4zHTQ0xyGyFUfQ7slYsa&#10;ycXbcBJmbBZtinzroYSr3tJDzvS0ii6c/xwfSox1n/w9Os4J8y7NSry6UvcZT9mM7WKbojXMU9w0&#10;ubRJ8DdjRcbpdo2UW7S5uTKRHmoUos0Z2If6RkQ0zSkmiCzR3kgagMzviw4g1qlHwzKS4Tl1E9cS&#10;mIdEz3Kfcsmyf4ECkdkBw4jpirgSOiM1y/c4WVf3Gc4qT3NK9KVinOH210QprZpmw9V66aEE6804&#10;w9ne6SEWcsWMhlvGEyUva1WcXB2YZptLH2X6lKJCftAiAUUohZrIaDjNNVGy9sdUd5ZREJYN6AFX&#10;0a7QGBzZsRIGVRjmWkaxKOzqofQCYTZRd2qcWB8p8JwuOJWHLmlBzjJMuFZCVgvdrBxBHJmAKBcm&#10;QTgLOT1E41foXOxwzOEwK3LNtx1ns18+GCU36+kXCkZKpOxJRUQmHIwz25LJy9qvZCRuCHIn3uRv&#10;WWMh0cjNPKkfDHA7+0Rq8nJMbEJSwYplewOAV58r/BQMrLyCoQWiKbLgjVbj28Qrm3WHsoClZ3NH&#10;/iyNzo7KfkqmOAtqIsQbs0NESeZnpB5K0zbDGwsHk9rdIa5jXsAJelolCH7TuxDitEuBekQ4zz++&#10;PR1RRGsuZIZh9Fl9kR9g10WGHGDrOU4mKgymwjVZXoHL6OhKT9v+UaUtuDARtTPZUPKeweQZcN11&#10;f3uYUO8hq5FXQYjCj1MTrz7Qje4xi7/Drar6GQhKU9qAy4oO4UzqEG9GTCwlXUr0UAViEOqHe0sY&#10;J4h8lTx0TaBuFmhaJRhu6YocIPQqtr/uc29gGw/CwuTzHshacm4RP+SyF2H6sgNCAJQlPbwSsmlj&#10;BzQoPoAoV7S5jerhozH14ZnMjj+4NktmMzZK0M7GY0M2PM40Pq8Nc5DNlzEFTb8i+eKPIrLuEARP&#10;lIzR6lj+wF9Cs+T/bNAaEVz8D5ao6ES4UDAR7clrYbhIT080SByzICBL1u3mysguO2GsZ5/R+nnB&#10;ieqXK5y4KDkOQtPkb1kEJZqO4HEaONE0G6GWTGmqqEF5fYErjHIBmu3Ffkp9YohkK1MOxjcho5lU&#10;RVqaDidf6hUK0LjmYabDFMQgFBIrcvJKiJWbbd6ZBdPAIhRXxA5JW1esFETMxMATPBFdsW7nTBgs&#10;TS2GiXWDZzie/OBo4Xv1jRJECj5sEQF32UiwUF5m0Qh59J/RFnbaPq9scIyRyBjFGTCW8yLwZW3T&#10;oNklLhreCMvN8BxFy/OkiySBrmWGoBEaJ/YnS8XzCicDPsINtY40RRokeSn0zd+yY800cp1nmkCE&#10;0yRuaI6obwzURSdNq+/kjsnYwiWT/iWDiSNuG0GD5i76xKxNqoR8QPFCOLZiXUifhOsq6hfgp5iG&#10;kRLJK5hN4iHlrwgCN8U0PT/zlptfQA4OBvZ/6Dncj5P4dAQ5HT5XEpAY89Cs77A5kwJ85iFihxoV&#10;HkXHxytaDRm+KdWHxGiJ6ZOFEzMlNIsAWPOhJ06fllWKEqJT51JYsiTmitAYidJ99lSIITTSZ3RH&#10;zcMZzym+UHRk3eNEDWb1Gr153SyaI08XV0kX8Tn5w7KKyA2kftCjDVlmwlhS8kr3irfLdYbhKTkP&#10;KUEwT3G9UjioJeAUrUUff1kopfJBWJhy0qphCcJKBVF4GhPL5mkM+oenBKQqlgW2apDySePBYLKu&#10;giRQiA/GblkY4pKaNTUJFPIUCcCYPhFqrtFitDSkPkPDlCshuJqNPKXbyIsOg/+Z5F3ShAR8uZTK&#10;PbcS2SObHrslhxtXh2U8nHtB5Up8SrzIxqCpw+duufSUSoX4yr7Rkvkk3xca5vJHCWPo2WNyc6l0&#10;z/01cfaWl2JHAS59pCUaWxOCIN+4SCXhHetvkwZjQU9iSdLSum5tS8I+qTVgmarXfKPVDVMCV46H&#10;+oQUcKHKLbkD+9HyzmmppQKHy7L8c8uCQ1FMZBR2Z/TG9g1zCWGyHHvsbutQyNe5vTLS4q1UxH8h&#10;pdu4RqJaJWeg55a9lRIgEcmkfrDwuqgD6FcZjohPjdw2aJq0NKNnJD5iukU3JpuVZbIMalEERn1Q&#10;fCmW9eh4+OYWW2iV2Mg1wSk4vzCZwByJ3tgwPnUht6Rb6Dk+RTlWGAV487Axzi2BZHGe9WgphqLQ&#10;NjQcLjy0vGDhbVKuEUDVxIFzZabMHpWh6xjmXEbbI5lpbqmuFnTpl2IdZK0IL0VgBDNanvqYzNcJ&#10;syRSxls0TNVtEpEJC8IaQdQNNm02n4jp1VQOkYfJOplURYot7EeLu5oqsKiJTYa1eioqO7wyKaSa&#10;IHTLctunFRXdnJzZpWG0EMGJ0DAshqmGyaBtneCIdKUKdx+TkXcJ+sncUmwhb6Bnb2BdScoR8cGh&#10;sHOAQ7BUFvFUpMk9u0wfKA0dE5Oh6WJI+jGBGpuFlp0Ke2rMwKjUvUNWtIRJbDCLpmdWp/RipOW+&#10;0DNrSZX8an5xBWKpNwAqKfLYs1ztWywZaqrQ8Tkk5hyz2BIpqY+qTqW+Cl5kldKYQySlgMEefVI3&#10;klIkBz1nxy26anwPnzk3Smh9EcL8vfxz+f4iAemO0oSm/D3rwjxDhd/J0AyCKSHOpUhiYBRxRCw7&#10;oiypTJUac6ownkVwfoPUp9Tx4AYGQxOnvo/BSfiRv5d/5u+jyXKFkPivUYOq7z83MhQtdYuRfy2h&#10;Q8n9K9kUgzDnA1SZep5SIrEDd8rGd0R5pvjxwZw92zMvC99K2n3TiEzSciQ01+yOMC+G1hRXN3CH&#10;SlLisw6eEgBmFYlVfbAICyLrkszL/DPytMHAJ1ucegn2Reolf+/ZkY0Y62ldkFhX6Vj3mNHpTAT0&#10;QNB9muX4F5IGDSPbP/bxFJZQnlTSLjwlihCu9xS/R5Jh1pIRiU2RInKFuBsB5Acd56FHFkkRdTol&#10;g5pPAiIZ2/lr+Wf6upQ5pcH1LJ5N7iN/7TmGEh6Vgqc411gY8FYxjKiOHLYcn1Jdat0qRoFxlJ+S&#10;YfLbBpQ7UX0USck4FEFjQlFN9hLFyrarJX5jLv5VcnPAy+dGyysu1Wn7evg8h9QCLPVnnayqRhON&#10;uMkp5ACf0POZvbYj+ynODFUMOaxFJIqwg2kYZOQiMtQEJqBZo+ko13rht7IGhAlyjRbtLUWFYfaS&#10;H6TmVjY95YJJUvEpQZt5wT46KXuKtOxUWnS/HZ/9FEeLFS/1d5E0+kGqWwR02ZEnDjLw0k+Rysxk&#10;WqlxilnosaxitxQXjNYSIjqwYBWQY2qbbimvzICTqGZ8KReTcYbARe4WNtqGpagh84LaBJsiw8gl&#10;gpw4hXhVhHdoN5e/UCYaXFHNRpyLZC1k/1g9hcciyQkX4LwCUsAzV/TDYq7ENWxkb0FyXXG8WSYN&#10;kkNpSOYF6Isa0sfk6NjHN8b9AiJqPLARNZXGgyFqHQ2Subm6hpIo/GO/lqKUld05qWGJbtjRUmmX&#10;63eTB6xfSjRnhiMKLc68a7QUxhKRi90Sd5V9cKphPE6igvkpsRzDiw7VubxUdFSh9XWLHsoLstwl&#10;biWTHQpU46dugZ7lBbuMMDnSUynv9zM5+d9hbsWXsf4n+o5FPjVMLzb4g6uUKyopvpUCFeGUb7Qk&#10;ORZ1gbFlFz7C0cvSK2Yay5yeApHVZOqw5BIWfrbbvO5GtYg04A6HkZBNnHBMElH+Wv6Zvk4ALWkO&#10;nNSJAsLi68+pXpaKLp01KHuE0oqcdbpY/kuTaHe7fZEwqBw3I/OANTZSeegYFKqUEH4kwrZK+WYm&#10;IA8m/4yDYs3PeQTYS6VHaSM+NyjMuJxCb9iKJAEhNRchfxqRJ1FC7F79lKLsvC+DABGV8s+O6ble&#10;yRmlwC4GElNnZBC9nbAD6tgRYERQ9FxEbLMvAXJhUlH2zJX1a1XB3mGfqtSvj2kKrxwg5skKoGKC&#10;qJJhn2zMjhpbQjCyBVxxnoU8qQvFIdc4VTEkG7hl5VXNasYTmLc1HKx6yR5t2DmZEpyuPiU9nYZC&#10;3WYq6c6SQWU4IYgI48MKTNRxCiGTvABhfhDJ9sAEBUp1JRimBip1HfmNJMZmH4rlnV6IdbbC/JJK&#10;3twnEcYCuKoMNaaK1Qup2R6pkPmMj/KcsLA/Ja0NrFcSJdTjVMCVEVsmKMizNJOaEUrXhEqNapJ7&#10;Riw1WmoowTyK7DtENeKTdwVUCovUVaYpwyKWmLfqU6IP6SH7gNJ5RxlhUp6e3ralDLXC9tGUVGdZ&#10;w1U/BF82wqAfImaLQ25n0H6KelpTEoSIs/LcUFiArcbQlOjFCpdQUzKf0Uxb+tzzloW5cAgV42Hs&#10;vjLLjsx+SuMkd5xk5bAqThLL+SEWQGEOSToiAoxUv5TeenErgf+EBJRqkQOQlHTuk1XH1lKpUmZi&#10;yTVmu1RI5z5x+yxu9UPKZuzyqrYboCSlCuq5cdpVXrLjqTdEJIVnken8redmQukBPDV0mJYsJerw&#10;LjmFGRpKvdCVXEfx3Bs+1yerXYqX4D+IC6z7DFGGMMFsLBfHX0n6fomSZFdkmEtn0U7SWan2TzUK&#10;wnLpTipk0g/RPCnUEo6ACa/q6hJvAMkKA5mpRbQhadwh2TooNh/NSnmY7lNKzKNCo1CPDaHPMjZP&#10;ajLw2MOfdCsFtjgCiSZ/K/+M31YmJ7KWVkAFlOLbrGXpog3KnFKk6gvflvBfGNqI4MQJVN9+DhDE&#10;LSVDIuwgFVIYmkT3clqB2p4y3YGnmJIhhEuJhT7Lq2f71JQ9zpCeArFBUwZt7DjywswPwMsbU3FB&#10;1Pl6Rzf76HFKRMz2GfLeiQlUrBrjjE1/4ikFDuEuVtjTBO/ZQhopESgb0uNRLpTAARQEaRzijaQq&#10;IdwgqWnhoQ/74nLFPom+FhvGcJDy1upn0p6EUlO8NoUbvX2SSM+75kl6CQTVUIjv5QQRFaplIT8y&#10;njhUO58hlh14S6lRcVIV2c58CA/ndxWnZ1HsLjMs84ljJflY9zjxehNvCakUe6aJI+NthWbRnfBB&#10;M6GDRUtJBtu8/Qo71J6lZlkibPCJDKMUwshQyOeUD/UL1fVJ+DlxKAU21XxSnJUPR5IFLKaR8sLE&#10;Bk/cz/hC1PdUBIDILC41ajGkpvoE0vmAKQIeaZN07pPMVM7sDIhq5JBLVkiDsQZGJBCPt4shTpcc&#10;nRbEngWlXCckJRYf1ukE1odceEWtX6kTZNN7fKGRYHSEZh5n2E4cX4jdTDUbOnFsZOeHDIWlu4h6&#10;NzAh1c9wcEG6P2jpE/glgE1AvsJVaUB8wtCEB2tdMuIwkv4IL8RkRyt96ROHI72QxPUqXLK9v0vK&#10;qygxRaEm6SRUn+6myT3G0lp5G4oW0yEzLgBJqCUPA+6YNYW4d1o1Usm/wjOeozgYYfyydvrVgeYc&#10;y7WVvhAXSs0CWGvyhn0iybSRUI5/uSakk+sMn4Hs/pAQKXYr1jjZLJfwDGSju+/iLOAhDRs4xMkG&#10;hN21NsX/yqWAnHqVrgHMk6mW63R2lVu9ow8SKjERcWdNn+Q80AEyZXh46WCIpU+srRRpCduRK5YU&#10;OkoG5155Lc3uD9pIuSmFIUrIxHKSF5KT/qKP7OKtUpgppaKbxV5Omg0vuKjN5fS3LsWMUgLCy1tK&#10;v1eJt8RrJcyo+iRIiRKNQwEkhbuPTk+lZ7IPIrrernESr15qKIkPFd4175CCnb34C0Z2OWZMfMLA&#10;W0mi+WWFU3LyoatUGRRZT8xIyR5Js2hVIG6YgCBlE4FVtMLkYyXC/orNAidrTpMhkC1YoU8cmtLJ&#10;xC6IDyX3WyGfnGCWC+jIeiVXI+MWxTSjDKXPw3poFL+EgsLDUGgnTHDNZxLKQBmO5dPsCxtGIoYw&#10;iopEDuPOdi/5sJRu8fUpaezEITS81UPUG0hOKLwQVpHNSo2UvOVxRlPCO07UnWS4pNlksCtZUYd4&#10;SsrCLp3JgwuULHNxQToYp3UxgXeunyVMIlZNfM/8rfwzuq8cUCTZxNADRjZLqv32c+4eNbbZSiWC&#10;LQaOGg/ClWtI4C/ugHmInk06jg0PuIOpN9uL/RTfEyNHIknhPaOBo/ukVjEpXbJvcpCDeshqLPHa&#10;QEmxZMXazPaiHFGnDMpak9hC2bI72KdFYow0Tuhx2SpxMGnPDZJwnARxAqVYEWYcxHc4BzIOJBRU&#10;6EFigBAHSQ8xYvKk217spxTtWLHKJyUWw1CKd0QiiUZFcXnmIcW02fFiqfVPJpdew9j0tihrAyBm&#10;iPLszz4kZJ1kSSJqFePEEpZ6LsEBSjUCPSs4dnSQ9M9eGVUJhreckJTPfIhhdzjkm88G+zMNJQY+&#10;NW9JJOYYPoi2goINxMP4thJUrhhnsNPjUA43JCGaOYW07HNamICnn63YZYeUb5wc9CWCJbwlFGRd&#10;Zc4QWgrWKByyibJcY2koD/v87HGzNE6COPacVdexTWKE99K7Gt1EqI3ERApci+YyGCAnnesZlhEe&#10;vqeJWiX5Qhnnbb6HwyeyMKVguZyBYHFHkHjOh8XhclVgAC8rJ96DT2yGIrVbKe6PT1woGWoVKGkP&#10;Mynb+zNPreawn9I4Oboz15YtlAu0mCNZToMSDgduaEHA7s1bMBEYdJFbvoiX5H2Pz/S5CkdFhT7z&#10;UJYXQkVKdYB56JtPBefDPglUcaxfaPaQt1hR5C3SwxqDEFeP+tZESaeBQ/uhiGMeRQDZLx8SkM8l&#10;IhId8fO2QbJy/VVG39InWo3HcSgHuG1wR9PbVuoRFtksDgvl0ifIkKLloCpAtZUVOaIgpW8Xxeab&#10;Tww9KX4IzUJqeUvJilT3hYdZDe9fCJskecMxfefGbQgXpD6BZpiVfbOAOh39GnO1WlZkS3xeqDCL&#10;/fOZMkAykphYVq1yWCs7ssIoD5/B9VTCXbkQKcay8BYBI45Zzslkq2ifUehW3eRdw8yuXB8RluLl&#10;Hokw5Q+PP93dXstVEQ+3V5fn7y6vrsKH7cXuevf66v7k+w2XUmy2293NY2ag+ebVjdxEEQ8G2W7u&#10;Xp2+v9o8hlsobm6ltci6+4fHN5uHi9haoI9q9vrycXcfoXB1w+t9vHt4+XD3zf1XP5bfvr09/8U3&#10;9yf3j1evb3kLsLW52V7ccjPG9vE+SKd86+PD3Vc/vrvcvuTfkx+ur24e5LdXpxePj3cvX7x4kKFs&#10;Hn50e7e74en72/vrzSMf7z+8OL/ffLy8+XB99QKlML6A6vG7+91pauTa1cb15v7n392dbW+vYezl&#10;t5dXl4+/CM3BA3mpm++/udzKgOTD9q++ZzyX5zg3GG03m+vdq9On3zz9/tP//PTrpz8+/fvTv/3H&#10;b0Trne8etozy6V/5428//bM8OPn0j0+/e/rD0+8+/RMf+bOMP7cZe2CSL7c/u93+/OHk5vb1xebm&#10;w+4nD3fcK0J3gVv26zJe+3rfXl3eZQTI74kRvMlxXt6+f3+53b253X53DVQiQ+93YOHy9ubh4vLu&#10;gRtNXu6uv90x+Pu/POd+mu3D4+YRBjDU3e4mQGb3w2O64oTfTr67v3x1+st2/gmC3H599npYvT7r&#10;V9Pbs59g855Nq7ecRkRo43Xz+ldC3fQvv3vYMf7N1Zu7y/Tu/PXg7a8vt/e3D7fvH3/ErL2IL56x&#10;wIs3qxfXm8ubwLHNS14kiE1+NaRGWBOE5H7713A3IPzh8X73uEXCNi/fg/r0d768PAjs3nNYmC9I&#10;P/n243+9PYcNm+8ebwMTfnh/HwSSF5PLW4hvJcch/ha6E/ZseUhEXdLjJ1tUVfo9SlNu5A7JEwk/&#10;kV/gPO8bOtl8D6PjV/NX5N2VzIo8qj8wlPiXzIjAmjRHBHvezm/n/ox9CG+Zozdvzn7y7nV/Nr5j&#10;28eb7s3r12+aPEcXl+fnuxuB2Z8/RWEWjN66//DtorXehX/SPCql9UKgsn+NPL3SmPA1wo7Qar/6&#10;ul2fvaPO5qx/1w9nYvKeEZ76mh0pVOu9eWeH9LPLm92fP6RFm355bBij/HM4ts3LoFJPri6vJaKf&#10;v7R5ebHbnL+9OQ/oedxcXsXfFSvk9fesYLrzRAfgRqUcfgW5QVN/ePnxA3LANz/cb+4uLrdvNo8b&#10;/Tl86+Wuvb24vTrf3X/1/wU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LtmfY&#10;2gAAAAMBAAAPAAAAZHJzL2Rvd25yZXYueG1sTI9BS8NAEIXvgv9hGcGb3aSlIjGbUop6KoKtIN6m&#10;2WkSmp0N2W2S/nunXvQyj+EN732TrybXqoH60Hg2kM4SUMSltw1XBj73rw9PoEJEtth6JgMXCrAq&#10;bm9yzKwf+YOGXayUhHDI0EAdY5dpHcqaHIaZ74jFO/reYZS1r7TtcZRw1+p5kjxqhw1LQ40dbWoq&#10;T7uzM/A24rhepC/D9nTcXL73y/evbUrG3N9N62dQkab4dwxXfEGHQpgO/sw2qNaAPBJ/p3jLxRzU&#10;4aop6CLX/9mLH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ECLQAUAAYACAAAACEAsYJn&#10;tgoBAAATAgAAEwAAAAAAAAAAAAAAAAAAAAAAW0NvbnRlbnRfVHlwZXNdLnhtbFBLAQItABQABgAI&#10;AAAAIQA4/SH/1gAAAJQBAAALAAAAAAAAAAAAAAAAADsBAABfcmVscy8ucmVsc1BLAQItABQABgAI&#10;AAAAIQCbx/yReTYAAFgNAQAOAAAAAAAAAAAAAAAAADoCAABkcnMvZTJvRG9jLnhtbFBLAQItABQA&#10;BgAIAAAAIQCqJg6+vAAAACEBAAAZAAAAAAAAAAAAAAAAAN84AABkcnMvX3JlbHMvZTJvRG9jLnht&#10;bC5yZWxzUEsBAi0AFAAGAAgAAAAhAAu2Z9jaAAAAAwEAAA8AAAAAAAAAAAAAAAAA0jkAAGRycy9k&#10;b3ducmV2LnhtbFBLAQItAAoAAAAAAAAAIQDtbO2rjwIAAI8CAAAUAAAAAAAAAAAAAAAAANk6AABk&#10;cnMvbWVkaWEvaW1hZ2UxLnBuZ1BLBQYAAAAABgAGAHwBAACaPQAAAAA=&#10;">
                      <v:shape id="Полилиния: Фигура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Рисунок 28" o:spid="_x0000_s1028" type="#_x0000_t75" alt="Значок телефона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4" o:title="Значок телефона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15" w:type="dxa"/>
            <w:vAlign w:val="center"/>
          </w:tcPr>
          <w:p w:rsidR="003D1B71" w:rsidRPr="00B22425" w:rsidRDefault="006B16AA" w:rsidP="006B16AA">
            <w:pPr>
              <w:pStyle w:val="af1"/>
            </w:pPr>
            <w:r>
              <w:rPr>
                <w:lang w:val="en-US"/>
              </w:rPr>
              <w:t>+(380)</w:t>
            </w:r>
            <w:r w:rsidR="00103FFE">
              <w:rPr>
                <w:lang w:val="en-US"/>
              </w:rPr>
              <w:t xml:space="preserve"> </w:t>
            </w:r>
            <w:r>
              <w:rPr>
                <w:lang w:val="en-US"/>
              </w:rPr>
              <w:t>98-944-25-80</w:t>
            </w:r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511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103FFE">
        <w:trPr>
          <w:trHeight w:val="183"/>
        </w:trPr>
        <w:tc>
          <w:tcPr>
            <w:tcW w:w="436" w:type="dxa"/>
          </w:tcPr>
          <w:p w:rsidR="003D1B71" w:rsidRPr="00B22425" w:rsidRDefault="003D1B71" w:rsidP="00B6466C">
            <w:pPr>
              <w:pStyle w:val="af7"/>
              <w:rPr>
                <w:color w:val="666666"/>
              </w:rPr>
            </w:pPr>
          </w:p>
        </w:tc>
        <w:tc>
          <w:tcPr>
            <w:tcW w:w="3545" w:type="dxa"/>
            <w:gridSpan w:val="2"/>
            <w:vAlign w:val="center"/>
          </w:tcPr>
          <w:p w:rsidR="003D1B71" w:rsidRPr="00B22425" w:rsidRDefault="003D1B71" w:rsidP="00B6466C">
            <w:pPr>
              <w:pStyle w:val="af7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511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103FFE">
        <w:trPr>
          <w:trHeight w:val="633"/>
        </w:trPr>
        <w:tc>
          <w:tcPr>
            <w:tcW w:w="436" w:type="dxa"/>
          </w:tcPr>
          <w:p w:rsidR="003D1B71" w:rsidRPr="00B22425" w:rsidRDefault="003D1B71" w:rsidP="006D79A8">
            <w:pPr>
              <w:pStyle w:val="af1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B22425" w:rsidRDefault="003D1B71" w:rsidP="006D79A8">
            <w:pPr>
              <w:pStyle w:val="af1"/>
              <w:jc w:val="center"/>
              <w:rPr>
                <w:color w:val="666666"/>
              </w:rPr>
            </w:pPr>
            <w:r w:rsidRPr="00B22425"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695FDC1" wp14:editId="5334AE94">
                      <wp:extent cx="338455" cy="346075"/>
                      <wp:effectExtent l="0" t="0" r="4445" b="0"/>
                      <wp:docPr id="24" name="Группа 24" descr="Значок электронной почты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Полилиния: Фигура 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Рисунок 32" descr="Значок электронной почты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9FECC2" id="Группа 24" o:spid="_x0000_s1026" alt="Значок электронной почты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U6DdhjQAANz/AAAOAAAAZHJzL2Uyb0RvYy54bWyknc2OZMl13/cG/A6F&#10;Whpodt7vexvsEYY9PYQAWiYsGZCWOdnZ3QVWVRYya6aHIgjQ4oILQfDCCy2thR+AgCGAIkEK8BNU&#10;v5F/50bEzXOisipP0DOYycq898Tn/5w4XxHxw7/4/ub64rvt/nC1u319Wf1gdXmxvd3s3l3dfnh9&#10;+d/+5usX4+XF4X59+259vbvdvr78+fZw+Rdf/Mf/8MNPd6+29e7j7vrddn9BIbeHV5/uXl9+vL+/&#10;e/Xy5WHzcXuzPvxgd7e95eH73f5mfc/X/YeX7/brT5R+c/2yXq36l592+3d3+91mezjw61fh4eUX&#10;c/nv32839//l/fvD9v7i+vUlbbuf/7+f//+N/P/lFz9cv/qwX999vNrEZqz/jFbcrK9uqXQp6qv1&#10;/fri2/3Vo6Jurjb73WH3/v4Hm93Ny93791eb7dwHelOtst78eL/79m7uy4dXnz7cLcPE0Gbj9GcX&#10;u/mr7366v7h69/qybi8vbtc3zNHD//z8q8+/fvh3/v3thfz8bnvYMGYP//zwx4fffv7Nw58efn/x&#10;+Z8e/vDwrw+///wPn3/FD3/k3z89/NsFNH/6/Bt+/EcZ2k93H15Rw4/3d39999N9/OFD+Caj9f37&#10;/Y18Mg4X38+T8vNlUrbf319s+LFpxrbrLi82PGrafjV0YdI2H5nZR1Sbj2+fpXuZKn0pbVua8ukO&#10;+B2OI3z4/xvhv/64vtvOE3eQ/qcRHo5D/L8YrT88/G7+748Pv/v8P15dPPxvvv+fz79mPH/7f/+l&#10;HpoZUAzDTw73MkgyIDOkfvH11/WPurdfty++5q8X7epH7YsfvW2nF1/Xzfi2Hr5+Uzf9L4W66l9t&#10;9tv1Pcz5l+8SvKve17nIaALM9uUM8BknvxjGavpqNX75Yvh6rF60b9++eTENqzcv3o5v37xtePZl&#10;/eUvZY4Ya9qcPudeMOpxRAQc85+CDOne4e4nu83PDhe3uzcf17cftl8e7uBeZMpclHlZvhwi2Z8P&#10;oQUK61ebbw/3P97uZiyuv6OlQSy8iyP/4V3kjM3u9vZwdb/9W0TJ+5trJMV/enlRd127asaLTxfM&#10;WVWvmoDPR0R/p4nGtmmn4eIjNFNbNe0TNH9bZRVN0+p8RZrIW1FtKhraVeuoSBON41RXjh41piLn&#10;0Gkib49gtuMc9c0K5jg/dJporFZVvzo/RwgnXVFVeeZIE3kr6k1FHRU153ukicZuHBrHHA2mIufQ&#10;aSJvj9AOjkPXDt3QTed7pIn6aej68fwcTaYioNoP5yvSREM1DNCcZ1jN5XU7jk3Vna+p0lTuqjSf&#10;123bTivH6FWaqu+qFrY43yvN6XXbIbsc41dpqr7vmmFyVKV5vW77vl15qtJU/Vh3deuoSnN77YVf&#10;pam8+Ks0vzdj3cCGZxcMQ9Qxfi4AaoZv+qYePTVpom6a+s4Ddc3xTdu55F6lifqmG7vaMVGa5Zum&#10;71lozo+eJmLwptaDPs3zjN2q9XCvJuqHetU6Rq/WLN9UlQzE2T4ZomE1VZMD5rXmeHSN3oMIS1Sj&#10;2nSeqjTHV009jJ5OGaJuVfe1Z/w0x1fjNDWeqgzRMNTV6OmV5vi2n1YekS6G03Ftq9t6qBz4q7Wc&#10;YHo7oHQeFZoIdbSpG0+vNM9XbTf2vUOdqDVV3bedb7I011cTWsjKo15qqrpbNcPK0y/N9zWrR9N5&#10;+mWoqq7xIUNzPqMBdD390lRV36EkOADfaIGB/jKJPnIWG4ZKdJjJI5waLTJQnGva6KjLUNXDMPUO&#10;4d4Y9p9WTTs6xtBQ1f0KRcHBXo3h/6apXVLDUNUs+StXv7QAYCy6xtMtTVR3zeibLi0AmpaFwbFq&#10;NZqoruBj1MezmmCj+b8CvB5jxxKJRtd4qtLsX9XTVHt6ZYhWLMYeM7sx3M+y71lMDBGaAv84xk/z&#10;vlcRbDSRVxFsjbxoa2weBwANVTthwDhYuDWMP7s2HFNlqMSi8ICi1dICo6dC6J6XTIaqY/326IKt&#10;FhZYIphynqo0VYcwQ9s6y1WtYXuGfeURFoaq6yfEu6Mqw/Ydi5ZHm2k1VV/148oDCy0r6g5lwVWV&#10;puqHcagcbNVqtme1qnvXXGmqoapWk0MstUZWdJOo7g4EaqqhHmBHx1xpvq+7aRxXnqo01QA3enTc&#10;zkiLbkLLdUgLQzW0LFiOXnVGWnQDvXLwlaHymj6dkRZdh7fIU5Wm6gdsVAdfdZrv664aWfHPw8JQ&#10;9SDQIy06Ky1GWNgzV5qqQ9n32CMSeTlaMRgJ8KOjV5oKvafyeGM6zffizupcCNRUHe732jNXmu9r&#10;lvt+8AygphJ7yTVXmu/reupHdMezWnunqVqcFx7ju9N8j+GzYpIdVWkqoF411XnB1Btp4XU9Giqv&#10;67E30qJFxnj4ylD1LQ43xyLSa76vW1jY474wVH2Fn8lTlZEWzdSseoe06DVVN1YINMdcab6v8cFi&#10;fJ+HRa+pvCpnr/meIGTfuOZKU6GZVYNnADXf404dceY4eqWpOvQllMezylmv+d4tLQyVV1r0mu+B&#10;0tSvHHa3pcJo9AimXvM96hKrsKcqTVU1QMlT12DEBaoZUub8ZBmqSgyEtjk/W4ORFwgLfGiOujQV&#10;Ub++dtVlBIZXPxs0VcVoYMM4+qV5X/xMg2sMNVXV9wR2HSJDEhXUqr8aG4/eaamqqsZr7OiX5n5c&#10;51WHZnx2gSQLRLewQTX21KXZv0Lz7D1hrEFTsfwQg/fUpaUGlgW+XIfYHTQVJtOE39gxhlps9Cz7&#10;KKznh1AT1ThJcZU4qtICoGGxGxzr1qCJxP1LrPJ8VaOWGsinyeMXtEQdZpbH/zMa9kezo31nB9AS&#10;tXQLLjm7moyG+0HgyiEKLZFXFI6G+TETPJxlidqp6Ybe0SstMSrM1NGheo6GqGUpcVWlWb8a8UE6&#10;wD4aIlbIClfE+bnSnE+vaKIDFobIu0SOmvErBO7ggYUhgoGJIzp6pRmfqibC8ufBbohqtAWPs2k0&#10;jI9xMXgG0BARQ+wbx7o/WWnh4ytLRLpG67F+JiMtvFqapXJqaZOWFpI24IlHGyLWYayL86iYtLDA&#10;+4Pr9zwqDBEqiWvFnzTbM+CIW0dNhghHiScEM2muR3OfPJ46QwSMKo+NMGmmn4TpHV0yNLgfPc6z&#10;SbN8Q/TVM3aaBjiwVDnMnklzfNeRQefokqYhpNSIsX5WzE6a4fGNelQKQ1MRGO48TrpqpaXE2OCw&#10;PN8pS4R1KkHv870ie1DpqJPEDzx1aSLEJXU5FMBqpeUE0evBk+yYUU1iOLo6pkVFjQnoiQFWJMYq&#10;lX01ksvtwEa10ozPhKEIeoZRU9U1Oqcnk7NaaYGB53zwhBwtFZ6mpkfOnEU9IkwNSIfrzWMgWCpS&#10;8RC5DulerbQM6Jlqj0VnqeoOT6QPjVoMSK6Hx5OL71uNB7YPvnoXGo30IHlgcgFEU9WYgtLG83Nm&#10;EzVJRPM4uFitTM9GeuYBiEnVJCYNshzQN1TEfDEGXZVpCTKS/+1iapPiiVeiIeDuGUYtCyaMSN8w&#10;aqqaLE9ZKRxzpmUBej8GjQchJs+TgF1FfZ7atAjBZkBpcyycNEtDpB+pzQP+SsuQGhZiWDwYMWQd&#10;i4zHHKpM8ib+3YHYoqc2LXuQjyxrLpBYeTCQwe8aSUPGiAw+zjYCAVO+9SiL5OCreaNj1UAs7jwm&#10;TSJn3DfiGElDRr4txpsHJSaZkwQmwruekTRkLKFIBVdtWpKQqIYO6EFJbciI46HSeUbSCgUWUY9D&#10;paoNGUKSfzy1aVmC1xxMOvxfxD8VSmoc+yNrvQMlRijgU2lrzwpgkkjZlEN2nKtvViiw1c6lI9iM&#10;0Bp70+OKrWorFGqSNlyYNGRtj0riwqQWCpgLkk3q4TdNVg/UxqromDcjFEhy712qXa3J2BjW1AQF&#10;z9dmUzwxp/FjOPpmyFhKB8x3T23GQGH7SOOSkzajVNJQXfNm0jzRoyqXvxlLWvMbDIC/ytM3LRSo&#10;bEAseEZSkyHMx8k3klookM3buxRX9goqM2oAIi5ImmxPcep69vdVhooMdlZgF0a0JBnJYfe4/SqT&#10;JYoegz/YNWlaIhAT99lsjaaqe7JffXOmBQLualQgD0A0FRl3aMmuYdTyAC2m9VWmqdD/EVseKWIS&#10;P4ncY2o7emaoRIS7cqUqk/rJ2Fcuzc5Qsc9BvD4OrjbJn/2KDHPPnBkqTF+nimySRkkOHF3uCkOF&#10;U4odHB6A2ARQ4n4e73BlqFgIB0nLPL/MmBRQdjrgZfIAxKgw5IOQouWpTEuQhrxM15LWaqoaEQKn&#10;eSozsgAjyjdnlqoeW1/PtCyYE2ldfKapaowTcig8PdOyoMI34tIfW03F9n9kiKcykwyKFkiikQMg&#10;lookD0nzP49Gkw5akYPrcYRXlsrt8DRppDgykT2enmklpBJR4FrPTErohN/dVZdWQdgNNxJY9oyi&#10;VibwMLncMCb9lORn6vIIK5NKSlzFZYIaIoK9w+RyGptc0rbxKcSGqGLbmBy24ECilgPs63WxWKeJ&#10;KrThlUtBNXmh+MJdZoUhYscOFqGrX1oKMIQuZtY0yBs8gh5mNomhmMcu3dQQVUTpyPp3TJfJDEVI&#10;uWBoiDBDSBh21aUlAOfYuCwlk09KbGEcXOxlckNb+uWZL0MkBo+EBc5D3iSHkvLqUjsMEebO6NmI&#10;CFyVueOVGoYIEUoUzdMrrT1wToZrRek1EXaVxMIcA6jZH9vUsy+GPBc1FCNONVeUySaHrlBSPM4B&#10;Q0Vkymc/m5xSFD1y0B3rpKEaUYlqz9Jls0OJcbg0REOFDezavYxPV408WcO+SJ2hIs1L9rWeh4bN&#10;DkXxdTlPDVU/m2+eurTWQLomuRiO+eJkqqMHgrQA0oA9dWlVg7glssZTl6bqsAI8+QSVzQ7tGUSP&#10;MDRUHYEzlyy02aEIG9eCYqjYhCenxDiwoSUAVuLgWlBsTikhft98aYvDm3nEpCpseFOP0Oo0FTun&#10;elcUy5KRYusywGyGKE7WlUubt2SoQ8zz+RmzOaLTyFYZDxQtWQu7eFjMZImyAYiN1h75a8haYkOo&#10;X46eaSkApNgN5eqZJkMzZzO9pzItBoggsrHEVZkmY9c5xwJ5KtMqh+zj86HRppi60aj1B3LfyUj3&#10;2HujIaNnLvlhk0zZ88Fa6xDClsxdmREFnHLhOncGK1nLAmwI7F8HGo0EwZPee3KdMZR1ZV6mtlmj&#10;A8PospstWY248qDRpo0SXOD8CcecWTJ0D5fQt5mjxIQGl4VpydpeTlc7P2cmeZSz7NCCPeLKkNWi&#10;wXkAYpJOa8gaF58ZsobogguNJoWUxJFOXINnU6zJJVJobEgkcEl9k3qKbY8J4pEghqxhi6knzbUy&#10;6aeMBmfwuirTigsOVsnZdwDEiAJCVuLUcgyjIXNXZkTBnNTtqkyTjbJL7XzHGDQ10ZjP+LUcctiS&#10;jRw84KrL2C7kkIkkODuIeH1VEyfyHByyis3XioggLAzt6pcmwynrOSZQzlk9WiEkNZPC50CiJZvI&#10;hHFsvcOQVXWNpO7j1XIMoaaCMX2nV9kUVBRvj1BEh1UtZIpd0XWkoKJCassBIo5+aSrOeONsMw/m&#10;tQiQQASOEkddmoo0XsJ3nrq0BMAV5tI8cIyo0SD2P3gcVGyaU1SS1eDZyG2pKsns8fTL5JFy4h0h&#10;J8cYGir8pC5jgjwe1S/S3HDmeibMkAlTevjLZJGGbc8eIBoyr+ytjNxoSJbxKAI4pdVw4CpxoNAk&#10;kGIZY7Z4xIYhk1xVh3qDpFXNY4sC2aMOA8mScYCnxxhju7KpC3e4bwQ1GUuex35Gauq62CvtcpVa&#10;slqSQjzzZfhf4v2eRAHUO9XEGg3AYdAiyRQRYUl0PRd3GTKCEJ5+2aRR2Xbh8a6gI+smYq646jJS&#10;g3NpSAhxiCibaUogwsNfJmGUVCUWBw/mLRlLioe/TLpo1ZD05uuXlhooKb4x1HoDmTGzX+v8Umly&#10;TCX25hpDLTemqhldkDcJptjaLgXA5IlOnD7kyfkhiUOh0KvzmtxSdl7Box4Qalkzskx6GLnW3M++&#10;Og7z91SlqUg+c8knkx4Kj8jFGJ66tMwgSlJ7+Ngkh7LnaMW+K0ddhqwlTcUzhCY1VNKHOYzWU5cW&#10;NbhuXNqaSQzFgBIB5alLWygYr74xNMzv1qDMaaNemWGyQnEsrTBSPP0yooawtmu+tMwga9OpQdlc&#10;0lw6cRvHh3TfxvpjuoJj8/1tvIODvy64FkSuh5HbQu52B7n7RV/Iwf0w6evfzRf7UCRU8vYZYoCk&#10;icONI15ikKGJ63jzia9mEKKJ56tD3M1m7jTxfIeIm5g51MTzpTpuYmSyJu6L+oyU1cRDETFyUxOP&#10;RcQIQk08FRGLFaWp+R7uuPHNtNhFhrwMZWLqGPIynIn1YsjLkCYmiSEvw5oYJ4a8DG1ibxjyMryJ&#10;CWHIyxAn6r0hL8OcKPqGvAx1ooRrcr6XoE70akNehjpRlQ15GepEaTbkZagThdaQl6FOlFRDXoY6&#10;UTwNeRnqRAU15GWoE7XSkJehTlRFQ16GOlHjNDnfS1AnCp0hL0Od6GiGvAx1oj8Z8jLUiSZlyMtQ&#10;J1qOIS9DneyBMeRlqJNdLYa8DHVyorkhL0OdHFNuyMtQJ3tJNDnfS1Anu0MMeRnqZL+HIS9Dnezg&#10;MORlqJM9GYa8DHWyN8OQl6FO9k0Y8jLUyeHbhrwMdXKgtiEvQ53sVjDkZaiT/QeanO8lqJMdBYa8&#10;DHWys8CQl6FO9goY8jLUSSa/IS9DnSTnG/Iy1Em+vSEvQ52k0BvyMtRJVrwhL0OdHLZsyMtQJ8nr&#10;mpzvJaiTfHRDXoY6STE35GWok6xxQ16GOkkEN+RlqJPkbkNehjpJ2DbkZaiTJGxDXoY6yas25GWo&#10;k1RpQ16GOsl+1uR8L0GdJDQb8jLUSY6yIS9DnaQdG/Iy1MnptIa8DHWSHGzIy1An+b6GvAx1ksJr&#10;yMtQJ1m5hrwMdZJna8jLUCeZs5qc7yWok1xYQ16GOsluNeRlqJPjUA15GerkiFNDXoY6ySk15GWo&#10;kyxRQ16GOsn7NORlqJNMTkNehjrJzTTkZaiTbEtNzvcS1En+pCEvQ51kRBryMtRJjqMhL0OdZC0a&#10;8jLUSR6iIS9DnWQWGvIy1EmKoSEvQ50cW2nIy1An50oa8jLUzWdFanr5oQR3xPVsA+SHsgIy6Mkp&#10;j2UFZOCTkxvLCsjgJ2c4lhWQAVBOWCwrIIOgnJpYVkAGQjkJsayADIZyumFZARkQOUK+rIBHAYvi&#10;iEWORGIYRV14FLTgh7ICciQSxygrIEcikYyyAnIkEssoKyBHItGMsgJyJBLPKCsgRyIRjbICciQS&#10;0ygqIA9ikMVVWECOROIaZS3IZSKRjbICciQS2ygrIEci0Y2yAnIkEt8oKyBHIhGOsgJyJBLjKCsg&#10;RyJRjrICciQS5ygqIA9skF1VWECORGIdZS3IkUi0o6yAHInEO8oKyJFIxKOsgByJxDzKCsiRSNSj&#10;rIAcicQ9ygrIkUjko6yAHInEPooKyIMdVWG0Yz5CyyiaxD/KWpAjkQhIWQE5EomBlBWQI5EoSFkB&#10;ORKJg5QVkCORSEhZATkSiYWUFZAjkWhIWQE5EomHFBWQB0DYtFNYQC4TiYmUtSBHIlGRsgJyJBIX&#10;KSsgRyKRkbICciQSGykrIEci0ZGyAnIkEh8pKyBHIhGSsgJyJBIjKSogD4qwRaCwgByJxEnKWpAj&#10;kUhJWQE5EomVlBWQI5FoSVkBORKJl5QVkCORiElZATkSiZmUFZAjkahJWQE5EombFBWQB0o4Mauw&#10;gByJxE7KWpAjkehJWQE5EomflBWQI5EISlkBORKJoZQVkCORKEpZATkSiaOUFZAjkUhKWQE5Eoml&#10;FBWQB0+4UaCwgByJxFPKWpAjkYhKWQE5EomplBWQI5GoSlkBORKJq5QVkCORyEpZATkSia2UFZAj&#10;kehKWQE5EomvFBWQB1S4fqCwgByJxFjKWpAjkShLWQE5EomzlBWQI5FIS1kBORKJtZQVkCORaEtZ&#10;ATkSibeUFZAjkYhLWQE5Eom5lBQwn4OgTV/5oayADIly2kFZARkS5eSDsgIyJMq5BGUFZEiUMwrK&#10;CsiQKEcIlBWQIVFOEygrIEMi9wcWFpAhUXbwl7UgQ6Jsyy8qII+xcANPYQE5EgtjLHUeY5EfyrqQ&#10;I7EwxsKOZxuwlB/KWpAjsTDGMm9IN/KgMMYybxe3BRQiMd8kIpvCy8YgR2JhjGXerW26UBhj4Y68&#10;bBoLYyyciZAXUIjER9tFCmMs9aMNI4UxFu6gybtQKBMfbRopjLFwmV/egkIkPto4UhhjqR9tHSmM&#10;sXBFSNaFwhgLp5DmBRSuzvkGEi5TKOPGfAsJ9+4WFpDLxMIYC6f+5GNgkBh2asatsfvt5v7i+vXl&#10;9eXF/evL+8uL/evL/eXFN68vv5FWs1l2fS87atOfF59eX8Yrxy4vPsrfE7vW23lf7c3uu+3f7OY3&#10;72WDLSfdt6u4LYTbFDjeKg7E8cXNt99cbX60/fvzZLRkKZSz1eceHgt9/qn02FRkv6WCew6MDloB&#10;59JzhnMcgFgtV7BGFufZKkiHY7UcBxyjMtw1L2tClOCeap8teL5JK/T2RKOeGGDbv8317rCdJ/M4&#10;8LHPnMBbpxkiWWjxmR5ftEU9R7YMBgfSin0nqVDjUujzT30zxLl7zEwomGNvg6f/WHDLZUHxactp&#10;mDPfHp9yTkrMjDvOrrPa5wtuuNcrcBxH1j9q1BMDbIf1mRnihCEuwZv7zOGNnL7yiIeubw33cMwx&#10;RyjOBANnci3+0/SarTlO6EmiZezaceSM4azI558+HtmnQci5tlwZHrrYcSnY+S52yJLQxZ7DBxe3&#10;WOpi+kyd424bucIWPHJmabcs7Om19Jlef2LE02tPTxZnu3Gu8lxRR7uWoX+emzhMkrPpAxWHZoYQ&#10;XBpdAZecjEfbOZtRDjsOUnkWSk3fcF9eeDhxFo1f6nCHF3ddzZRyLlIIQC91dtxzFKabS1m5ts7U&#10;yenbkbkB+3iMthlJl8YqDGnTcNltnICu4QrxiOH0VvqMb9cjdzOFtnEj7BIUTW+dAnDDkVVRd+DA&#10;/jaoHUt/ONcyckQ/cTuqEQzIKumEDPDAaTlHn4zpz6k6MR243GamHDk0PYx+qpObYjnZZn5IBmPb&#10;Bv/38pRRjRPHeRvcFrJYPWdr5TpIMRSlvRVHrrP86tnhkjXOgwlPW7nZxixinKo4xJR2OV2R00/j&#10;RNju2W9hUkgZaOKWLUQrx0PbgrnHIVUrFyaE/iy9HTluLo4FN6VVRw/s2d5yPAiXsIb+cBZPa4U6&#10;dxrXMctdrq/lblg9FnLfYpRaaPfcE5ZgZ/tnv4Xe0kNuEJ2r5XRqbnw0kIFFOXErPG25itz2Fgyx&#10;DoWnHYecHrW3s72lDwjC0F1mh8vXTIe49pLTGWPF1FoF39cyzJz2Dw5DzdzmVTS9gLWNqdssYlxo&#10;bWvmbKI22mhclcLtG/bxJCpRbBiXY3JYpRtYcs4ny1QczfmiWD2JmBS0K6zq/C0i0DxGsDdxIyMl&#10;wRAFNXc4jVKrOcoHDc4U3aMPxeGsOPd0skPCTXxMUWRE9Ebe8PeZq9C5f3fuM/f3cKO67RRnTnJI&#10;WHgsVwkFb3uaZ1Z3bkCJTM4CD1YLauaM7FTzxKmdYbyWojtu0IjSnVMLORPNyH5URZn9MFdcekgB&#10;/prBV1I1OehKLgQ2o834IzdC0eEOO/2YJUeuwAiPuZKW+y7dNXM+LhfVxaI5In0VUgtSnytO3axT&#10;n5E2mYzhvLY6SS9uP+bqKX+fK46jZKGNrR65jsvIEZDN6YfxaUNFZrAZ3i4xOwcylczyfE9hFCMs&#10;PdzSp8eyRVgnVm8ITgeXWxoOjsJapacVIuTo1TwrvkT5SZLvMT/BnWJTzQsXF64BJd2oCtsrTkIl&#10;2toxJe5stSyBaaXlBFW5oVCpSHKxXhhiLr2TYzT1Qw7I4sK40CROpl8tBqpdE+y3uB52LKWBdIId&#10;rehAo5Cgv3T1aA2mAa5Rb+JqiJ7DP9Kix+qy6Xaok8ngeO65WBYzDhLTfdEaEKcgh2lLdT6lmNqe&#10;Pa3YsnxiVIQetZzmukRxn9dsOVhN5nVusUhxO/o8bRDA8Wk/WF1FDmXD3olPhxJAQNoj5SIpV1KY&#10;SecplwsGIHLfdxcmPY0U6xz4C7zDwoSh4Z8eNOP5niXR1VGqg3Z1LJiaoougQymw6mKNPthEdzyn&#10;qXPbX0G1HPMaodhxuUW+QHLCYtQXufRU+FNxBzIZD00YKZYkWYfdYOxQ0qNV1SG7s2q5Xk5WNWGB&#10;Xo6GM6ING4xGhbnF6cKBzgXVMntR+cIdgBVj+oPCxaGhoVp6ayV9jUpOu8JT4HaMNRhmS3ZGZDpu&#10;hsNEmokGjlpd4o3ptfSZXudo9dgCTvqDbWLX0mvpc3kdpIYmDSB+UV/Sa5ZDFyJkT2zSQrQADZwd&#10;n3IfrBETNSedYlGG7nDtXXjqEz/cSLt0DcYOs3asVu5qjgXLzQqW6ZC9Ms2Ch2fMrNTr1E+6EvvZ&#10;czVBmGvaml47PTiYCYBxRt5ibB5bicyJBgWrMTeaWfiIQZVwiTZ+mh1S9bGV3CywcBgK42JmpNdO&#10;tlKutU5CiFbyp2FLJQ2YJLt+c7joKMJSegjcMQgjxGxFqfrUStSrOO9H4aTH8mn/DAtWclCIibGM&#10;yhnhj2mGfTY3U84NtqYbujzXLoZOcMZq9A0v01Rjp8eDJrCvSuxjlJB2lQTeiiuCZm/SUjArA8pU&#10;GDsWtZBNtDzlziPu4ApPWcOP+zOeExBPua/SBKTPZSLgwYgxDlRdzMP0WvpMrwPJBFj0tkVdSK+l&#10;z/g6UFrFFbfj6Ooliza9lj7T6+gui/xXHqv0WvpMr4Pv2HZWRo4Kz4SbRWAiwmmZ/FvzDTQG6sg8&#10;JikMeT3K2daaETCD8BiEp6xOgV190gpGRPGfScVbaJVrAk1yDWd4itMt47+nEG/797S+FI6hjxYc&#10;ePOyDEooSv/cKtTlSLagkzuXku3GtXRD2LNx6imX6iHlTgsv24U4RapkHD0or3PQTBXNXfWBLThe&#10;F1FspRXLI7wSWi1DfdzK8RzbwAQ4SgIV9+WhlmVgyrCHGZxWyooa0dKy90/3jIvMkoovwY5gvame&#10;cUR2gAEFcl2UhR8GPtfLxzZyp0OJMcR99kPUj+SC6czeEaHOxTmhaCwImMAAnzt9m2SzcqwxvqDY&#10;W9tL+y0xHF1K3iv02XwpxpmRtCBChdh/tuZViJ3I6iKq8hG7ti77LdTMlViYJUEHQMfDD2SAgrxA&#10;IoU+Y4wNU+a/QkfAPJ+HBBFJkM/fZ0EtTqtAK0d2W6MWgMLvseYes9zyO1odTrvUbhwqBaM9IaJi&#10;wJUuD/COnkfRxNJUtChb1pGIG0ic9vNQ48VSGUSGcU4NdYeISiONFid3Kym5iX+F+4JDwZyJzVf9&#10;FEcDToH5KX6YgeiLH1t4RhNq8Xy2Nh5BDlWyJsSPlJkiSK8pWmX4XCaR+qeMDcv2cs0c7ZMh4nYE&#10;1pEUyk6vpc+EQPB3ShSl19Ln8rq4e2LpMEPKQkuvpc/0OjcqJzmIgD37+mIPct76WGF6hA6nUtPn&#10;UjpcHxpjBHh6LX2m17GeY1eBDgr5mdIxnOJA1kjSxdRLpabPVLpcshoag6ejX5IY0mvpM71+HHcu&#10;TMfuzxpzCsNofYzLXAfli9WtIIxRS5AkNODRUvjk+mqreXqBDneShtLxAqEChZl5XqVlwvs05Aic&#10;gMW0lgwIghSYYRm3EgabC46c62NJKZHm2Gt9Ek1owqGlqU4Cdehvc7FcK8FNW3oEmQSYZ35IKKjE&#10;b4m+PUQ7mcCw+DTUxNSjBHvmYvFtEuwxD7kUPdnf4llM1m82L0a8RQRxFWIsdqCf1log8rGKXXkc&#10;amOoowo7YaAXGLREWOKBL3ILTebfJ9wRNV0xejGedDcbgiuJOfDiLu6w892cL42fB49Nu7grzYyp&#10;YlmhxYpR405AMXYTtyyKShIm5+tEZkfHE844NCcznfBtdOwxzxjp5iEejLRQ4OLEfyQNcqnfRFxj&#10;IhTK5EBKgu6KeGyj5BrwellHmWTDpIcMe4G7ndUhxWtQUUe7JBJvSaw7DBIm1Q1iUYtnddFW0XDd&#10;/ZQYa4LCSLA+bN1M/MkRAVhvYbpZ/bgmUdc6e8TjU+7j4nJlf7XwSMIu4SEJzSqosBoQ2Zmr5U8u&#10;NDVAwvZZYjyEOzDN3dXiA25juirhIbjSoIUoCtwfquUKNESTbhTTOt/PKnolZt645BqdB/CcZxDV&#10;GaKTGCCmYCRkVPHpGh5QM8j4x7i6NzSKeDHmv7u3xICTZCFyBTJMtWSqEJsLBTMoEiNSU8Ct91z0&#10;Hp92QHyeAhfrEHck2B5JR3REM3voXKiv4SlLNAEMXS2hxGQk1TiDn0KyXbzpJP/EIhncoKQq31D2&#10;OoG4NM2wmZAGqZBeS59BsLNmzpeTyrzjuOqYjOdeR4NkmkJjMAslfGZft3AJdcglXWmSsQ0lnKfm&#10;AgaVE5RmNRtLFx+PeYocTuE/BCthoFihrch+i9VKbk4yOlCpLQQwI5I+V7OGi/RWjeJe+eRqhFdn&#10;ORv6aSuy3+JSueIGtAQ9uBubS5fMWg80IzJF1FlHLWqoXAwXhkOyMQqMHRwLcG4qmrG0Pcbnj7cm&#10;FQ38LDgZevSuNF4jNRcIPFRFmbgwiWiYlhnZhIN6m4om9IKRogZbskMWidgh4BdV3I6v/RZGm+x4&#10;AgeJ0QGwzR8inIe1ndhV4tq2ZqQVLq7Q7gbHdJDFLkGA7b74bLnLKpd74nTB4ApFP5a3WNjkdsbH&#10;dF9SHbwIw03CZdGBVrrUWgiRgUCcNXQKmY7jxPYZKy2Zn3RYLkry14ziOaVVHICgcJuJhM2Jjs19&#10;RruVcI99zKKU7D9Wo6hG+kYbzk9ChExRpHDeKQySMM8EX6vBQp/UALlDLjTsOGK+mrEOFi/BimwY&#10;azuIeFgWOFkbrNLIZKAMRoSBfMmi8M8zek80wRg33OF2tFlYEYkBYdwKRSaFGW3GfxVHm4gPrp2S&#10;mgnyRxsDvwcKi51IKm6TJMGKJqfI1kz0KUlAOH9kqT3VZ7sSsfxQaOwODCNZhoEqvZc+I+ez9IrD&#10;YZY53GkquZb2/ZPyAo8C/qZAhQ8PRcA0XdLyUpYW99hmeYMopjQzci0Olv6JBMuTNZP7gPoTasZI&#10;I2qva65wucDM4THWFkAzjxEX5G7Fx9QcFlEXgnG+TSwrkRYRaOWFaEr0ND5GTlsFjrUMVo59HlCk&#10;gvD21SyrQpKvAxlGVjoTHMMuTn0mA8facSjveEfTY1KDSlRw5FrieFm+MzOZZZYkrdTngYYZgBP8&#10;gvHSiOFyLJhnjFw6ncYL1SLYgovRMVedal4m8vhYqwf9Cl9QRLXFlP2WNA88G0lVFH3H6qZkukpa&#10;TJxndJBstEEcUiI+JqXpidG2XEiuGzpOJAIaCyzTa+kzNBFbKKVZkPKZlB+wlF471S+WCqAQ60CG&#10;WrsG112bQEKSBAaF5hsJe6c+k8ogoa5TouhUtThmkyEsUlw4CNI0UYQEkmnOMojGY6vVKi/L9RNj&#10;ebLa+QLt0Fv00nhAaqoWwxmhlZ6yKBjcKhcYEhpt2a/CkbYh5nHQ4Bo2Bpn+sPQu6YGPlXSUF2RI&#10;pF3UO5eEkFSgpN/DKQSw9CAz7GRVhYIfJ7YS7kybfkQqHzMQ7LAmaAUEMhkwaCyS0s+sMnOyXuya&#10;UU1TqekzlE4SxphSMI95kgrf2euEGGjAPOiEnCTwc34J6wiIpBUM65k0Fj1kbS95MKHIllBSMOgS&#10;fMiKxa8RnhIrjsqKa6bkSvKkSePRiP7yVDDeYGRmLBgbLwjM5Sme0MSjKEwgM/bTzpT9FkYUlem4&#10;ytdo2Qbw2HC4ekO1J5RsDIs0GxJoKTAeMYpRnGPBuC2yWBmWUnICrHDLWS6cc6Zio1j+4hS4Bhld&#10;irtVQ7X0LIbU0zCS8Cbr/gyXFf3JGoXln/Qn2SwWZt5X7XH/ACcu5M5+ZCpsOldLUnuVLyuYWMl3&#10;h4Ep0DwlYS3wtWPOONfSa6egwGwmKxITQG5C1cDHh87SG1vJ5kark3LSNb/Fp/DoE+tAqj6uVrgF&#10;Ig2uM8KfsWfprfQZ3sY3knzS7GGTBJnzvKwcsbIxw/pa0QLjfGLKoysZ5CvPMDac7Ag6NeqnhhGn&#10;TerVwGzyN5QJYt0qRSVgp0ZS69RDEoYiT2AFEQP2r6XENJeUeVzcVgEl0p6sWaQ9LK7rJBicBgE9&#10;TCxqbz8xv1MwVHLyrbeDAG2K5vUig02d2O5RgcMlL81111khfiMGWc2iCpXGlrU8MC8iGE4x487I&#10;RjoybsSe9PbyBcI0BKnZETChaejBwxcZ+RbDnCr1M1zEKe5AJIg8ypNVWoir+Ah9iTnOanU7BTfi&#10;XFF5g3/ZvGK7fQzVEC4VtVnBjRUn6uAoQeOwMJStxX4LrKjCQyzwMWEgTYNkmcaxlrisZSsiasm/&#10;gT4s3tpTE2FHBWMuLuJow+y+iSTppVMNxA0eEYZEqwKoU/uIAkVJRVMyf9aR61mfYnTvkYRPFYex&#10;wF8RTXWU77hSqSmzL6ONxeWUXPboLFMvn+rKMcBH4rl41dUMTmQHhKEewWbQblI3MUfkVBdZzHDG&#10;l9k5yzrAmp6bMbBgRA0qejy1ZamTnNLIgyOrdJFvFdMpdAWhKRqW6iZ2Atw0d+VEdBR5G6Umpg/q&#10;50lEnRpZSXWPs8EUig9K14moTA3CwLeZUyTjpfgGCReyNec8ilnayR+dO4FERLOONAkgp1ooW7Si&#10;dSVRYTv5OCGTaSj55Fask2uDYAi1kSX7hEKY6g5IZgRgyZmGoKlstgi9Sm+lz/g2Ia4oU/EUHeNo&#10;6a2T/SGKFEecOcvygXAwMeShehapbD2BH6ODkfR52Y99asRP1cnql7a+iyi3jktczMljSvgZF4gU&#10;m9CMgSFRr1kdJDz5xBieqhO3obj0ZkqwYhWpeVdvVHuC60fV+VRqhq3l6dQOSeHGXJ6rlsSuRSV/&#10;PreDCB5bg6PUlnQdo5dUE9lH0egRp1HGKeiKyWYWj1PwipyRmrjicNfFCjF8luD6s/DRLj5xQ5vp&#10;IhYhToO56+yMlbCbGljUO3ZWhactzuqwLJ1pJXNO9m5oJcqZaMcBds+2kv3eSVMVk84GgtEHl4Rg&#10;Sduz9qNsOCeJee4D5kc08x610qIh8iMicpVMRHw4VrVkhmhIRB0baTPn6FOosRU9AztGdEmWoN0L&#10;fx5hl4YstJYkVhThmHymCdJr6TO9DqfgMhGOQqWQXBk7EfnrRNgRIPPrGpLptfQZS8cSIIIRX4dp&#10;PLKZcAAp47EO/JvWtpAIyZINGPZQKjDylAqTWkl3Ti9aeSuZ1ajVIPrxmWVjYCcrdg2WSNtWcLxj&#10;LGumwFBjxYxKMytgtsqRGZYUddnTEjRqHxjpO4k684ii7U8ZL4oDI+pgErKy5gqGJ3ubwmyQeCDG&#10;VJhr2z/7LfSWzArxr8/VIusloKVGnadoROkpG1fmAUzSnlgwmmwUHwTtFolkK7LfUrWwcewtRgL5&#10;nbZa9qvwk4CRdY1N/dlTtMbYWxb5kqQxLET8oGGQ2eRv+4N9yb60CGpSZK0SzLAy7vEp/t8FTLZ/&#10;GQJxLsuozWylidJrzwiIhuToODM4lINMBEpPyge0Kgm4SVVEV6oc66nGiHKyJtKGIhaqR/ybv418&#10;AnNSNs6RMweokCBJnkcYKXC8HJGRyrQDFtuDxZd2/6DMZpYhPh5JkJxHEd6wa61s0AG28hDLuOQs&#10;AQKKIvRnSnjZnrkhlkl0y5IwyHquMSgbcaJgYRhLgjHks6RzFAlYoq7qYslKSZMCP7Mg64fIL7o3&#10;t5ZzOWKwziVbUFSW0xjQy+1OepLs28X9LCaQrlP8d8m/J9Erf+a3xIlB1Ty2LLL2UBjcIEffF24P&#10;W6eoY3GyCYkt1quFTQJTgI/Ew5JrhXVvyVBPb1naSIMGnviZ/HK72RgAphAji2cWyOZ4ElEHZjhq&#10;TczWYr9FmLOvLSWHINLxBOjRJmRMjDAWjPphd8HCFcAuiFthsLSfxdZjv8Va8d+wr39uMPNvN63g&#10;kZmXYunNImeSiA+J05FSCSFby3NCjJrjyhSNFyPCbDmxtewUBrFza18Q3573+SwNIp8t5VDJURhm&#10;ucIWQxsMokBylvzLIIyFLyhokaQ7ZZIfVkwHfyBrwqK+NAgBj+U4txbRtOi7tmf2W+wnHks85oFy&#10;3m6iVl4Qh1gJVgmWRKaESEAljirgfMJ8OFkn2+aTwx6N24bUsO5RHUJX4F4bxZE9VMkTg6lQsNbL&#10;+T/i3Z5FAegzzE5BrI+hn5iAVuvBRGfVDQ3Cdi/w7hKXwL0bjTr6aWHCZpiUYsian002caQULGeN&#10;L3GO4FlK52DRrQwmBH2XrWEomEbso5uyjzS2Nj18JNmTLIvoYQ9x2rpOiwNAoElvnZx98pvwWM8z&#10;sdAsQMZyA8vxYc5ZONdJqrEPz7WQLQbpoAFUgtDlsy1EVCVBDgSNuUoGMVnCsRGPHwbbPQhlWXq8&#10;KjCqErZFVCCQkxafEv1KDhiG2cybbEeJ8MR6KtBD8QLCavNowhvWwYLHHEdgeIY8Mchli5TsPZlF&#10;tVLx7FzbbwEt5KelkYOvrTThQM50kg5xUIwMJYZIdEfLDxWyWiVj3lZhv8UKkaLRtGYltXIGbKXk&#10;SjnwwFaIHha9KpKlnZRYW4X9Fitkx0zUOcNip3oBp8BiYbzRDoLtuOAeX5/4rWVQxcXmr5Jlky0h&#10;YXQIgVcGG2hS1BkeMtfWYCMyCKriQwKy/nFF7ouffW4tmSs2gCI8nVZbUn4y25R4syQzzGJYstwL&#10;GISuICVnykcMotKDEaqZpJVcziWqVSRMWcuXPTOPhKlKw2LyMimh1CQtdixo7LcoUsncXXa+oO0a&#10;YLIPZv5JBuGx7JTQbwpsMfAF84lTImm7TIqtEqftCqNkrpLsR82YhNZOKFa2V0ktQ+bKqbzzTpzl&#10;eN5ZeB/uf7zd3Yj/9rC7vnr39dX19fxl83F7s31zvb/4bs1Zv+vNZnt7n9RN8+b1rRzwO0mS/sVm&#10;fff68v31+n4+3Pd2J6UFJtwf7r9aHz6G0mb60JWbq/vtPojp61ua9+nu8Opw99P9Fz+Uv77Zvfv5&#10;T/cX+/vrNztaAf7Wt5uPOw4c3tzvZ/DKW58Od1/88O5q84r/Lr6/ub49yF+vLz/e39+9evnyIF1Z&#10;H36wu9ve8vT9bn+zvufr/sPLd/v1p6vbDzfXL7Hr+5dQ3X+7317GQm5cZdys9z/79u7FZnfDwF59&#10;c3V9df/zuTjGQBp1+91PrzbSIfmy+avv6M/VOwDERsXb9c329eXDvzz87vN///zrhz8+/Onh9xcs&#10;BRfvtocNnXz4Z3777effzL9//qeHPzz868PvP//D51/xwx/n1//t4uHfH/70+Tf8+I8yHqmOUCOT&#10;frX5yW7zs8PF7e7Nx/Xth+2XhzuOb6b6efTs69J/29xvrq/uEiLk7zgwNO382O7ev7/abL/abb69&#10;ATphgPdbsHG1uz18vLo7cHD0q+3NN1sGY/+X71D2N4f79T0DQt+329sZQtvv7+NJ0vx18e3+6vXl&#10;L+rxyxXJRj968aZbvXmBw/ftiy/ZGfFiWL0lloUy/KZ680uhrtpX3x629H99/dXdVWw7vz5q/c3V&#10;Zr877N7f/4BZfBkanrBBw6vVy5v11e08YutXNGRmo9Q0uEiGZmaa/ea/Mroz4g/3++39Bo5bv3oP&#10;F8TfeXl5MA/3cYRl8AX5F998+s+7dwzD+tv73TwI37/fzwxKw+SMbDkXIEhiPBJh3ZhbdbHhIQr8&#10;bP5sREaFvwN3pULu4ETh+Av5g5GnvXMl6+8Y6PBqekXarnhY+FP9QFdmjk3tZlDkT/6b2fjDq08f&#10;GBTe+rBf33282ny1vl/r7/Nbr7b17uPu+t12/8X/E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DsGx77aAAAAAwEAAA8AAABkcnMvZG93bnJldi54bWxMj0FLw0AQhe+C/2EZwZvd&#10;xBiRmE0pRT0VwVYQb9NkmoRmZ0N2m6T/3tGLvcxjeMN73+TL2XZqpMG3jg3EiwgUcemqlmsDn7vX&#10;uydQPiBX2DkmA2fysCyur3LMKjfxB43bUCsJYZ+hgSaEPtPalw1Z9AvXE4t3cIPFIOtQ62rAScJt&#10;p++j6FFbbFkaGuxp3VB53J6sgbcJp1USv4yb42F9/t6l71+bmIy5vZlXz6ACzeH/GH7xBR0KYdq7&#10;E1dedQbkkfA3xUuTBNRe9CEFXeT6kr34AQAA//8DAFBLAwQKAAAAAAAAACEASFbtkPsCAAD7AgAA&#10;FAAAAGRycy9tZWRpYS9pbWFnZTEucG5niVBORw0KGgoAAAANSUhEUgAAACIAAAAjCAYAAADxG9hn&#10;AAAABmJLR0QA/wD/AP+gvaeTAAAACXBIWXMAAA7EAAAOxAGVKw4bAAACm0lEQVRYhc2Yv2sUQRTH&#10;P7cewZxoMI2xULtUEs2hIBaXyk4FPfwDLPwHBCsRCRICYkyhrebSW8XqKvEnhEiUCCFcUpjaIAdG&#10;Y5Hc12Jnz7m9MTdzt0a/MLDz5s17352d9/bN5CQRiEHgDHDWagALVnsPfA2yKsmnDUl6ImlV/lg1&#10;c4Z8fPiQuCppI4BAGl8kXemFyICkSg8E0piRdCiUyJik9QxJJPgsqeRL5IKkxl8gkaBhfLT4zak1&#10;ag4Cn4AToaEUiHXgJLCZCKKUwuQekMD4mLQF9oqUgJeOSR+ArR4d9wOjDvkY8Apo7pF+STXH95yS&#10;lHNtrsCWk/TQYb9mfDeJTDiU5jMiYZOZd/iZkETeLNFlx7LVgXT+3w/cAg53+BR14D7w05LJyNO4&#10;BNxGUkHSjoNp1XqbyHoelrTi0E+wYnRcc6sO/W1J/REwQnv0pPEAOGWea8A5oOrQq5qxmumfBqY6&#10;2N4HjERAsYMixOH2Diibfh24CExbOtNGlix/GXiLXzoo5j2JABSAZ8Bd4B6wDdwkToACKkYvB9wB&#10;xj3tBhNJME6cFa8D34EZa+yA6V8LtFmMgOHASRhHr4Fjluw48KYLEgDDEb83VihGiaux86YtEG/O&#10;blDLA4u4068PjgAvzHNflzYAFiNDpBf09UgiMyJZYDECloDGPySxAyzlgR/AMnFI/gmzxMVMN3CV&#10;FjaWga3kpzfnIDJAnJxkxue6JJIgZ2ym8RxolgEFuc8se1aP+FRoH8mmQnPlmBJxYmyr4h/v8nvP&#10;Go9s3/9tFf8NuEF7ZZYlZHxstkr3/qQ35vLZ6ew7myGJirEZfAhPWlm93QZsKL5R2NWPbx44Kump&#10;pLUAAmtmjtf9SDpqfDBI622R68ZogcAbo18SRu1eUX/pcQAAAABJRU5ErkJgglBLAQItABQABgAI&#10;AAAAIQCxgme2CgEAABMCAAATAAAAAAAAAAAAAAAAAAAAAABbQ29udGVudF9UeXBlc10ueG1sUEsB&#10;Ai0AFAAGAAgAAAAhADj9If/WAAAAlAEAAAsAAAAAAAAAAAAAAAAAOwEAAF9yZWxzLy5yZWxzUEsB&#10;Ai0AFAAGAAgAAAAhAM9ToN2GNAAA3P8AAA4AAAAAAAAAAAAAAAAAOgIAAGRycy9lMm9Eb2MueG1s&#10;UEsBAi0AFAAGAAgAAAAhAKomDr68AAAAIQEAABkAAAAAAAAAAAAAAAAA7DYAAGRycy9fcmVscy9l&#10;Mm9Eb2MueG1sLnJlbHNQSwECLQAUAAYACAAAACEAOwbHvtoAAAADAQAADwAAAAAAAAAAAAAAAADf&#10;NwAAZHJzL2Rvd25yZXYueG1sUEsBAi0ACgAAAAAAAAAhAEhW7ZD7AgAA+wIAABQAAAAAAAAAAAAA&#10;AAAA5jgAAGRycy9tZWRpYS9pbWFnZTEucG5nUEsFBgAAAAAGAAYAfAEAABM8AAAAAA==&#10;">
                      <v:shape id="Полилиния: Фигура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Рисунок 32" o:spid="_x0000_s1028" type="#_x0000_t75" alt="Значок электронной почты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zhxAAAANsAAAAPAAAAZHJzL2Rvd25yZXYueG1sRE9LS8NA&#10;EL4L/odlhF7EbtpDCbHbIhVDKORgX/Q4ZKdJbHY2ZDdN9Ne7gtDbfHzPWa5H04gbda62rGA2jUAQ&#10;F1bXXCo47D9eYhDOI2tsLJOCb3KwXj0+LDHRduBPuu18KUIIuwQVVN63iZSuqMigm9qWOHAX2xn0&#10;AXal1B0OIdw0ch5FC2mw5tBQYUubiorrrjcK8h9O43ybxUccT/3pnD7v3796pSZP49srCE+jv4v/&#10;3ZkO8xfw90s4QK5+AQAA//8DAFBLAQItABQABgAIAAAAIQDb4fbL7gAAAIUBAAATAAAAAAAAAAAA&#10;AAAAAAAAAABbQ29udGVudF9UeXBlc10ueG1sUEsBAi0AFAAGAAgAAAAhAFr0LFu/AAAAFQEAAAsA&#10;AAAAAAAAAAAAAAAAHwEAAF9yZWxzLy5yZWxzUEsBAi0AFAAGAAgAAAAhAB+EHOHEAAAA2wAAAA8A&#10;AAAAAAAAAAAAAAAABwIAAGRycy9kb3ducmV2LnhtbFBLBQYAAAAAAwADALcAAAD4AgAAAAA=&#10;">
                        <v:imagedata r:id="rId16" o:title="Значок электронной почты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15" w:type="dxa"/>
            <w:vAlign w:val="center"/>
          </w:tcPr>
          <w:p w:rsidR="003D1B71" w:rsidRPr="00B22425" w:rsidRDefault="006B16AA" w:rsidP="006B16AA">
            <w:pPr>
              <w:pStyle w:val="af1"/>
            </w:pPr>
            <w:r w:rsidRPr="00103FFE">
              <w:rPr>
                <w:sz w:val="22"/>
                <w:lang w:val="en-US"/>
              </w:rPr>
              <w:t>lytvynenko.space@gmail.com</w:t>
            </w:r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511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103FFE">
        <w:trPr>
          <w:trHeight w:val="174"/>
        </w:trPr>
        <w:tc>
          <w:tcPr>
            <w:tcW w:w="436" w:type="dxa"/>
          </w:tcPr>
          <w:p w:rsidR="003D1B71" w:rsidRPr="00B22425" w:rsidRDefault="003D1B71" w:rsidP="00B6466C">
            <w:pPr>
              <w:pStyle w:val="af7"/>
              <w:rPr>
                <w:color w:val="666666"/>
              </w:rPr>
            </w:pPr>
          </w:p>
        </w:tc>
        <w:tc>
          <w:tcPr>
            <w:tcW w:w="3545" w:type="dxa"/>
            <w:gridSpan w:val="2"/>
            <w:vAlign w:val="center"/>
          </w:tcPr>
          <w:p w:rsidR="003D1B71" w:rsidRPr="00B22425" w:rsidRDefault="003D1B71" w:rsidP="00B6466C">
            <w:pPr>
              <w:pStyle w:val="af7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511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103FFE">
        <w:trPr>
          <w:trHeight w:val="633"/>
        </w:trPr>
        <w:tc>
          <w:tcPr>
            <w:tcW w:w="436" w:type="dxa"/>
          </w:tcPr>
          <w:p w:rsidR="003D1B71" w:rsidRPr="00B22425" w:rsidRDefault="003D1B71" w:rsidP="006D79A8">
            <w:pPr>
              <w:pStyle w:val="af1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B22425" w:rsidRDefault="003D1B71" w:rsidP="006D79A8">
            <w:pPr>
              <w:pStyle w:val="af1"/>
              <w:jc w:val="center"/>
              <w:rPr>
                <w:color w:val="666666"/>
              </w:rPr>
            </w:pPr>
            <w:r w:rsidRPr="00B22425"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271A38F6" wp14:editId="3407FD00">
                      <wp:extent cx="338455" cy="346075"/>
                      <wp:effectExtent l="0" t="0" r="4445" b="0"/>
                      <wp:docPr id="23" name="Группа 23" descr="Значок веб-сайта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Полилиния: Фигура 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Рисунок 36" descr="Значок веб-сайта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84A35F" id="Группа 23" o:spid="_x0000_s1026" alt="Значок веб-сайта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Aq7qpjQAANQAAQAOAAAAZHJzL2Uyb0RvYy54bWyknc1uZMl15/cDzDsQ&#10;XA5QXXm/7y2o2mhVdQsDaDzC2APYy+xkVpEQySSY7K6WBwNY1sJLL7zwcrSYB2h7YED2QB7AT8B6&#10;o/mdGxE3zwkmmSekEtTJzHtPfP7PifMVET/5kx9urs++397vr3a3b8+rL1bnZ9vbze7i6vbj2/P/&#10;/uffvBrPz/YP69uL9fXudvv2/Ffb/fmffPkf/8NPPt292da7y931xfb+jEJu928+3b09v3x4uHvz&#10;+vV+c7m9We+/2N1tb3n4YXd/s37g6/3H1xf360+UfnP9ul6t+tefdvcXd/e7zXa/59f34eH5l3P5&#10;Hz5sNw//9cOH/fbh7PrtOW17mP97P//3W/nv6y9/sn7z8X59d3m1ic1Y/wGtuFlf3VLpUtT79cP6&#10;7Lv7qydF3Vxt7nf73YeHLza7m9e7Dx+uNtu5D/SmWmW9+dn97ru7uS8f33z6eLcME0ObjdMfXOzm&#10;T7//xf3Z1cXb87o5P7td3zBHj3//+a8//+bx//G/H//9t/L7xXa/YdAe/+Hx948/fv7bx397/Nez&#10;x396/OfHf3z1+dePPz7+y+e/efxRxvLT3cc3FPmz+7s/u/vFffzhY/gmw/PDh/sb+aTjZz/Ms/Cr&#10;ZRa2Pzycbfixaca2687PNjxq2n41dGGWNpdM5ROqzeXXL9K9TpW+lrYtTfl0B972hyHd/3FD+meX&#10;67vtPFN76X8cUrAfR/R/MWT/9/F38/9///i7z3/35uzxf/P9/3z+zee/nkd5aML4zfQyeDJM+7uf&#10;7za/3J/d7t5drm8/br/a34Fo+EzepUPqZfmyj2R/+Cgvo7V+s/lu//Cz7W6ervX3P98/BFa54K8Z&#10;6Bexb5vd7e3+6mH7F7DXh5truOc/vT6ru65dNePZp7N6aKp6NXcO7siJ/lITjW3TTsPZJTRTWzVt&#10;mPYnNH9RZRVN0+p0RZrIW1FtKhraVeuoSBON41RXjh7BYuVDp4m8PWp1RX2zqj1zpInGalX1q9Nz&#10;BP8eetQ3VeWZI03krag3FXVU1JwGgyYau3FoHHM0mIqcQ6eJvD1CahyGrh26oZtO90gT9dPQ9ePp&#10;OZpMRUC1H05XpImGahigOc2wmsvrdhybqjtdU6Wp3FVpPq/btp1WjtGrNFXfVS1scbpXmtPrtkN2&#10;Ocav0lR93zXD5KhK83rd9n278lSlqfqx7urWUZXm9toLv0pTefFXaX5vxrqBDU8uGIaoY/xcANQM&#10;3/RNPXpq0kTdNPWdB+qa45u2c8m9ShP1TTd2tWOiNMs3Td+z0JwePU3E4E2tB32a5xm7VevhXk3U&#10;D/WqdYxerVmeRUMG4mSfDNGwmqrJAfNaczy6Ru9BhCWqUW06T1Wa46umHkZPpwxRt6r72jN+muOr&#10;cZoaT1WGaBjqavT0SnN8208rj0ivNVFdt/VQOfBXaznB9HZA6TQqNBHqaFM3nl5pnq/abux7hzpR&#10;a6q6bzvfZGmurya0kJVHvdRUdbdqhpWnX5rva1aPpvP0y1BVXeNDhuZ8RgPoevqlqaq+Q0lwAL7R&#10;AgP9ZRJ95CQ2DJXoMJNHODVaZKA417TRUZehqodh6h3CvTHsP62adnSMoaGq+xWKgoO9GsP/TVO7&#10;pIahqlnyV65+aQHAWHSNp1uaqO6a0TddWgA0LQuDY9VqNFFdwceojyc1wUbzfwV4PcaOJRKNrvFU&#10;pdm/qqep9vTKEK1YjD1mdmO4n2Xfs5gYIjQF/jnGT/O+VxFsNJFXEWyNvGhrbB4HAA1VO2HAOFi4&#10;NYw/uzYcU2WoxKLwgKLV0gKjp0LonpZMhqpj/fbogq0WFlgimHKeqjRVhzBD2zrJVa1he4Z95REW&#10;hqrrJ8S7oyrD9h2LlkebaTVVX/XjygMLLSvqDmXBVZWm6odxqBxs1Wq2Z7Wqe9dcaaqhqlaTQyy1&#10;RlZ0k6juDgRqqqEeYEfHXGm+r7tpHFeeqjTVADd6dNzOSItuQst1SAtDNbQsWI5edUZadAO9cvCV&#10;ofKaPp2RFl2Ht8hTlabqB2xUB191mu/rrhpZ8U/DwlD1INAjLTorLUZY2DNXmqpD2ffYIxKcUB46&#10;/Ice49FQofdUHm9Mp/le3FmdC4GaqsP9XnvmSvN9zXLfD54B1FRiL7nmSvN9XU/9iO54UmvvNFWL&#10;88JjfHea7zF8VkyyoypNBdSrpjotmHojLbyuR0PldT32Rlq0yBgPXxmqvsXh5lhEes33dQsLe9wX&#10;hqqv8DN5qjLSopmaVe+QFr2m6sYKgeaYK833NT5YjO/TsOg1lVfl7I20wE/XuOZKU6GZVYNnADXf&#10;404dceY4eqWpOvQllMeTylmv+d4tLQyVV1r0mu+B0tSvHHa3pcJo9AimXvM96hKrsKcqTVU1QMlT&#10;12DEBaoZUub0ZBmqSgyEtjk9W4ORFwgLfGiOujQVUb++dtVlBIZXPxs0VcVoYMM4+qV5X/xMg2sM&#10;NVXV9wR2HSJj0MzPSjI2Hr3TUlVVjdfY0S/N/bjOqw7N+OQCSaKE1ksaVGNPXZr9KzTP3hPGGjQV&#10;yw8xeE9dWmpgWeDLdYjdQVNhMk34jR1jqMVGz7KPwnp6CDVRjZMUV4mjKi0AGha7wbFuDZpI3L/E&#10;Kk9XNWqpgXyaPH5BS9RhZnn8P6NhfzQ72ndyAC1RS7fgkpOryWi4HwSuHKLQEnlF4WiYHzPBw1mW&#10;qJ2abugdvdISo8JMHR2q52iIEDO4px1VadavRnyQDrCPhogVssIVcXquNOfTK5rogIUh8i6Ro2b8&#10;CoE7eGBhiGBg4oiOXmnGp6qJsPxpsBuiGm3B42waDeNjXAyeATRExBD7xrHuT1Za+PjKEpGu0Xqs&#10;n8lIC6+WZqmcWtqkpYWkDXji0YaIdRjr4jQqJi0s8P7g+j2NCkOESuJa8SfN9gw44tZRkyHCUeIJ&#10;wUya69HcJ4+nzhABo8pjI0ya6SdhekeXDA3uR4/zbNIs3xB99YydpgEOLFUOs2fSHN91ZNA5uqRp&#10;CCk1YqyfFLOTZnh8ox6VwtBUBIY7j5OuWmkpMTY4LE93yhJhnUrQ+3SvyB5UOuok8QNPXZoIcUld&#10;DgWwWmk5QfR68CQ7ZlSTGI6ujmlRUWMCemKAFYmxSmVfjaQ7O7BRrTTjM2Eogp5h1FR1jc7pyeSs&#10;Vlpg4DkfPCFHS4WnqemRMydRjwhTA9LhevMYCJaKVDxErkO6VystA3qm2mPRWaq6wxPpQ6MWA5Lr&#10;4fHk4vtW44Htg6/ehUYjPUgemFwA0VQ1pqC08fSc2URNEtE8Di5WK9OzkZ55AGJSNYlJgywH9A0V&#10;MV+MQVdlWoKM5H+7mNqkeOKVaAi4e4ZRy4IJI9I3jJqqJstTVgrHnGlZgN6PQeNBiMnzJGBXUZ+n&#10;Ni1CsBlQ2hwLJ83SEOlHavOAv9IypIaFGBYPRgxZxyLjMYcqk7xZk45KbNFTm5Y9yEeWNRdIrDwY&#10;yOB3jaQhY0QGH2cbgYAp33qURXLw1bzRsWogFncakyaRM+4bcYykISPfFuPNgxKTzEkCE+Fdz0ga&#10;MpZQpIKrNi1JSFRDB/SgpDZkxPFQ6TwjaYUCi6jHoVLJVq9DYBMhyT9PbVqW4DUHkw7/F/FPXRuO&#10;/ZG13oESIxTwqbS1ZwUwSaRsyiE7ztU3KxTYjebSEWxGaI296XHFVrUVCjVJGy5MGrK2RyVxYVIL&#10;BcwFySb18JsmqwdqY1V0zJsRCiS59y7VrtZkbAxraoKCp2uzKZ6Y0/gxHH0zZCylA+a7pzZjoLB9&#10;pHHJSZtRKmmornkzaZ7oUZXL34wlrfkNBsBf5embFgpUNiAWPCOpyRDm4+QbSS0UyObtXYorewWV&#10;4BqAiAuSJttTnLqe/X2VoSKDnRXYhREtSUZy2D1uv8pkiaLH4A92TZqWCMTEfTZbo6nqnuxX35xp&#10;gYC7GhXIAxBNRcYdWrJrGLU8QItpfZVpKvR/xJZHipjETyL3mNqOnhkqEeGuXKnKpH4y9pVLszNU&#10;7HMQr4+Dq03yZ78iw9wzZ4YK09epIpukUZIDR5e7wlDhlGIHhwcgNgGUuJ/HO1wZKhbCQdIyTy8z&#10;JgWUnQ54mTwAMSoM+SCkaHkq0xKkIS/TtaS1mqpGhMBpnsqMLMCI8s2ZparH1tczLQvmRFoXn2mq&#10;GuOEHApPz7QsqPCNuPTHVlNxVgMyxFOZSQZFCyTRyAEQS0WSh6T5n0ajSQetyMH1OMIrS+V2eJo0&#10;UhyZyB5Pz7QSUokocK1nJiV0wu/uqkurIOyGGwkse0ZRKxN4mFxuGJN+SvIzdXmElUkKJa7iMkEN&#10;EcHeYXI5jU0uadv4FGJDVLFtTA5bcCBRywH29bpYrNNEFdrwyqWgmrxQfOEus8IQsWMHi9DVLy0F&#10;GEIXM2sa5A0eQQ8zm8TQmi2qHkvQEFVE6cj6d0yXyQxFSLlgaIgwQ0gYdtWlJQBHvbgsJZNPSmxh&#10;HFzsZXJDW/rlmS9DJAaPhAVOQ94kh5Ly6lI7DBHmzujZiAhclbnjlRqGCBFKFM3TK609cE6Ga0Xp&#10;NRF2lcTCHAOo2R/b1LMvhjwXNRQjTjVXlMkmh65QUjzOAUNFZMpnP5ucUhQ9ctAd66ShGlGJas/S&#10;ZbNDiXG4NERDhQ3s2r2MT1eNPFnDvkidoSLNS/a1noaGzQ5F8XU5Tw1VP5tvnrq01kC6JrkYjvni&#10;+KaDB4K0ANKAPXVpVYO4JbLGU5em6rACPPkElc0O7RlEjzA0VB2BM5cstNmhCBvXgmKo2IQnp8Q4&#10;sKElAFbi4FpQbE4pIX7ffGmLw5t5xKQqbHhTj9DqNBU7p3pXFMuSkWLrMsBshihO1pVLm7dkqEPM&#10;8+kZszmi08hWGQ8ULVkLu3hYzGSJkrbNRmuP/DVkLbEh1C9Hz7QUAFLshnL1TJOhmbOZ3lOZFgNE&#10;ENlY4qpMk7HrnGOBPJVplUP28fnQaFNM3WjU+gO572Ske+y90ZDRM5f8sEmm7PlgrXUIYUvmrsyI&#10;Ak65cJ07g5WsZQE2BPavA41GguBJ7z25zhjKujIvU9us0YFhdNnNlqxGXHnQaNNGCS5w/oRjziwZ&#10;uodL6NvMUWJCg8vCtGRtL6ernZ4zkzzKWXZowR5xZchq0eA8ADFJpzVkjYvPDFlDdMGFRpNCSuJI&#10;J67BkynW5BIpNDYkErikvkk9xbbHBPFIEEPWsMXUk+ZamfRTRoNzaV2VacUFB6vk7DsAYkQBIStx&#10;ajmG0ZC5KzOiYE7qdlWmyUbZpXa6YwyammjMZ/xaDjlsyUYOHnDVZWwXcshEEpwcRLy+qokTeQ4O&#10;WcXma0VEEBaGdvVLk+GU9RwTKOesHqwQkppJ4XMg0ZJNZMI4tt5hyKq6RlL38Wo5hlBTwZi+06ts&#10;CiqKt0coosOqFjLFrug6UlBRIbXlABFHvzQVZ7xxtpkH81oESCACR4mjLk1FGi/hO09dWgLgCnNp&#10;HjhG1GgQ+x88Dio2zSkqyWrwbOS2VJVk9nj6ZfJIOfGOkJNjDA0VflKXMUEej+oXaW44cz0TZsiE&#10;KT38ZbJIw7ZnDxANmVf2VkZuNCTLeBQBnNJqOHCVOFBoEkixjDFbPGLDkEmuqkO9QdKq5rFFgexR&#10;h4FkyTjA02OMsV3Z1IU73DeCmowlz2M/IzV1XeyVdrlKLVktSSGe+TL8L/F+T6IA6p1qYo0G4DBo&#10;kWSKiLAkup6LuwwZQQhPv2zSqGy78HhX0JF1EzFXXHUZqcG5NCSEOESUzTQlEOHhL5MwSqoSi4MH&#10;85aMJcXDXyZdtGpIevP1S0sNlBTfGGq9gcyY2a91eqk0OaYSe3ONoZYbU9WMLsibBFNsbZcCYPJE&#10;J04f8uT8kMShUOjVeU1uKTuv4FEPCLWsGVkmPYxca+5nXx2H+Xuq0lQkn7nkk0kPhUfk7ghPXVpm&#10;ECWpPXxskkPZc7Ri35WjLkPWkqbiGUKTGirpwxxG66lLixpcNy5tzSSGYkCJgPLUpS0UjFffGBrm&#10;d2tQ5rRRr8wwWaE4llYYKZ5+GVFDWNs1X1pmkLXp1KBsLmkunbiN42O6b2N9ma7g2PxwG+/g4K8z&#10;rgWRG1TkSo673V6uR9EXcnCFSvr6l/NlNxQJlbx9ghggaeJw44iXGGRo4nq+rsRLDEI08Xx1iLvZ&#10;zJ0mnu8QcRMzh5p4vnfGTYxM1sR9UZ+Rspp4KCJGbmrisYgYQaiJpyJisaI0Nd/lYhrvTItdZMjL&#10;UCamjiEvw5lYL4a8DGlikhjyMqyJcWLIy9Am9oYhL8ObmBCGvAxxot4b8jLMiaJvyMtQJ0q4Jud7&#10;CepErzbkZagTVdmQl6FOlGZDXoY6UWgNeRnqREk15GWoE8XTkJehTlRQQ16GOlErDXkZ6kRVNORl&#10;qBM1TpPzvQR1otAZ8jLUiY5myMtQJ/qTIS9DnWhShrwMdaLlGPIy1MkeGENehjrZ1WLIy1AnJ5ob&#10;8jLUyTHlhrwMdbKXRJPzvQR1sjvEkJehTvZ7GPIy1MkODkNehjrZk2HIy1AnezMMeRnqZN+EIS9D&#10;nRy+bcjLUCcHahvyMtTJbgVDXoY62X+gyflegjrZUWDIy1AnOwsMeRnqZK+AIS9DnWTyG/Iy1Ely&#10;viEvQ53k2xvyMtRJCr0hL0OdZMUb8jLUyWHLhrwMdZK8rsn5XoI6yUc35GWokxRzQ16GOskaN+Rl&#10;qJNEcENehjpJ7jbkZaiThG1DXoY6ScI25GWok7xqQ16GOkmVNuRlqJPsZ03O9xLUSUKzIS9DneQo&#10;G/Iy1EnasSEvQ52cTmvIy1AnycGGvAx1ku9ryMtQJym8hrwMdZKVa8jLUCd5toa8DHWSOavJ+V6C&#10;OsmFNeRlqJPsVkNehjo5DtWQl6FOjjg15GWok5xSQ16GOskSNeRlqJO8T0NehjrJ5DTkZaiT3ExD&#10;XoY6ybbU5HwvQZ3kTxryMtRJRqQhL0Od5Dga8jLUSdaiIS9DneQhGvIy1ElmoSEvQ52kGBryMtTJ&#10;sZWGvAx1cq6kIS9D3XxWpKaXH0pwR1zPNkB+KCsgg56c8lhWQAY+ObmxrIAMfnKGY1kBGQDlhMWy&#10;AjIIyqmJZQVkIJSTEMsKyGAopxuWFZABkSPkywp4ErAojljkSCSGUdSFJ0ELfigrIEcicYyyAnIk&#10;EskoKyBHIrGMsgJyJBLNKCsgRyLxjLICciQS0SgrIEciMY2iAvIgBllchQXkSCSuUdaCXCYS2Sgr&#10;IEcisY2yAnIkEt0oKyBHIvGNsgJyJBLhKCsgRyIxjrICciQS5SgrIEcicY6iAvLABtlVhQXkSCTW&#10;UdaCHIlEO8oKyJFIvKOsgByJRDzKCsiRSMyjrIAciUQ9ygrIkUjco6yAHIlEPsoKyJFI7KOogDzY&#10;URVGO+YjtIyiSfyjrAU5EomAlBWQI5EYSFkBORKJgpQVkCOROEhZATkSiYSUFZAjkVhIWQE5EomG&#10;lBWQI5F4SFEBeQCETTuFBeQykZhIWQtyJBIVKSsgRyJxkbICciQSGSkrIEcisZGyAnIkEh0pKyBH&#10;IvGRsgJyJBIhKSsgRyIxkqIC8qAIWwQKC8iRSJykrAU5EomUlBWQI5FYSVkBORKJlpQVkCOReElZ&#10;ATkSiZiUFZAjkZhJWQE5EomalBWQI5G4SVEBeaCEE7MKC8iRSOykrAU5EomelBWQI5H4SVkBORKJ&#10;oJQVkCORGEpZATkSiaKUFZAjkThKWQE5EomklBWQI5FYSlEBefCEGwUKC8iRSDylrAU5EomolBWQ&#10;I5GYSlkBORKJqpQVkCORuEpZATkSiayUFZAjkdhKWQE5EomulBWQI5H4SlEBeUCF6wcKC8iRSIyl&#10;rAU5EomylBWQI5E4S1kBORKJtJQVkCORWEtZATkSibaUFZAjkXhLWQE5Eom4lBWQI5GYS0kB8zkI&#10;2vSVH8oKyJAopx2UFZAhUU4+KCsgQ6KcS1BWQIZEOaOgrIAMiXKEQFkBGRLlNIGyAjIkcn9gYQEZ&#10;EmUHf1kLMiTKtvyiAvIYCzfwFBaQI7EwxlLnMRb5oawLORILYyzseLYBS/mhrAU5EgtjLPOGdCMP&#10;CmMs83ZxW0AhEvNNIrIpvGwMciQWxljm3dqmC4UxFu7Iy6axMMbCmQh5AYVIfLJdpDDGUj/ZMFIY&#10;Y+EOmrwLhTLxyaaRwhgLl/nlLShE4pONI4UxlvrJ1pHCGAtXhGRdKIyxcAppXkDh6pxvIOEyhTJu&#10;zLeQcO9uYQG5TCyMsXDqTz4GBolh22HcGnu/3TycXb89vz4/e3h7/nB+dv/2/P787Nu3599Kq9ks&#10;u36QHbXpz7NPb8/jlWPnZ5fy98Su9XbeV3uz+37757v5zQfZYMtJ9+0qbgvhNgWOt4oDcXhx8923&#10;V5ufbv/qNBktWQrlbPW5h4dCX34qPTYV2W+p4J4Do4NWwLn0nOEcByBWyxWskcV5tgrS4VAtxwHH&#10;qAx3zcuaECW4p9oXC55v0gq9PdKoZwbY9m9zvdtv58k8DHzsMyfw1mmGSBZafKaHF21RL5Etg8GB&#10;tGLfSSrUuBT68lPfDHHuHjMTCubY2+DpPxTccllQfNpyGubMt4ennJMSM+MOs+us9uWCG+71ChzH&#10;kfVPGvXMANthfWGGOGGIS/DmPnN4I6evPOGh61vDPRxzzBGKM8HAmVyL/zS9ZmuOE3qUaBm7dhw5&#10;Yzgr8uWnT0f2eRByri1XhocudlwKdrqLHbIkdLHn8MHFLZa6mD5T57jbRq6wBY+cWdotC3t6LX2m&#10;158Z8fTa85PF2W6cqzxX1NGuZehf5iYOk+Rs+kDFoZkhBJdGV8AlJ+PRds5mlMOOg1SehVLTN9yX&#10;Fx5OnEXjlzrc4cVdVzOlnIsUAtBLnR33HIXp5lJWrq0zdXL6dmRuwD4eom1G0qWxCkPaNFx2Gyeg&#10;a7hCPGI4vZU+49v1yN1MoW3cCLsERdNbxwDccGRV1B04sL8NasfSH861jBzRT9yOagQDsko6IQM8&#10;cFrOwSdj+nOsTkwHLreZKUcOTQ+jn+rkplhOtpkfksHYtsH/vTxlVOPEcd4Gt4UsVs/JWrkOUgxF&#10;aW/Fkessv3p2uGSN82DC01ZutjGLGKcqDjGlXU5X5PTTOBG2e/ZbmBRSBpq4ZQvRyvHQtmDucUjV&#10;yoUJoT9Lb0eOm4tjwU1p1cEDe7K3HA/CJayhP5zF01qhzp3Gdcxyl+truRtWj4XctxilFto994Ql&#10;2Nn+2W+ht/SQG0TnajmdmhsfDWRgUU7cCk9briK3vQVDrEPhacchpwft7WRv6QOCMHSX2eHyNdMh&#10;rr3kdMZYMbVWwfe1DDOn/YPDUDO3eRVNL2BtY+o2ixgXWtuaOZuojTYaV6Vw+4Z9PIlKFBvG5Zgc&#10;VukGlpzzyTIVR3O+KFZPIiYF7QqrOn+LCDSPEexN3MhISTBEQc0dTqPUao7yQYMzRffoQ3E4K849&#10;neyQcBMfUxQZEb2RN/x95ip07t+d+8z9PdyobjvFmZMcEhYey1VCwdue5pnVnRtQIpOzwIPVgpo5&#10;IzvVPHFqZxivpeiOGzSidOfUQs5EM7IfVVFmP8wVlx5SgL9m8JVUTQ66kguBzWgz/siNUHS4w04/&#10;ZsmRKzDCY66k5b5Ld82cj8tFdbFojkhfhdSC1OeKUzfr1GekTSZjOK+tTtKL24+5esrf54rjKFlo&#10;Y6tHruMycgRkc/phfNpQkRlshrdLzM6BTCWzPN9TGMUISw+39OmxbBHWidUbgtPB5ZaGg6OwVulp&#10;hQg5eDVPii9RfpLke8pPcKfYVPPCxYVrQEk3qsL2ipNQibZ2SIk7WS1LYFppOUFVbihUKpJcrBeG&#10;mEvv5BhN/ZADsrgwLjSJk+lXi4Fq1wT7La6HHUtpIJ1gRys60Cgk6C9dPViDaYBr1Ju4GqLn8E9a&#10;9FRdNt0OdTIZHM89F8tixkFiui9aA+IU5DBtqc7nFFPbs+cVW5ZPjIrQo5bTXJco7suaLQerybzO&#10;LRYpbkefpw0COD7tB6uryKFs2Dvx6VACCEh7pFwk5UoKM+k85XLBAETu++7CpKeRYp0Df4F3WJgw&#10;NPzTg2Y837MkujpKddCuDgVTU3QRdCgFVl2s0Qeb6I7nNHVu+yuolmNeIxQ7LrfIF0hOWIz6Ipee&#10;Cn8q7kAm46EJI8WSJOuwG4wdSnq0qjpkd1Yt18vJqiYs0MvRcEa0YYPRqDC3OF040LmgWmYvKl+4&#10;A7BiTH9QuDg0NFRLb62kr1HJaVd4CtwOsQbDbMnOiEzHzXCYSDPRwFGrS7wxvZY+0+scrR5bwEl/&#10;sE3sWnotfS6vg9TQpAHEL+pLes1y6EKE7IlNWogWoIGzw1PugzViouakUyzK0B2uvQtPfeKHG2mX&#10;rsHYYdYO1cpdzbFguVnBMh2yV6ZZ8PCCmZV6nfpJV2I/e64mCHNNW9NrxwcHMwEwzshbjM1DK5E5&#10;0aBgNeZGMwsfMagSLtHGj7NDqj62kpsFFg5DYVzMjPTa0VbKtdZJCNFK/jRsqaQBk2TXbw4XHUVY&#10;Sg+BOwZhhJitKFWfWol6Fef9IJz0WD7vn2HBSg4KMTGWUTkh/DHNsM/mZsq5wdZ0Q5fn2sXQCc5Y&#10;jb7hZZpq7PR40AT2VYl9jBLSrpLAW3FF0OxNWgpmZUCZCmPHohayiZan3HnEHVzhKWv4YX/GSwLi&#10;OfdVmoD0uUwEPBgxxoGqi3mYXkuf6XUgmQCL3raoC+m19BlfB0qruOJ2HF29ZNGm19Jneh3dZZH/&#10;ymOVXkuf6XXwHdvOyshR4ZlwswhMRDgtk39rvoHGQB2ZxySFIa9HOdtaMwJmEB6D8JTVKbCrT1rB&#10;iCj+M6l4C61yTaBJruEMT3G6Zfz3HOJt/57Xl8Ix9NGCA29elkEJRemfW4W6HMkWdHLnUrLduJZu&#10;CHs2jj3lUj2k3HHhZbsQp0iVjKMH5XUOmqmiuas+sAXH6yKKrbRieYRXQqtlqA9bOV5iG5gAR0mg&#10;4r481LIMTBn2MIPTSllRI1pa9v7xnnGRWVLxJdgRrDfVM47IDjCgQK6LsvDDwOd6+dhG7nQoMYa4&#10;z36I+pFcMJ3ZOyLUuTgnFI0FARMY4HOnb5NsVo41xhcUe2t7ab8lhqNLyXuFPpsvxTgzkhZEqBD7&#10;z9a8CrETWV1EVT5g19Zlv4WauRILsyToAOh4+IEMUJAXSKTQZ4yxYcr8V+gImOfzkCAiCfL5+yyo&#10;xWkVaOXIbmvUAlD4PdbcY5Zbfkerw2mX2o1DpWC0J0RUDLjS5QHe0fMomliaihZlyzoScQOJ034e&#10;arxYKoPIMM6xoe4QUWmk0eLkbiUlN/GvcF9wKJgzsfmqn+JowCkwP8UPMxB98WMLz2hCLZ7P1sYj&#10;yKFK1oT4kTJTBOk1RasMn8skUv+YsWHZXq6Zo30yRNyOwDqSQtnptfSZEAj+jomi9Fr6XF4Xd08s&#10;HWZIWWjptfSZXudG5SQHEbAnX1/sQc5bHytMj9DhVGr6XEqH60NjjABPr6XP9DrWc+wq0EEhP1E6&#10;hlMcyBpJuph6qdT0mUqXS1ZDY/B09EsSQ3otfabXD+POhenY/VljjmEYrY9xmeugfLG6FYQxagmS&#10;hAY8WQqfXV9tNc8v0OFO0lA6XiBUoDAzL6u0THifhhyBE7CY1pIBQZACMyzjVsJgc8GRc30sKSXS&#10;HHutT6IJTTi0NNVJoA79bS6WayW4aUuPIJMA88wPCQWV+C3Rt4doJxMYFp+Gmph6lGDPXCy+TYI9&#10;5iGXoif7WzyLyfrN5sWIt4ggrkKMxQ7001oLRD5WsStPQ20MdVRhJwz0AoOWCEs88EVuocn8+4Q7&#10;oqYrRi/Gk+5mQ3AlMQde3MUddrqb86Xx8+CxaRd3pZkxVSwrtFgxatwJKMZu4pZFUUnC5HSdyOzo&#10;eMIZh+ZkphO+jY495hkj3TzEg5EWClyc+I+kQS71m4hrTIRCmRxISdBdEY9tlFwDXi/rKJNsmPSQ&#10;YS9wt7M6pHgNKupol0TiLYl1h0HCpLpBLGrxrC7aKhquu58SY01QGAnWh62biT85IgDrLUw3qx/X&#10;JOpaZ494fMp9XFyu7K8WHknYJTwkoVkFFVYDIjtztfzJhaYGSNg+S4yHcAemubtafMBtTFclPARX&#10;GrQQRYH7Q7VcgYZo0o1iWuf7WUWvxMwbl1yj0wCe8wyiOkN0EgPEFIyEjCo+XcMDagYZ/xhX94ZG&#10;ES/G/Hf3lhhwkixErkCGqZZMFWJzoWAGRWJEagq49Z6L3uPTDojPU+BiHeKOBNsj6YiOaGYPnQv1&#10;NTxliSaAoasllJiMpBpn8HNItos3neRfLJLBDUqq8g1lrxOIS9MMmwlpkArptfQZBDtr5nw5qcw7&#10;jquOyXjpdTRIpik0BrNQwmf2dQuXUIdc0pUmGdtQwnlqLmBQOUFpVrOxdPHxmKfI4RT+Q7ASBooV&#10;2orst1it5OYkowOV2kIAMyLpczVruEhv1SjulU+uRnh1lrOhn7Yi+y0ulStuQEvQg7uxuXTJrPVA&#10;MyJTRJ111KKGysVwYTgkG6PA2MGxAOemohlL22N8/nhrUtHAz4KToUfvSuM1UnOBwENVlIkLk4iG&#10;aZmRTTiot6loQi8YKWqwJTtkkYgdAn5Rxe342m9htMmOJ3CQGB0A2/whwnlY24ldJa5ta0Za4eIK&#10;7W5wTAdZ7BIE2O6Lz5a7rHK5J04XDK5Q9FN5i4VNbmd8TPcl1cGLMNwkXBYdaKVLrYUQGQjEWUOn&#10;kOk4TmyfsdKS+UmH5aIkf80onlNaxQEICreZSNic6NjcZ7RbCffYxyxKyf5jNYpqpG+04fwkRMgU&#10;RQrnncIgCfNM8LUaLPRJDZA75ELDDiPmqxnrYPESrMiGsbaDiIdlgZO1wSqNTAbKYEQYyJcsCv88&#10;o/dEE4xxwx1uR5uFFZEYEMatUGRSmNFm/FdxtIn44NopqZkgf7Qx8HugsNiJpOI2SRKsaHKKbM1E&#10;n5IEhPNHltpjfbYrEcsPhcbuwDCSZRio0nvpM3I+S684HGaZw52mkmtp3z8qL/Ao4G8KVPjwUARM&#10;0yUtL2VpcY9tljeIYkozI9fiYOmfSbA8WjO5D6g/oWaMNKL2uuYKlwvMHB5jbQE08xhxQe5WfEzN&#10;YRF1IRjn28SyEmkRgVZeiKZET+Nj5LRV4FjLYOXY5wFFKghvX82yKiT5OpBhZKUzwTHs4tRnMnCs&#10;HYfyjnc0PSY1qEQFR64ljpflOzOTWWZJ0kp9HmiYATjBLxgvjRgux4J5xsil02m8UC2CLbgYHXPV&#10;qeZlIg+PtXrQr/AFRVRbTNlvSfPAs5FURdF3rG5KpqukxcR5RgfJRhvEISXiY1Kanhlty4XkuqHj&#10;RCKgscAyvZY+QxOxhVKaBSmfSfkBS+m1Y/1iqQAKsQ5kqLVrcN21CSQkSWBQaL6RsHfqM6kMEuo6&#10;JoqOVYtjNhnCIsWFgyBNE0VIIJnmLINoPLZarfKyXD8zlkernS/QDr1FL40HpKZqMZwRWukpi4LB&#10;rXKBIaHRlv0qHGkbYh4HDa5hY5DpD0vvkh74VElHeUGGRNpFvXNJCEkFSvo9nEIASw8yw05WVSj4&#10;aWIr4c606Uek8iEDwQ5rglZAIJMBg8YiKf3EKjMn68WuGdU0lZo+Q+kkYYwpBfOQJ6nwnb1OiIEG&#10;zINOyEkCP6eXsI6ASFrBsJ5JY9FD1vaSBxOKbAklBYMuwYesWPwa4Smx4qisuGZKriRPmjQejegv&#10;TwXjDUZmxoKx8YLAXJ7iCU08isIEMmM/7UzZb2FEUZkOq3yNlm0Ajw2HqzdUe0TJxrBIsyGBlgLj&#10;EaMYxTkWjNsii5VhKSUnwAq3nOXCOWcqNorlL06Ba5DRpbhbNVRLz2JIPQ0jCW+y7s9wWdGfrFFY&#10;/kl/ks1iYeZ91R72D3DiQu7sR6bCpnO1JLVX+bKCiZV8dxiYAs1jEtYCXzvmjHMtvXYMCsxmsiIx&#10;AeQmVA18fOgsvbGVbG60OiknXfNbfAqPPrMOpOrjaoVbINLgOiP8GXuW3kqf4W18I8knzR42SZA5&#10;zcvKESsbM6yvFS0wziemPLqSQb7yDGPDyY6gY6N+bBhx2qReDcwmf0OZINatUlQCdmoktU49JGEo&#10;8gRWEDFg/1pKTHNJmcfFbRVQIu3JmkXaw+K6ToLBaRDQw8Si9vYT8zsFQyUn33o7CNCmaF4vMtjU&#10;ie0eFThc8tJcd50V4jdikNUsqlBpbFnLA/MiguEUM+6MbKQj40bsSW8vXyFMQ5CaHQETmoYePHyR&#10;kW8xzKlSP8NFnOIORILIozxapYW4io/Ql5jjrFa3Y3AjzhWVN/iXzSu224dQDeFSUZsV3Fhxog6O&#10;EjQOC0PZWuy3wIoqPMQCHxMG0jRIlmkca4nLWrYiopb8G+jD4q09NhF2VDDm4iKONszum0iSXjrW&#10;QNzgEWFItCqAOrWPKFCUVDQl82cduJ71KUb3nkj4VHEYC/wV0VRH+Y4rlZoy+zLaWFxOyWWPzjL1&#10;8rGuHAJ8JJ6LV13N4ER2QBjqEWwG7SZ1E3NETnWRxQxnfJmds6wDrOm5GQMLRtSgosdTW5Y6ySmN&#10;PDiyShf5VjGdQlcQmqJhqW5iJ8BNc1eOREeRt1FqYvqgfh5F1LGRlVT3OBtMofigdJ2IytQgDHyb&#10;OUUyXopvkHAhW3NOo5ilnfzRuRNIRDTrSJMAcqyFskUrWlcSFbaTjxMymYaST27FOrk2CIZQG1my&#10;zyiEqe6AZEYAlpxpCJrKZovQq/RW+oxvE+KKMhVP0SGOlt462h+iSHHEmbMsHwgHE0MeqmeRytYT&#10;+DE6GEmfl/3Yx0b8WJ2sfmnru4hy67jExZw8poSfcYFIsQnNGBgS9ZrVQcKTz4zhsTpxG4pLb6YE&#10;K1aRmnf1RrUnuH5Unc+lZthank/tkBRuzOW5aknsWlTyl3M7iOCxNThKbUnXMXpJNZF9FI0ecRpl&#10;nIKumGxm8TgFr8gJqYkrDnddrBDDZwmuvwgf7eITN7SZLmIR4jSYu87OWAm7qYFFvWNnVXja4qwO&#10;y9KJVjLnZO+GVqKciXYcYPdiK9nvnTRVMelsIBh9cEkIlrQ9az/KhnOSmOc+YH5EM+9JKy0aIj8i&#10;IlfJRMSHY1VLZoiGRNSxkTZzjj6HGlvRC7BjRJdkCdq98OcBdmnIQmtJYkURjslnmiC9lj7T63AK&#10;LhPhKFQKyZWxE5G/ToQdATK/riGZXkufsXQsASIY8XWYxiObCQeQMh7rwL9pbQuJkCzZgGEPpQIj&#10;T6kwqZV05/iilbeSWY1aDaIfn1k2BnayYtdgibRtBcc7xrJmCgw1VsyoNLMCZqscmWFJUZc9LUGj&#10;9oGRvpOoM48o2v6U8aI4MKIOJiEra65geLK3KcwGiQdiTIW5tv2z30JvyawQ//pcLbJeAlpq1HmK&#10;RpSesnFlHsAk7YkFo8lG8UHQbpFItiL7LVULG8feYiSQ32mrZb8KPwkYWdfY1J89RWuMvWWRL0ka&#10;w0LEDxoGmU3+tj/Yl+xLi6AmRdYqwQwr4x6f4v9dwGT7lyEQ57KM2sxWmii99oKAaEiOjjODQznI&#10;RKD0rHxAq5KAm1RFdKXKsZ5qjCgnayJtKGKhesK/+dvIJzAnZeMcOXGACgmS5HmEkQLHyxEZqUw7&#10;YLE9WHxp9w/KbGYZ4uORBMl5FOENu9bKBh1gKw+xjEvOEiCgKEJ/poSX7ZkbYplEtywJg6znGoOy&#10;EScKFoaxJBhDPks6R5GAJeqqLpaslDQp8DMLsn6I/KJ7c2s5lyMG61yyBUVlOY0BvdzupCfJvl3c&#10;z2IC6TrFf5f8exK98md+S5wYVM1jyyJrD4XBDXLwfeH2sHWKOhYnm5DYYr1a2CQwBfhIPCy5Vlj3&#10;lgz19JaljTRo4ImfyS+3m40BYAoxsnhmgWyOJxF1YIaj1sRsLfZbhDn72lJyCCIdT4AebULGxAhj&#10;wagfdhcsXAHsgrgVBkv7WWw99lusFf8N+/rnBjP/dtMKHpl5KZbeLHImifiQOB0plRCytbwkxKg5&#10;rkzReDEizJYTW8tOYRA7t/YV8e15n8/SIPLZUg6VHIVhlitsMbTBIAokZ8m/DMJY+IKCFkm6Uyb5&#10;YcV08AeyJizqS4MQ8FiOc2sRTYu+a3tmv8V+4rHEYx4o5+0mauUFcYiVYJVgSWRKiARU4qgCzmfM&#10;h6N1sm0+OezRuG1IDese1SF0Be61URzZQ5U8MZgKBWu9nP8j3u1ZFIA+w+wUxPoY+okJaLUeTHRW&#10;3dAgbPcC7y5xCdy70aijnxYmbIZJKYas+dlkE0dKwXLW+BLnCJ6ldA4W3cpgQtB32RqGgmnEProp&#10;+0hja9PDJ5I9ybKIHvYQp63rtDgABJr01tHZJ78Jj/U8EwvNAmQsN7AcH+achXOdpBr78FQL2WKQ&#10;DhpAJQhdPtlCRFUS5EDQmKtkEJMlHBvx9GGw3YNQlqXHqwKjKmFbRAUCOWnxKdGv5IBhmM28yXaU&#10;CE+spwI9FC8grDaPJrxhHSx4zHEEhmfIE4NctkjJ3pNZVCsVz861/RbQQn5aGjn42koTDuRMJ+kQ&#10;B8XIUGKIRHe0/FAhq1Uy5m0V9lusECkaTWtWUitnwFZKrpQDD2yF6GHRqyJZ2kmJtVXYb7FCdsxE&#10;nTMsdqoXcAosFsYb7SDYjgvu8fWJ31oGVVxs/ipZNtkSEkaHEHhlsIEmRZ3hIXNtDTYig6AqPiQg&#10;6x9X5L742efWkrliAyjC02m1JeUns02JN0sywyyGJcu9gEHoClJypnzCICo9GKGaSVrJ5VyiWkXC&#10;lLV82TPzRJiqNCwmL5MSSk3SYseCxn6LIpXM3WXnC9quASb7YOafZBCeyk4J/abAFgNfMJ84JZK2&#10;y6TYKnHarjBK5irJftSMSWjtiGJle5XUMmSunMo778RZjuedhff+4Wfb3Y34b/e766uLb66ur+cv&#10;m8vtzfbd9f3Z92vO+l1vNtvbh7Td2rx5fSsH/E6SpH+2Wd+9Pf9wvX6YD/e93UlpgQnv9w/v1/vL&#10;UNpMH7pyc/WwvQ9i+vqW5n2627/Z3/3i/sufyF/f7i5+9Yv7s/uH63c7WgH+1rebyx0HDm8e7mfw&#10;yluf9ndf/uTuavOG/5/9cHN9u5e/3p5fPjzcvXn9ei9dWe+/2N1tb3n6YXd/s37g6/3H1xf3609X&#10;tx9vrl9j1/evoXr47n57Hgu5cZVxs77/5Xd3rza7Gwb26tur66uHX83FMQbSqNvvf3G1kQ7Jl82f&#10;fk9/ri7kJMbzs9v1zfbt+eNvH3/3+deff/P4+8d/e/zXf/8tt1OeXWz3G3r5+A/8+OPnv5UHZ4//&#10;9PjPj//46vOvH398/JfPf/P4owxAKjRUwSxfbX6+2/xyf3a7e3e5vv24/Wp/x3nN1DcPl31dOmzb&#10;9+311V2CgPwdR4KmnB7M3YcPV5vt+93muxuwEkb0fgsYrna3+8uruz0nRb/Z3ny7pff3//kC7X6z&#10;f1g/MAL0dbu9nTGz/eEhHh3NX2ff3V+9Pf8f9fjViuyin756163evcLD+/Wrr9gK8WpYfU3wCu33&#10;XfXufwp11b75br+l/+vr93dXse38+qT1N1eb+91+9+HhC6btdWh4AgMNr1avb9ZXt/OIrd/QkJlv&#10;UtNgGxmamUvuN/+N0Z0hvn+43z5sYLH1mw/APv7Oy8uDebgPIyyDL1A/+/bTf9ldMAzr7x528yD8&#10;8OF+5kgaJodiy0EAQfTigggLxdyqsw0P0dhne2cjQin8HdgpFXIH6wmLn8kfjDztnStZf89Ah1fT&#10;K9J2xbTCkOoHuhJ+SQMRGhHmiKX36/HrsX1FMtfXzNH796+++uZd+6r/hpNU3zfv3717X6U5ury6&#10;uNjeCsz++CmaZ8EIrvuP3y5i65v5X5xHJbVeC1QOzUjTK4UdYIdLu139tJ5efYN0ftV+03avsO3G&#10;V5x+8FM0Yc7Bev+N7dLPr263f3yXFnH6ct9kAxahmTCDqm+4B0Wmnl1f3QCd5aX1m8vt+uLr24sZ&#10;rA/rq+vwtxoKaf5hKJjuNNEzcINUnv8EubOo/vjm00f4gDc/3q/vLq8279cPa/19fuvNtt5d7q4v&#10;tvdf/n8B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OwbHvtoAAAADAQAADwAA&#10;AGRycy9kb3ducmV2LnhtbEyPQUvDQBCF74L/YRnBm93EGJGYTSlFPRXBVhBv02SahGZnQ3abpP/e&#10;0Yu9zGN4w3vf5MvZdmqkwbeODcSLCBRx6aqWawOfu9e7J1A+IFfYOSYDZ/KwLK6vcswqN/EHjdtQ&#10;Kwlhn6GBJoQ+09qXDVn0C9cTi3dwg8Ug61DrasBJwm2n76PoUVtsWRoa7GndUHncnqyBtwmnVRK/&#10;jJvjYX3+3qXvX5uYjLm9mVfPoALN4f8YfvEFHQph2rsTV151BuSR8DfFS5ME1F70IQVd5PqSvfgB&#10;AAD//wMAUEsDBAoAAAAAAAAAIQCXbX+acwMAAHMDAAAUAAAAZHJzL21lZGlhL2ltYWdlMS5wbmeJ&#10;UE5HDQoaCgAAAA1JSERSAAAAGwAAABsIBgAAAI3U9FUAAAABc1JHQgCuzhzpAAAACXBIWXMAABcS&#10;AAAXEgFnn9JSAAADGElEQVRIDbWWz0tUURTHHTXKjRakS7WCQqgsE0oirG0iOjEuVPoPoloWiFux&#10;desWboqgNi6qRWRZmFCYZVlpP6g2OQQaVlTS9PnOnKvHF/Or8gufueeee+65b+47774XK8mjVCq1&#10;kZAqaISDcAh2wAsYhXswCQuxWGyetnixSDnE4Q4sQi5pXHGKLy9qNSbUwUX4CcXoB8GaV1fQggTq&#10;6p7Bv+gpk+PRBWPeQUCC/hBUeL/Zr2nn4BW8hXrYBjWwFaL6huM49/FKdKCEhRphFqJ6j+MEbPlj&#10;Eg75bVxxUc3gUGGtCMc6uByNpH8dmkIkdgecg/PWdrixJnw3ICrlzRQNRgyOwRJ4XaWzWcloS2XD&#10;NHipL3+pxcnWPC/lVR2UKlEl3AavT3SaLUE3dpfZ/T4Iu9/8XdjdZjdja76X8leGPfcl/p2BPpvY&#10;hq1yvgkVUAtfQPoK6suvccW12bw+bOUJUv56LdYZPNZ+oFWS9TBuvo+0O0EP+oj51Kov/5z57tNu&#10;AM1XHq9O7XWLrsYpSbm+o98OoTjS5Y1/Cd+UxU5ZX2VfbT5tfbvNT5ovNC2qktbQs/aBtW9oT4Eu&#10;SM/jS5AugOy76iDZJyFl6HmUHsKetJX5adU2Lvj/in3GBfy1SZ6zkbzz+mfTsN9l1amgi9CWHDC/&#10;/t0ttucJ/t3Yh2GE/mP6u7CPwC/QvxvHr91J56ENeq6kg+A1oVEcCfDPXijtAQsesLgeN1lVlzD/&#10;hPPLHNQVj2nQqZqBWvrDEO7fZ+xZ/Lp3DSA1WH8GW+OS7tOwzQ9Fkx7gZ0z/QGdbvudsjJgqqIFQ&#10;5knry6+S13N2VJlpsz5n2U6QfTZR29Rr9mlsL1WrkvdCj9k5T5BCzsYykm2CSfBSX/4yWyj32WhB&#10;2U79ayTaqxgJO9+pr7dEVCunfiZNOlEjUSqCqP7b+0zVtSxWUdkOwdq+qcOKLBiHNfkGCWusalms&#10;Di6ByrkY6REq/OsqrMokvT70Bh+FRcgljStOu5L5BAiJXLvqnjn/ssnk8EWsEzx8EW/H1mk/Cvoi&#10;fgR5v4h/AwGd9qGcfJUeAAAAAElFTkSuQmCCUEsBAi0AFAAGAAgAAAAhALGCZ7YKAQAAEwIAABMA&#10;AAAAAAAAAAAAAAAAAAAAAFtDb250ZW50X1R5cGVzXS54bWxQSwECLQAUAAYACAAAACEAOP0h/9YA&#10;AACUAQAACwAAAAAAAAAAAAAAAAA7AQAAX3JlbHMvLnJlbHNQSwECLQAUAAYACAAAACEAOwKu6qY0&#10;AADUAAEADgAAAAAAAAAAAAAAAAA6AgAAZHJzL2Uyb0RvYy54bWxQSwECLQAUAAYACAAAACEAqiYO&#10;vrwAAAAhAQAAGQAAAAAAAAAAAAAAAAAMNwAAZHJzL19yZWxzL2Uyb0RvYy54bWwucmVsc1BLAQIt&#10;ABQABgAIAAAAIQA7Bse+2gAAAAMBAAAPAAAAAAAAAAAAAAAAAP83AABkcnMvZG93bnJldi54bWxQ&#10;SwECLQAKAAAAAAAAACEAl21/mnMDAABzAwAAFAAAAAAAAAAAAAAAAAAGOQAAZHJzL21lZGlhL2lt&#10;YWdlMS5wbmdQSwUGAAAAAAYABgB8AQAAqzwAAAAA&#10;">
                      <v:shape id="Полилиния: Фигура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Рисунок 36" o:spid="_x0000_s1028" type="#_x0000_t75" alt="Значок веб-сайта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8" o:title="Значок веб-сайта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15" w:type="dxa"/>
            <w:vAlign w:val="center"/>
          </w:tcPr>
          <w:p w:rsidR="003D1B71" w:rsidRPr="00B22425" w:rsidRDefault="0073123E" w:rsidP="00380FD1">
            <w:pPr>
              <w:pStyle w:val="af1"/>
            </w:pPr>
            <w:r w:rsidRPr="0073123E">
              <w:t>github.com/lytvynenkoy</w:t>
            </w:r>
            <w:bookmarkStart w:id="0" w:name="_GoBack"/>
            <w:bookmarkEnd w:id="0"/>
          </w:p>
        </w:tc>
        <w:tc>
          <w:tcPr>
            <w:tcW w:w="423" w:type="dxa"/>
            <w:vMerge/>
          </w:tcPr>
          <w:p w:rsidR="003D1B71" w:rsidRPr="00B22425" w:rsidRDefault="003D1B71" w:rsidP="00A14C79">
            <w:pPr>
              <w:pStyle w:val="af1"/>
              <w:rPr>
                <w:rFonts w:ascii="Times New Roman" w:hAnsi="Times New Roman"/>
              </w:rPr>
            </w:pPr>
          </w:p>
        </w:tc>
        <w:tc>
          <w:tcPr>
            <w:tcW w:w="6511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103FFE">
        <w:trPr>
          <w:trHeight w:val="2448"/>
        </w:trPr>
        <w:tc>
          <w:tcPr>
            <w:tcW w:w="436" w:type="dxa"/>
          </w:tcPr>
          <w:p w:rsidR="003D1B71" w:rsidRPr="00B22425" w:rsidRDefault="003D1B71" w:rsidP="00222466">
            <w:pPr>
              <w:rPr>
                <w:color w:val="0072C7" w:themeColor="accent2"/>
              </w:rPr>
            </w:pPr>
          </w:p>
        </w:tc>
        <w:tc>
          <w:tcPr>
            <w:tcW w:w="3545" w:type="dxa"/>
            <w:gridSpan w:val="2"/>
          </w:tcPr>
          <w:p w:rsidR="003D1B71" w:rsidRPr="00B22425" w:rsidRDefault="003D1B71" w:rsidP="00222466">
            <w:pPr>
              <w:rPr>
                <w:color w:val="0072C7" w:themeColor="accent2"/>
              </w:rPr>
            </w:pPr>
          </w:p>
        </w:tc>
        <w:tc>
          <w:tcPr>
            <w:tcW w:w="423" w:type="dxa"/>
          </w:tcPr>
          <w:p w:rsidR="003D1B71" w:rsidRPr="00B22425" w:rsidRDefault="003D1B71" w:rsidP="00222466"/>
        </w:tc>
        <w:tc>
          <w:tcPr>
            <w:tcW w:w="6511" w:type="dxa"/>
            <w:vMerge/>
          </w:tcPr>
          <w:p w:rsidR="003D1B71" w:rsidRPr="00B22425" w:rsidRDefault="003D1B71" w:rsidP="00222466"/>
        </w:tc>
      </w:tr>
    </w:tbl>
    <w:p w:rsidR="007F5B63" w:rsidRPr="00B22425" w:rsidRDefault="007F5B63" w:rsidP="006D79A8">
      <w:pPr>
        <w:pStyle w:val="a7"/>
      </w:pPr>
    </w:p>
    <w:sectPr w:rsidR="007F5B63" w:rsidRPr="00B22425" w:rsidSect="00B22425">
      <w:headerReference w:type="default" r:id="rId19"/>
      <w:type w:val="continuous"/>
      <w:pgSz w:w="11906" w:h="16838" w:code="9"/>
      <w:pgMar w:top="2302" w:right="794" w:bottom="1140" w:left="1140" w:header="720" w:footer="1644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6B4" w:rsidRDefault="005B26B4" w:rsidP="00590471">
      <w:r>
        <w:separator/>
      </w:r>
    </w:p>
  </w:endnote>
  <w:endnote w:type="continuationSeparator" w:id="0">
    <w:p w:rsidR="005B26B4" w:rsidRDefault="005B26B4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6B4" w:rsidRDefault="005B26B4" w:rsidP="00590471">
      <w:r>
        <w:separator/>
      </w:r>
    </w:p>
  </w:footnote>
  <w:footnote w:type="continuationSeparator" w:id="0">
    <w:p w:rsidR="005B26B4" w:rsidRDefault="005B26B4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471" w:rsidRPr="00B22425" w:rsidRDefault="00310F17" w:rsidP="00060042">
    <w:pPr>
      <w:pStyle w:val="a7"/>
    </w:pPr>
    <w:r w:rsidRPr="00B22425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385452" wp14:editId="449DB4CE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Группа 26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xmlns:cx1="http://schemas.microsoft.com/office/drawing/2015/9/8/chartex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Группа 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Полилиния: Фигура 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Полилиния: Фигура 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Прямоугольник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Группа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Полилиния: Фигура 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Полилиния: Фигура 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Полилиния: Фигура 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Полилиния: Фигура 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Полилиния: Фигура 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Полилиния: Фигура 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6CDCFD" id="Группа 26" o:spid="_x0000_s1026" style="position:absolute;margin-left:-126.6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KnMtM0GAIzhJgAOAAAAZHJzL2Uyb0RvYy54bWyknd0OXdd1ne8L9B0IXhZQdPbe51ewHMR1&#10;4l4UbYC0QHvJUtQPIIkESVsOigAB8gC96AO0F32AAL0JULQF+gTyG/Wbhwo5xrHR/dGNEseSPTjP&#10;Wnutseaac8y5fvanv/3u2ye/efH6zTcvv//86fInh6dPXnz//OUX33z/1edP/+2/+YtPrk+fvHn7&#10;7Psvnn378vsXnz/96xdvnv7pz//pP/nZD68+e7G+/Prlt1+8eP2EP+T7N5/98Orzp1+/ffvqs08/&#10;ffP86xffPXvzJy9fvfie//DLl6+/e/aWv3391adfvH72A3/6d99+uh4O509/ePn6i1evXz5/8eYN&#10;//SX7/7Dpz+///lffvni+dt//eWXb168ffLt50/5bW/v//r6/q//Yf7105//7NlnX71+9urrb57/&#10;9DOe/RG/4rtn33yP0fd/1C+fvX325Nevv/m9P+q7b56/fvnm5Zdv/+T5y+8+ffnll988f3EfA6NZ&#10;Dg+j+dXrl79+dR/LV5/98NWr99PE1D7M0x/9xz7/V7/5y9dPvvni86fr+emT7599xzf68T//7m9/&#10;93c//m/++vsn/OMZ14vfvv2Xb97+9O/ejew//vPluv3y8hfnT35xvF0/OW6/2D65Ha+/+GS5rNdf&#10;nNY/+7Pznx//Zmb40w/4T3949dVnd6Pzie7/9levX/3Vq798zX9v/sFX7/5uLP32y9ffzf9nlp78&#10;9v7J/vr9J+P3PHnOP7yez+fLtj598pz/bDmcjpfbbXn3VZ9/zaf/APxkXa/nw09f/PnXf773B/Cj&#10;3/2A+09+/7Pe/8b3v/+n+VuOf2j+/s9/5Z//NDSG/XFjXW7XZf3pF//jgI+H8/HAMO4D3q7L7bSe&#10;/uB4f2+kgzyeb++QR1bbiW/77uv84YGyI998WHRv/v8W3V99/ezVi/tafvPu+98X3fJ+zv7Lj//r&#10;x//x4z/c/+9//vgPv/tPnz358b/x9//9d3/3u7/98e+Zx/uAfnh1h79fMG8+e8Pa+cfV8uT1S3b4&#10;crgyQzNHX377zat/wT+4L+H/1zLanZtnnz3/9Zu3v3rx8r4in/2GzcDUsd+/+GlbfPXFT7vn+cvv&#10;v3/zzdsX/27sf/ctbPLPPn2yHLfbdt2e/MB+Ol5Oy+3dJ/s90L9P0Hq6XY/r6cnXgBb+5r6QxuSj&#10;JWYxLK0Xvu2+pQSt58PpcL3sW2KjlSWGsm8pQWPpeBBj2tLS6biuZzF7CVpP2+FyW/fHxL79MKbT&#10;YV1P1/0xJWhlRNsiZu+Ulo6M6SS+U4KwdLltwhJc/mFMs/ZuYvYSpMd0KUvXZTsISwniO51PBzEm&#10;PIkPY7IrIkF6RcCRHyydj+dtPe6viAStp/VwXZf9tQeplantehVLolDYWk6LsZU7fjkfT8smPtWS&#10;qLG1nsW3WnLPX2+360HwRIHYGyyLTUxhbvrbcV3gsV2aXRK0npbL8WRGlbv+dj6s15MwlSBMXY+H&#10;mxhVbvsFQr8w7fvDShRbGFYSVLvkxl8O23Zeja1EaWJacutj63Rg4vfHlShsXY/LUcxhbv7lcDys&#10;N/O9EuXnMLf/cmBt3My4EjXjut4O++PCJQzSwNnZDoI0CrWehnXF4bjm9l+W5XZZBGkUaj2d1+ty&#10;FeNK0ljwfDcchd21sSZqbHGsCltJAMty5oMZW4nCFv6ZsZUMsMBPt20V40rUerrwvYytZACmkF9o&#10;1kaisHU6nc06TAbAQT2eOcb3v1eisHU5ns24kgGWbeEXGluJwtb5tJg1nwyALU5ys+YT5W0lAyw4&#10;Gov6XonCFjwv9tdWvLFtF24i+9+rUKx5OErM4Va8sZ2gX+FVF2psnU+C5+f6/8Ff286cYGZciXq3&#10;l42tZICFk/KqbCVKr40tGWDZ5tATa75Q3lYywLKxK40juiWKexNTL9yoLRkAW9v5IjiqUNyG55K/&#10;z/NbMgDfa1mNe1gobMEbgqO2ZACcay7v5nslyttKBuDSheNg5jBRE1E4EynYDS8cizfWI6ECcX4V&#10;CluEJcQcHos3cDfGMd89UwrFOoSjjK1kgIUjhdu1sJUobHE+mDlMBsCP2s7slP1xJUrv5WPxxoHg&#10;7CrWRqHgQ5wbsZePyQALQbcVD3Z/XInCFyVQY75X8Qa2riYmdEzU2Nou4v51TN7A6b1AAPvDShD+&#10;0MKaF9srCeB2PN3MzeGYIK7ldz9vfyfn/r8RAzDEe0zQRDbwvvZHdUrSuF4ZlVgXBSICcLua8+SU&#10;nGGDDQXSwYZTbv4Fh/eIM7S7Lgq1HjkmIdDdj3XKzb8cWRjbTdhKFLauE5Dbt1WUsR1ZUMLlPSVq&#10;Pd448szKyM3P8X89muvQKVHY4mAQ7topNz8u1OVgrpSFwhYHg6CMU+5+vteZKID4Xoma73VVayO3&#10;/3I8cY0S7vUpUbMOb8aVP+X+55Q83LjM76/5RK3HC9k3EaM8J2ssp8PChOzbKhS2OPDEOjwnbRBC&#10;5S4vvlehmEOCFGJtnIs3CF5fTZKhUIzrdDH765wMsHA33Agc7H6vQmHrcDBXynMywMIFe1sFbxSK&#10;kCjekNjL52SAhZvh5SJcqEINR8GI+3x4Tt64cFM23nWBxk2+mK18TgK4kqA1jmGBNBuec//bM7lA&#10;+kyePPP7O/kN1iA/tr8GE/TO0xDr4pKcgf90ICa3a6pAd/+Jw3X3mLwkZdwuBOXF6V+gu1d4NqaS&#10;MbiAHszd5JKge0COo3V/VEkYN64LJox3SRCmCEGZb5V8wSVt7tX73ypBfCtMmVElXVwJW6llkSCY&#10;aT3fzKiSLbj1T9Zlf1QJYl9hy5gqtjjAFmYFJkj7GJdki8uFhKExlaA5suZOvb8Cc+Nf0KWYIOgl&#10;QStZWu4z+6auyRaW2Qukmf2abMFZsJyFL1Og9cgCNHfIa278K/67OfILxKg4hcV19Zob/7pecFj3&#10;F3uBMIX3bkzlxr8QkViNqQQxgWhABFtcc+Prb5Ug/61y40+syqh1rglaiTsjfhSLPTf++bSdTFD3&#10;mqB14w5ugjPX3PiI8jjzxbJIELkPomLCcb/mxj+zak0IvkCM6oL+Zn8Cb8kWZzxpw+wFWpF94f4I&#10;U8kWdlmgdfzgZullcUu2uBz4icI5K9BK9uhyEm7MLdliTN3O+8uiQJiaS5aYwNz4BJv5XMJUgtbt&#10;uNzQ+uyeV7fc+Ji6mWRkgTBFqNSswNr4hxs4EQW6FWrlSN3MsGrnk1O4mRvxrVDYOhnCvdXWP2zr&#10;pHN2naZGzYlvgu+3JAxyCpPtF7YSxfydUfzsLw1i4LEllxtpexPPbdi6cbcwTi7KoLJGSNLEWRvG&#10;/r/LVXaX/XJI4liuBILYmLsfrWFYIz4jVj7qoBzb9XxczcWkYevxcFxMkosEdVkjKGn83YZxhJ0n&#10;IixmMhlkQeY9n1vMZMLwOK5XJfA6JB2gFVhgEWMtYesRlatJ4aFVy5lkYE67VjCsMTZxdUDsXdZI&#10;aporUcO087sckhS4h54PSlNWMKzdJia3v0pK6Mn1geiaWSUF4xLGJcIwV0k9WcjHyWzur8mCcbsk&#10;7mV2QKk9l/MBoY3wQpCFxed+F/lSM1lcMjJqEzwkMpnWULFc3EwWl/ABLoonp4TkfdBMBzrIXAcM&#10;jQjZJeF7NwxriDfUKklSoK7hiEDarJKEocRmlajvVlyCp0/C3VhL2FibC7HYb8UlE3A/G93ykjBm&#10;krCWmsnikiPqNMXKFI/8Mauk9J/3gKy5uE/9UVqzO6AUoOxuQmni7r4UzO/u0oDCXBSBGeYqmGeu&#10;NUkBVr4cjmZNFsyz8pqkwInD0MzuLpg/cSgm+/C5l8nnuLElzJ+mU3P4nvAIIB/O5n5NpDRgRP4u&#10;OFBid69JClhDoqVmMmFYIyJnuGRNUmAmT+QyBXMVjJlcWV9mbEkKC9ngo+LJNWH4XATLzNhKE4o1&#10;claGJws21s5GioNjEJ8b75WkgdndBcMaCmUzk60mvZJoVDNZMDxz7jjKWnHJlcPbaJpYuTEl3DqI&#10;ZqnvVlxCUuRgUvncFsoatYLkvfZP01KHcls8qbA+Qba0tt24CauxJSksXE1PJqBAyLGscRMzkWlk&#10;KwHjls8nMF5QwbjlHyd2KWayuIQiJ5L6gktKkEp08HpVtVtbkgI1yFgzzFUw4iWU9pixtU70gITI&#10;RI6RyccH4BeSU1DWkkuQ6CiNztL60vW8ug1wzLsKCaqzWiOFou71hEMj1sgxKQGn/EZN4P7lrVBj&#10;DC43xooRDlPgZy6mrTFl/ROMM9aKEbCmChdYErlEZrepsFMLRr21IhKsqdQx17X8kYQBb1cR332A&#10;Ye2mrhwtGyUMSOjPrJLkn9XPZBIJlaNsbmWtYNRz3ZSb0OLRhSk6GUpuGFuAQKNYk60fJVCgtCDI&#10;zPJzr6RP1Q5oBenCYaMouWEUxuGXmLEllWwEa01+aCm96mggEIMbY0klhJzodSBWZEtPsUZu0xhL&#10;SiAQjQDAGEsUBcbb4qaxGIG6P6XDX1p9imtHrtIMrYmE4Km63ZRq9d1XU9aKERgb7UTMTDZsKiFN&#10;pKQkqPzIhcIwY62IZLkRqTI+QstJWdcuft0w1B5cTMV3a0HpQhGwkYYuDcMa/2uspUviZ7KVqFOW&#10;Y/pdLC0q1avkEXZYVUS5ZaV6vz3A7H4rYSlnzXY1p02haNywES00ny2pBOHrTMi+c9eCVGJ+Lu9W&#10;4lKM4bcaY80/BFxNUw/CZ3EgbtsRha4xlijKcxfnbJUqdaMmzW21ppEjkiezsUtiSlXqERrf/2aF&#10;WhemYzFHdolM8atHnCGMlTcyGnhFIiUzRUqDLMYYe6CeqSQQS7+EpuT2uLMZY+nCIJY6Hq7mWLuU&#10;M8KXVhH5Qk3/gYMRE/ONYukfiY5QnC6+WaLwxe/S6v0QwqUY5MY0qm+WqLkeTnGaMJZccJz6efXN&#10;EoVrzJSoBZJcQNp4bnliGhM1VxryYWZkyQXU+Cj149JSVX1/Ktkpi5G/xMgKxTTS9s6MrISn+psV&#10;yn+zkp6imKAizoysGESvxhKfEs11KftCjd6NVKdYINdkEPY0oREzskQROyOeZZZ+qVZPF9qYGLe4&#10;UBgjdmAuaiVBPXFQK+VDoTBGDFJNY3LBiWuyCvk/SFf1N0suoByJkL/5ZolCmEG8U01jMQjf7GQc&#10;npavrjfuQGYaS4rKAuY3ipEViuOMKlzD+iVGpWIK99YYKx9EH54lR6XVAtJSY6wZ5EBViBpZehPE&#10;0S8qJdQyVlIS6F8Fg9Dn8UNSdFIEikEKRYwCh0cZS2+CLoFcP800JgrvaoH5zcjSm6CbyfR32z+p&#10;H7Ssk7g13FiyVLRr/ExjLHlnJf96MDJxkiTxzVCWk8k2xhKFMUTzahqLQfQ0Jmrl6q+mkTKDGNk2&#10;5XViGhulFwgLKY1dTljbn8ZG6aW/lpiVhU+dtzFWDLLAjeY8I/SdI5PX3Ebpay63nTCGgINqYzWP&#10;CWNJHxCp7O/q9VBkgDUVL2jYWFMF/WTeamzrRPXMZysYXQBULgjBcVuzM5kwgpX3kvndaxM9Q9Ma&#10;F2vlFjeMPDtBbUGQ9IYra1dk+2oDJIxyianpEKukNakbtxIjLFoLttzQcpuCzLU1qfjT07Nk96hp&#10;mN8BrUlFx0rjZmOtqOTAXN7UTCaVkBw7XjZlrWBoOGibbr5bkgLWaHgmrtcErnJxIf9TeS48xoTh&#10;5qpA5wNsNjf3yf39Vo1PGRu9SNQqaS5BomW61HDi5tgIWVJRa1ZJwXCqYU4ztuYSJCNGWMTpGT+S&#10;HcDUqlWSpDDBlGlkKvZbwtjZG/lvMbbWpN77rAlHEjekxoYPZERT/NcCNgVs04hzf2wFYz7YOea7&#10;PWhSJzKlxpZcwomDs2DO7tak0t0ZpjRjSy7hrnG/nu/vt9akEv6FhYy15JKFK5sKQnKa5Xc7kqJU&#10;J07B4GSXxiY2WtZormvSrw3Dl6GUUO2AIgXEfwSozEwmbOGljLO52JP/r7GdrnTmNNYSNmOjp4zZ&#10;3UkKcylSITToO34kirwrITth7UGTyko2PdHWgk3R6Czl/R3woEmlaaO6ThVsmW2jeLI1qYDYqOK7&#10;FYz9dpoyUDG2JAWqICSXlJTVc8mDJpUiS6MtIgCZq4RKUPxXM7bmko0Cd8NcJWWlmuqseudyVMeP&#10;5P52dlxSMKyRLlDfLUlhKgVo8WdWScIQJJEKUfstSWGqIBBhGmsJg7Yo6xQ6RU7rmkkSNiZx3rBR&#10;4EBeYpU8aFLnFDb7rWCc3TdCEcZa+yV0aFEzWVpWdjdKdbNKWpVKQJiaHvHdCoY1ki9mv7Uslfyy&#10;qthmq8TnnoAr4jUzk0kKk+pROWZKCsoa0SpTQMcOC9gol1nMZiYThmeOr6zWZHEJLyCoAnF2Zf7I&#10;A7IkU/jIfk4YSjn15MIjbDooqe+WpMB5c2YuzUw2DH2Lm8nikoWXmUwWgCK2mhJKqkyiGbezYEcK&#10;zUVI+RFGIRCVOftnd8tSqYGYRvn7d5wHGI6JyZHiG9TYKA00LXAeYFyDVbdxqj/T2uFMXxCzShqG&#10;g0eHCjOTSQr8RgjWxCcf9KycAMrD666o6Kvn+iC+W3IJdxDK2s1p2srUA/sGMhfWikuonoCEzEwW&#10;l9B1eHJ1wlrBVsr1lPdavVG5Gk0HTGOtuOSelzWsXIJW3vCbpinGWnGJLXpBXRE7AGubezCmYBxU&#10;PLRodkApU7kaXVXhI4swfiSH8EYxqFglpUzFGk8KCf04i7Ct8bXV2JJLcDBGmCC+WwtaN843I6Oi&#10;DV78SJwnigPNDigYVwea5Jg1WdJU3FAaRxvvtWBcXXiZwXivpU3lssLLoSaCUTD8dALSxlMoSes0&#10;0iBtZ75bcQnv6CEINGsySWEhpDNHxz5zlRQWD4yQhtoBSQpElSlHV9YShi/r2q3Q0T7XJBWkmynZ&#10;bhjW6PdhVknJWnEKSS6aHVAwbgWUkCprSQr3a58RSZKiiCmh9JdAs/luJWxFIkgLIPPdCoZbQusm&#10;NbbmEorf1Wna0tZ7LzuzA0raihIfD1+NrfwSmmDRjVbst9K2wpPn0XLu77eCTX7E5TouSQoE9olH&#10;Gy4pGKxMzbDxuaoLKycObG48hYIR9eIlYbUmkxTmNHU3qta30hKGIjrx3UqpSsiW+6L5bgXDU+At&#10;O3N2l1TV+1wFg4DuL5zs36hK4cp1/ezuOAUjykw7K5PJLLEq3iv+pOHJgnHc8IKD2d2lccXjYnOr&#10;75YUpLXCpM2SXrn1TSp5f3c3jAeIiEWYNVmXlYnYKllQy1yhO3DGWnIJ8gOe3VFjK9i8yWpaW9At&#10;LmcSibF6DeMRRosE0yNzbckqDuXQq/huSUEEdSj+NR7eg2b1dlWPOfFaUU4JWhauwuK7ldR1YnhE&#10;yMTYCsY2hRTMfiutq48YFmyutC4607LVje6/ancXDHqlLa8aW5ECVELwycxkwlAOTHLLfLfiEuLK&#10;0xNmf01W61YOKioITFStlatTAqaiMwXjEGZsagcUKVBqzw3CjC1ho9vgC5iZLC5BS6radpBsiP02&#10;1z6SK8ZakQK9PiATM7aEzfVBtSYkOhI/kosYj3KLVdKw6QtGbmV/bFuJXueRt0nK767JhqFDvfHE&#10;jrFWlxWeDlVF6VuJZbnSUm8s/ElCCDmT3lrCPsJakgLhed6IFbHXreSylORuq4mZ45vV2K4DNN8t&#10;YVhDdix8ZaJhbQ13Uq2ShGHtOr0cdr1X9klZQ/NkIhgNI2dEp1m1JpMUiFYS1xG7m0cv40dibe7C&#10;ZmxJCmPtZN5Vg/PbmlwlJWDFC6W634ytYIyNqJr5bq17hRRUf6OtYKySi7oH0AYjpgTmQvZn9lvB&#10;Jo92MDoFWl61NRojiRrnho212Tj7O6AFrATocfLE7i7Y3Zpp3kHkocc2jomxljCs8VaI2QGte+Ux&#10;Dmr8jbXiErzJOfLFTDaXENQxSlRU1DEl5HbR96ixJSnQ8AaeVGNLGP0FN6UxpDY/fuS01+F5MTOT&#10;CWO/8XySiGAQeyhrqJDUdyuY55ISsJJ8RT9pxlYwf3a37pWeZ+5R6IKNU6JaXBBGrpmkctPEzBvG&#10;T+RUNjugda/E4nCExCopGB0uCEYY5ioBK/IDLivKWnEJndnIkYnd/aB7hYFYyvvea8EojCQ+qXZA&#10;kgIHB/tNjS1heOaUyIjbInVTvUrYAYaVC8YqIaxj7gElYOWYYpUoa8UlZ1wME+klvVpjIxCiVknB&#10;/K2jBKw4XIzNcEnBvIdXAlZYmYPRrJKCwcr05jGrpASs88A0D1OLHVAwThzqscx+KwErPhfdHZS1&#10;vBpxms59UezuErAyNprcKWvFJfjXePTGWjoYfLczcXMzkwmj1zipRWUtSYHz7TBvyewzV7VwRROB&#10;pFGtkuYSlpdbkwmDue6S0n2fq3Wvp2VTSlRifUEKnDgols1MloAVVua7mf1WsGnqRvBVrJISsBJp&#10;R6+srKW+hJ7V93Y7+zNZAlZiQZwBZpUUTCu/SQnGB9Ba7IbRQpGrsfFLSsBKUp5KC3PiFIwrH6ew&#10;+m5JCqTJeZrP7O6Sy5LcddUI5CBzJm3VVsMm0ksrLbMmi0s2hKimQTPR7viRsBbhSfXdkhRISZK7&#10;VmuyYDxdPyUTYgckKZAkpG5R7beCHdjcaiZb9zov15hqBJ4TiZmcRBoHqhhbC1jxnVQTAC6+ZY0M&#10;mak1wp9I2Ljmpj7gAcY1X6mjtwcBK96siik0jIlUffy4wtbYaGNvdAoPMMjExcxb94rexkVDGzYd&#10;IpXP1bpXpDojqNv3FBpmG4KSlMqZJAGKPNRYK5jtMUbb3LKGDFPdcRq2ku0zin1UL2UNsaZpafYA&#10;Q3A1U7LPXC1gZYmozl+Qaf5IrE1bLWGtSQE1i2Ll1r3i9ZK1MNaKS9imLhbUuldkSPMwuxhb+SVc&#10;Tef52f0d0LpXkvknFVNoASvyBjwaY60oiB95U/GSFrBydkzZnBhbuTM4XfiUZibLLyF+oR59ItSX&#10;axIlBdW0xlqTAhkZUydMA5eyxlVFRXpbwMpPpH2HmckHCuK7qbEVl9AuUjW83qoHLF8blbXZ3aV7&#10;xeFl6xjvtWEHYtiQwv5+awHrPI6qYkENQwCg1NE0Y8nPzddXj3U1jKv6RT0vQnIprc3tQe23ghGd&#10;xJqaySIFIkGI3MSaLN2rrltEC11jI2CidkDBuAfTwcd4ry1gJajDojRjSy6BuGiNZpirBayc91fT&#10;B4NK0ZgSbsK8Iqr2W5ECDhdUacaWMBh5Xv4z+624hBaQNxXDK90rEQwOb/PdWsBK3yVOATG2ghF5&#10;4jklswNawKozYgUjgo1jbmayBawnbuvqxCnYuwy0slZcojOZpXslGkq2T3234hJC2MRszXdLGD4Q&#10;7xGbqFoLWEkGuJxwwbBGisrs7hawahVSwbianq/qNO1GrTRv4KFBM5PFJfQAoGWT2N2tez3RD/ko&#10;asRI5SZzzXdzu7u5ZKypsSXsvkqUtRaw3mfSnG8FI6TJTAqd+VYCVlwZ2mcY5irYgrpnWp3ve0El&#10;YMUav9L4kwVjbBT/GC4pASuhIJ6QM6ukYNPzhIdvzNiSFLwuqNq8skp4ZdDsgBKwooyTuqCCkf6/&#10;sHfM2NLB+AhrCRt1OiUyxlqSwkeskoR9xEwmKWBNatVa93pfk2psSQqz31TdIsdZMtc2xT+i1gh3&#10;ImDEdMh/ishTw3i+kXZUYmxI5ssaCjfTNLdhPN9IkZLYAVwz2hr6EsFcDYO5OE3F7sbHbWvcqQRz&#10;NWzeZjvjPO3yJOzd1kgLC+ZqGNbIgKqZrDsO/jW66v2zmwZZ8SOZSbLJgpVppBwwMNvVxMwbps8A&#10;9mVbc/nuhuEFHVQsiBbdZY02JObEadhY4xk/s0qSFJhJlKhqTSZs8lrq2Rb6lTyMTcXMG8Yq4Tk4&#10;4SvTFratSeYqmGeuErBO/IgzTuyAgpGSv87rc/u7u3WvBNp5VstYSwrCGsVGaiaLS3jDTMXwaOYe&#10;H2BYWT3IdGzdqx/bA5dcUIuamSwuOfP4rvFejyWXXXi2mufljbXiEuQG1Nib75Ywym9pLmtO02rc&#10;SkdaVpc53wo2D0DRl9mMLUkBa1CQGlvCyFmQ2jTfrQSsZKiQTxrmKhgP5hHBUNaKS6yHR1Y2dwCV&#10;J0fTqZpuAQHj4IaVze4uGLogkvniRoU+uawRjTN65YYReeLwVjOZpABHEn01q+RB9zqughpbkoK+&#10;UVEQEFNCnAtpqLLWXELjYlORRoCkrdHRxXhBa5LC9GuS1hLG2LBmdncJWJEBc8dR3y3dGc8lrXul&#10;O9SIqnfzb6ylnEm6x1DgKpirBKwwFzVKhksKNkx+UWuyBKxYI/JhdnfB8LmIl6ixFZfoE6d1ryiq&#10;8brMTBaX0JZiwtH73611r6gdKCMy1opL9Nldcll6npC4UzOZpOA9vJLLeg+vG7dufG9zfSvUNIcy&#10;Ua5jy1fRuxlRUKOwNaWO+57rVoSALXUJLhS2lJqX3kxJB9SnKoekUATupvnz/rgehKu0FDSbulAo&#10;j+BVY6vciqm5MlRcGll6NKnX4dHJ5xxSmmoKkRs1HoUbV7LH/eVRkUrBY49feCWKbOKRxxasMoOm&#10;yUajsOXWYctV9fdKvpk5NDoZumjFbFBEI9dhoi7UfSif4EGqKvdXoS7UC7q1UbxB8YBJDnEmx2xg&#10;a9rGi73cvEECS63DRGHL3ZpapEqhlAqvFmqaAxhlK9mqmA3aOkxXh/3DuVCYUsoA4h9p64wt4wgU&#10;CpZXL1ZQdZq2LsdhADGuRM2o1NooTSv94I5GXkHwO34htrjninVY0lS9lwvl5zAZAKmDejYU7V6M&#10;y6+NvIIgNUGlZb5Xomg+cEG0s7+XW5RK5MSkC8mh5bjwEU0VCgX5gVqhACNkbRRS23ncZX9cLUil&#10;Vam6shSKi86UpQlbyRsoX+fx4P39VSJW6gPm+R9hq3iDqILaXyVh1b5NSVEpykRQZMaVvDHxC3Uu&#10;l36V7a9epD4WavryGx0woq9Yh7yzPWoP8b0SRUXHvCwtvlcywMIt2K2NQk3CVIW9S4O6kPk0unSu&#10;GDkdMNvVaKRo8VMw+taoVd+ouYOpaUzqmFCOcrNLt7qgIZoWSPvfrASoXItUxLtAvIfMUjT7ueSn&#10;zIZybwo0j5up58qRH8YX491a5XIUaKExrHrXgyMrbeEvG+ooEC3z6N6gvld6DyOUMQux1apUmrgY&#10;ZslOkcCpUECBqOkiRW0WfWlVKcW4mCaOZD9i5ln0iE7Npbk1p4g7TIdWbrtljEc7SWyLHVYsML2N&#10;zQ2iGrTyuAOpKNFSjmrX/I1wqXJxGkUr/WkPuj+yFpzSE0gF+BqFaGvyzMJYOh6oERBqi4OsVKro&#10;XKhUMLaSPLh38Hi7sZWoaeSkFn5rTemir5iqUDz2QvdSM64kD3YLpaFmXIXCRXfeWwtNya6phGOj&#10;uAEruRwBkVz3HEmctPtuTqPY0GiazDQ+EIF68JGUQP7Ew+gHlbGij8OCD2dGVijtDVRPVjojTYWU&#10;mMYinYP1c1pjain/AWU9uJaYTsbEjKxR2jdthand04XSTnfrS0/IAQxXFUpfJlpdOi23lK3kD31J&#10;am3pFQGB+mB5cdGXv+qoujIutziSc/Sl9pY0sNogRKF4ocgFIUpVSpObk3nVgv5TQVQELiBTQYql&#10;Kb3bUmsjqcPaooVO/EJEAyPc2KWpRlF7SC+q/XGdWoaqbaW3MraMTI2eBDEubs/crMy4EoVMk4p8&#10;M668tBBcoAW9sZUobHH1M7aSAbA17ezE90oUaefxwnb9RHJ0OYc0TDfJ0kaRDpvUlrCVDEBglyCE&#10;GVeiNl61NqUVdFmocdGLR62NRCEvIJ9jxpUMgKCNHi5mXIXidSDDG6hFY1y49eq1+kbNK6H8wv3v&#10;VaJT3Hrq8cS4CnVkbag5LO3oyBhM/zRqiGI2+LujKTwjvxQo6i5HfLK/vwo14h9zN6JXVNiiyFlp&#10;JBtFMGaq2sX3KgYYyZzh+dKa8rHoV2tsJW+MkN/cnMlYxmwgvcXLN7aSAUYsxFcW36tQ886IspUM&#10;oDmquqtqjiq1qOb5Qmmer9aqXEk3o54l6xvfC8ec13TF9yqlKC1jeddNfK9C0Qp2eivsr/nSiR65&#10;/ZpOUXgYOS5emKKrrbCVvDH9EYxOnRx92doQlxpbyRuU1KokFVXdaYtX/4wYAXV/oHgfe7zl/f1V&#10;KMoYpn+0mMNigGlSJxKYVATEL6TBgRI+0NUjUFQ6sX7NuBIFs6m2lSivw5Y+lwvFL1Qt108lKMUW&#10;k2/G1f4G38v4oqUL3dBTm3dzT4W6F7kImSDvTuUcIhVX67BQ87q7KZmm/3jaItFndOKNwn9lX4o1&#10;X4pQ+qBS0Se+V6F41Xo7qjlsBqAowNxTSkWKLTSaZlzJGxvHg0nzoYOLmSe6T9GtsVUMQBNgUsf7&#10;HFUKUuQB6qFQpix+ofZtCqX3cglIqY8kZWfGVWwzHGXueiUF5Y0ZWgoZW8kbmntLCjrCDPe9yt/g&#10;TGE29s+UkoLiRx2MwA2XOr/ynJVmDksKyk5RmVLCp2lrGpSocaXnQMHfTd0rS3aKH0UzOTOHyRv4&#10;hzQ2EWujBKTzpLTiqBaQ0nF5Qkv7m7lhc89Wk5jEgSzuol4y46obXwyBi2oWz+GYKJpATN9MMbKC&#10;zXO6hhJLDYomEWdKTWNyB8FKVerEcsiR+W9WMP3NkgZoBET/XcNUx4RxqTf110T/cmCXWfrGVsH4&#10;Ysr5LT0ozZto/6psJXuQnOI3ih1dglA/iQXTk5jsQc5teFGs+1KfQgMq8lCC0BExqEJQZGPxnYk8&#10;OFvFAgeGZVpLUYqftmhkZbZzCUJJJpJYUYsjueM6gmazNooDeJZWPSCAzCHGNV3o1biSAmgXdzb9&#10;Dbhap6n781z7jkCpSG8EpVVCoFBoaWhMJKaw9KA3FAWKfAs1W1kFR0sPep0XQ83hXCjy4C442npQ&#10;qtBMW3EakcbnevfYg5nDpI0Jmxs1MznbtDWviBg/oPSgdP/CSxQMVShyezRKNOPK/X9GJmgUxogp&#10;YlxcBJgOYyv3/5lLs3LcugHqtqoEKU1x4xdSWnpRAZVCUXysulWdSkNKJw+E9eZ7JW3QSHyELfu8&#10;UWLQeT9K+aOFYgrVi1qUxMUckh65qABYoaBQHvoU4yoxKL3YlcKYbjfxC2m1o/o107YmUCeUSCqp&#10;Uiga/auuiGSH0ta795r3vexCEbwdBthfGyUG5SI3MiRhK70NjgbVF5pEVI6LYLsRjDRqJUFqqsJo&#10;SRi2iNxQaGjGlSh6EExoX8xh8cYZ/aiylSjuzDCisZUMQPGUevwS9ydmg9ddOGKNrbpwkBA0QhiS&#10;ymELnQ613sJW6UAvV95IMOuwULjKvMBhbCUD0MPEJbRLPIo2cNp57q+NalU675Eoni/UQvBGJVVa&#10;BkoSXCUSC8XlhkJeM65kALoF8fCA2F/XRN3vvYajSgVKu28eize2km1wRV2io0Wg0wtMRRELduYj&#10;m73cGtAJ+Jj+KjyCEBvsSKWLqNQ6PbQnvRHLMlnLgnHsqWB260bJU82TrfuHSsHo36n2cgtAJ01n&#10;aiDQN8Qc4hIoH7v1nzw4RicjMa6CEedUV9iSfyJAkmujYHZtlPyTZ/om5WbGlW4KZGOqBAjyxsTP&#10;E5xKVNwwKgZNhxO6SZetywkHzIwrYTxhpwLMJRpFto8K3Oyvgk3XcsO9Jf/8iO9VvGG/V3oOuEME&#10;boyqrVSjkKiKH5ZodFT788TbPm8U7EiISPgb0EuujcN0bBC2GgZvmHP5XKJRTqILpQX742oYIXpz&#10;J+KCXONazsrxbRiKZ3N+8X3CFnF2fqIZVqJkaPlcTUvnoUGTA2vUu+54+64NRY8xrMs8i6G+VqKs&#10;K0qP3rSFK7qqKUwUgXZ1XeYUTltcKw3LN4o0zOSXdt3eczUrPfPcjck6NIoKSG43xlZeOChmRGhh&#10;lmGieKIF50bYKvUnzxwgdxC2CkWzucPFjKvUn7RcP6Gg3WVDpAPxlSnCU43OOBgDNU1DOfSErUTx&#10;EtbBtODGbUpbpBBNl7NGbTRpN00eaJrQtrgxm3ElisbK03plf82X+hPdrWP5QrHiabRsbCUDEHQc&#10;p1J8r0Tx7qoKOZxL/cn7O1PCK2wl29AZduq7xRymu7GiXHTfK1Gc/4gkjK1kAGpBR3UnxpUoHtmg&#10;/5KwVepP3F6KyYWtQl2YQVMjSA/eWPPYOpiQQ6NILdES1owrGYDGXMrDppdZ/ELbwIrEWqDIcM4z&#10;LPvfq1C0A1caKT5Q2VoPpt6sUXRIX0zzJXrqpa1t4wgz40rUvIR5ELXM59KMLrIWsVHch+bNu/29&#10;XOpPQt/oWs24kjeIA+I8GFvJAFwd1CthrPGYeXJfaJ6NrWQAWxZLTiNt4Sqr/VXqz+l1apZ8gViD&#10;rocK8d34hYhtlItdILLL9JI2c1jqT55GMgEi/uj4gcju6fZo1kapPwlUquOrQDzBtKoUB1s3fiKy&#10;HuX2FoioKK9gmf1V6k/2iWk0gs8fP5DvRTmMmsP0HG50rVDrMEGsQ2oz1dpIBpjQslADsOFrXLgp&#10;vI6wz1GlGR2GMhRVoBkX7TmNrWIA5lBk6OlK1uNaZ1vuj6vUn/cGKmYSC3WD5xX3lvoTgS8XUsHz&#10;hWJ7UbZrxlUUQK6Cx2P2fYDSjHKkIBo1tsrfgNfUByvNKLYuJtxLEWx+ZrTwRnrQKLqAqgZFvECR&#10;tqbzvFn0hdJ+VCtGuaeYbAq3hfiF2j9swShlJKsQ6fGKRNvi6mvWRnoOuBu05DHrMFHaxy7d5wL5&#10;GuEcJdwxLmJzaILEuEr3SRsqwiJiXIXiaelpp7HPUSUXJfRNCaOxlV4KX48Gh8ZW8saKBkbFiEos&#10;ykWKriTGVvIG6QP+MuNKFPotioSNreQNVKnz4NQ+H5ZYlGQKuTZjK3nDym3Ig8Q6vMejjA9QalEC&#10;S6jFzLiSNybOZiT09ECMX3imPlDF9Ap13yhqXMkAuDYHFdMrtejERU29NDqUGNfoCN0cJkrHe0v4&#10;yYMr6uVw5HzxC+9xbDOHJfxE0a7qAs6F0vH5En5ODta8K3wulM47lPCTkD7BQLHmC8XPMyVFRHdz&#10;4vHYeL7U2ErYZInU50oCGEnw/MR9jiq56GS/lK0kAG5S5NCMb1NyUakG4BflHBJnI8lhxpUwm60s&#10;tShZWCKjJn5YMDSwF+PalO6Tx7kIOqhxJW+gPcIh2ncBSvc5D8uOEGN/bRTMHF2l+ZwHWRCmGjvp&#10;a0wnDTOk9DTID3PNU6YSRvRVjSpdBqow0L4oUw8wdZiUTnSeLleVnET9Y5NQsWQ66rHVA4TS7oZu&#10;znythOGsqeBr6USnUaALexXs3mPFLI3c+hDG7aoi2NVplCyF0VMSXsw5JNKpqisbhmDZvBLDC19t&#10;y2l6Gjat+U1goxWfVqtEhUL8RDqTqpPrQfGJfsjovc4Fs3PYik/Upap6meB4jAudqCn7ohdAgKhm&#10;4c1xwxsFo1ed0RDj4pYtzmR18yoYDdOMFpAu7WkL9dv0qts/TRo2agqxl0vwOb71PL4rbJWDYm0V&#10;byBydh5U6UTv3rUZV/EGmQOu82ZcBbPjKt6gz9rNFH5RSJmfmYJnc1aW4JMKTuR55kwp2LyUbNZG&#10;CT5pTkzuy6zDglmeL8EnSVF0vcpW8ob1QlsnSt+TeSRif80XDG2JaczCg7D5kbE1Fa3CVsKmA5cJ&#10;KrdOlAkkrGxsJd3oOSwCgDWm0bsYV8KIvagE0YNOFN9G3bwKRg2M8qNK8IkvSsd2Na7kDYr1TZNA&#10;5PW5NgjLU9Fi5jBhHBYmOER0sWyhpjIFbQ0bd15w1KV1ouQS1c2rYVciosKPYinkuM742ObVzobd&#10;uHKocZW/QasJFS3HE8+fiM9msr382YnibxcT2niAEWJbBdOTL3wwht5ufyU+wA6nm8l98WJbGeNl&#10;XaRHu9TxACMkajiRt0nKGIoqU+DzABuFmcjCXkotSgsTXmIRqZsH2MrLOeqbJQ1gDEmQ8HB4MDMn&#10;BFfAUDC9PRJ1oQjcNOJ6gFEQa/xfTtY0RpNsDk2xQBo2YUdDIKUYpZ//kcy0MVa8wz0H2f1unIgi&#10;4hrZuAOC8R9gBPqNvgenoYxxlpkeAQ+wiberkRWD8JqNurNQsJS/kVCscUyR9SaKS5UqzGoY+f2b&#10;W/rFIJzsqu8iHnb8xpWlb0Jhl+oauhAwOpjrWMNolT06JLEaiwowhgzcLP2EYYz7qTBWGlD8CCqg&#10;zRHTMJQCaoGUdBRCpeDPjKxghKdPm7lDE8XOT421A5qd/QOtYKjAUEyKCshLCUGnLfo4m8JaUQ9P&#10;d/LykflsSSLIHu4deYS1hHFvnEPNWEs6wNrd4RTWEoYalG7x4r6EmKC+2zziIO5mDRsGV+UdOGJl&#10;jSiB8fYbhrVpHGBmMi8kTIe1ljCscWAra00JN975UDsgYbwcfhhp0j5vlS6UsXGNNN+tYKMZprmE&#10;sZbeyNQAL6Yikgfe43NP5GTyJ2JsxSXULKjqJlydP85akgKFVKRd1UwmDOY6zGEvxpakMGVb46Ht&#10;7+6WldI2Y057YS1JAWvEQw1PtrBU74BqK7qihYeZzdiSgkhSogY2+61UolhDGq2+W1LQQl+w0fWK&#10;mUxSwBqJRzW2hJEUvT+NKKwlKayTujGRQDg4d8BxhSjNKimpKNZIIRi3pGALFzZEpmImSyw61ub2&#10;tb8DCoY1ZtKcbyUXnZnk0xlrxSU0GVZvOaP0ig/gV0nBFnzrqQ3YXyUlNPU7oGDsAASqapU0l9jd&#10;XVpTdvd2WM0ZULJRz1wF4+yGE5S1JAXPyqU35ezGmuGSalBK/2oKT80ZUDCs8fKQ+m5JClhDfqf2&#10;W8L8TJZ8FGtEqAxPFmzh8ZFJme7vgJadIrAfF3ufSwpGUmcKco21JAVWCX6JOXFKecruRpZo1mR1&#10;HMUajKdmMimIU+peqiVmsv2SlUCBWSWlPuWNFE4cNbYHLrk3fBTfLWFUKNLXU1lLBwPvlQiLGlvC&#10;Fq4PdDgxq6S4hAZiqqUiku44OrCGhFqtyXQwpvJiOp2KmUwYjSXIJilrSQrETUm8KGsJmxaTLlJY&#10;klKsIdMz+61gWCMkb8ZWolLu3cRLzH4rGM8UI/Y0rFyy0vFBiaCI71Ywnnnl+qasJSmMZP5isofw&#10;W65J+hahVRQ7oBSpjO0u+NxfkwX7iLElKfjoTGlSP+K7JSkwk/fWO2JsCSNLwcM1hktKl4om8C66&#10;E9aKS4jnT6e6/TOgJKajQJy2rsJacQnP5BCKNtaSFMYaEn9jLWGIneFzcw8omSnWkH8YawWbzAi5&#10;VTG20qiySog8mROnYH6VVGdS/HKYS1lLd4YHEQi0m91dvUlnaXHNF9+tYORxcV6VtfJLEPsyOGMt&#10;Yaws+ocpa8Ul05XbrZKE4ZXwIKmylqRAowvGpmYyYSRwUFqpNZmkwMtD6PBNPqAUq1yf6RGtxpak&#10;wCOOvPGpvlvCFlqwj4Oxz1ylWiV9OZ1NzCpJLlk53SasuW+tBKhcp/DpzdgaxjqeQKOwlkFUrFEu&#10;YCIYpVyFEpB7mFVSItSpvFa976j6D0+B4CRpRTW2dDDWjVuH8oJavcp1kV6RZiaTFFaC38ToxSp5&#10;0K/yjI4pfWfmckr82ApGwIQkvhlbksJHfLeCIShxWaOSo668WDsfYN9TaBihp830fqSDcM0klKcy&#10;mQ3jPsv7c2YmixSmdYaKT5aSdcWh5MourLUoleDY1Iruz2TDcJbpdGesFZeQkuTGaKwVbEQ2pn8h&#10;b5/md4O28DCMtYLhmKCRNmMrLqE+hTyCsdYwCjnU2V2aVkTtt3kfVny3oqCV76buAaVqnffNKVMx&#10;1opLyOVPWdv+iVONTKfDOA/LGWvFJYQvVJdmxKW5SsitK4X1A4xOpnTHM2MrLpkyOqVTKEksexSm&#10;FPV3l1K3EvRAqm78koZh7UYqefe70dvuj5nJBxi9MXjLzlj7PVIwq4Q8af5Igth42cZak8JcO8R+&#10;Yy+nNQ7hm7ktojhKGK31NsQUu7v7AUbnj3mrSHy3IgWyP+ple8Sf+SPJIaB0NdaKFLBGMs2MrWBY&#10;U1W8bJP8keQ/VSP7BxhVTXJsxSW4obzpbsZWMCRIpATMTBaXMJFXk8eh8jynBF/mwMOnYpWUX3I4&#10;HpVfQvlOWYOVTcycSoGEHdDWmnzAA4znc1TLNwLyZY22WUbo/QBDSTpCkf2ZbLnrjbPbja24hACe&#10;ap3H6Rljw1Hg5DJcUjAeIrrCeGZsRQqHaRkrzm56sMePxBoPERguKenqdIs6Gf31tWH+uyWXIAyd&#10;e77Y3aWUnW6dk24VqyRJYXQDm+kJcG3NK8LhC5cVYS1JgcZAB7xeM7aEEUJiw4lIL40z43MTsCIB&#10;aniyYFgjOmP8ktKvYo2ZNGuyYFhjKs3YWsBKRvJmch00mIopYUIwZ1ZJC1ivNNMz3RyuBcPa9FkS&#10;q6R0r1qoT1IwxzatBYwSlWh3wAi1n9WTkg2bUDsXATO2dDAWHDUE9GIHVMfVSW0pPRf6ghzbhSPA&#10;ZNcbRqh92hqbsRWXXDBn+hIRH4wfiTXCauYMqFaoqCfJGxkuKRgzuU6D7X3mqmaoRCLmNSXz3ZKC&#10;Rhqtcos4SzElWKNyyqySgjE2Wg2ZsbWAlXoG1VeaFFj8yJHekxMTM9kCVuoON5PvJgXW1vC6lLUk&#10;BTrlcXSrmUwYyV3KLMwOaAErqQcoT6ySgmFt7vlmJotLWMfzOvv+/a10r3w3ThwRU4AY4wPwSiL1&#10;w2omE4Y1zm5lLUmBOCMtZs39reWyJ244Jo/DTajGRh2reRikYYyNDWBuVC1gRVA6TUvEd2suoYjE&#10;aEMJLNbYpqDPzGTBYGVqhsx+awErVK4UH3ym+JFYYybNaVq6V64q3ITV2JpL5uKtxpakwKdGb2Ci&#10;M6V7HRHMJJv2T5wWsNJKn9NbrJKCjbVpeSCsFZcgnOERCWMtYVPGox7UwIGMz02GSjJXwZBKwcpq&#10;lRSXwMouplC6V1IIHDhmd7eAlT16MK2n2ZUxJVjjsylrSQo8ZnBDM26+W8Kwxl/mxGkBK6Eg1Vab&#10;P7vHxlI2360FrJToHU3+jdt5Wps3uUxmhahWwOgHQbMQs7sLRl4RKjPnW+le6SFH0zplLSnoI6zV&#10;HQcqUVUk19K9cucmlay+W5ICQRYKR835Vn1XR8B6VZ55NV4lsbJMO4n907RgI6/iDi14sgWs1BGq&#10;54dpxBeLa8Z2UTfhaqM6QjW0x2ZsxSWES+g6ZsaWpKC7AKE87bGxuw1ztYCVejT1qhINMtuaXJMt&#10;YOXVwmmotr9KCsZ3I0+uxlZcMv6F6VVCP7kc2wmRrdHQX1vAajtFNQwumXufWCUtYGVNqp5KvMHS&#10;Y5u0hbHWXDJXWnO+le6V5c/uNj5XtVUlnsAZYLikYMykHVuSAkJ/HFhlLWGMTZ6mpXulRyVvpipr&#10;xSX0IDuZimuEj/G5UaW4LpUNG39yHlvd915bwErEFoNidxfMe68tYKU8Bt2lsVZ+Ce8KLIuJhpbu&#10;lZlEm2s884K9G5uJqrWAddrHOWvtl0Bc6kZVzVbZATTtUWNrLmHV8CPFKmkuwVNTGbFq7uq5pBqu&#10;UqLkerTx+nxsnDm4iXyYsSUp4CncXFy5dK8fMbYkBXRS12lVsH+aVovX4UluOWZsxSW8pLgpf7Ll&#10;sie7SkrAiheE5syMrWDcTdkC5ruVgJUwLzcjZa25xEZnSsC6XPluirkKhqiayJP5biVgnR488zrP&#10;/iopGDJnWqKbM6AErGQyXfeea8HICfNihrJWXAL/OFZ+kMvykI1R2VJHkKQwlQ+KJxuGelJV2xHo&#10;K2vE8BRPNkwrrB4ErOwAtbsbBnVNGmH/DGgB67xNZfopQMI5JfM+3WqstYAVsazqKMJSKmtsHVPb&#10;R4v4grEDTJfkB9iwgrrlP+heCVCqzErDpijTdLXEWa2xTTmOuQc0jFgEgi6xSlr3yq5BhiSYq2Fz&#10;5qvd3bpXBKxndcdpGHW7XODM2IpLWJKqUp4H4/IDEPVwnnnrXldqH5Qq4gE2qXxz4rSAlXqQafe5&#10;f+I8wLhkmgpQsg09JTQJVWuyYLjmR5PruLXu9UAJulEhPcAIfVNeub9Kbi1g5cShSml/Jh9gKGdG&#10;VL3LyhTJxUyiHiOwrKwlbGrCpwhdWEsuwVMYRZ0ZW8LI0HJOingJ5W41NqLRhicbhhd0HKG/GFv5&#10;JRMbMKoISgfjR+LhjcLBWEtSmJJ37sJmJhNGto9bvhpb+iV45i6GRzQmxzYRDKMew6MLGEvExfAa&#10;xj3AWktSwBrRUMFc6LzjR0IlfG+zA0r3ulDZpLJ9lPe2NReduZXudZr2QctilRTMz2TrXsHNRWz3&#10;DCBxXGMbPZFZkyVgpXfwrGVjrbhkfqOJl6Dzjh85teQqOtMwZsTlTW8lYKUJ/rQNNWMrLhlnxviT&#10;NB6psfFihMlAN4x8N0FboTMn2F3WiCmYO07DdC6f86ysbXSkFTfhhqEvoUpSrckkBY4NStTUDkjY&#10;WFOPH6M7zbHRxZane8QqKRhnABF6w1wlYKWyVTUBuBUKY07QiIY3hoYt2mCYkSUKZSgnhzlLS746&#10;1fXKBSoUEltm0bh3JXol5ug4slArUz8S532fpMSr07FV0UihEEYfVLE1PmB8syvvYpjujI3SEa5b&#10;SVcJMPKOlFkgyT0fMbIkER4YQ6JjjCWKelFid4ZDSu9KBMgd2YVigfA/xljpVnlwkVI0M7SCaQk2&#10;5dixQqYObR6h3ncQCgaHsPjNti7d6sK1bXLxwlqTCHRgwlu3Lf0KqB9hibKWsOnkwlueYmOXbnVZ&#10;CLGbckWqMOIDYI07qpAnoAoPGO4IvpY5RAuGNScJxR8oazCEIv+CvZOEqplMSsCxY5eKBCb7Mn4k&#10;1jjrDSG33HWimUZ8xCWhrbFM1NjSr2Br328NYgckjLHN4MSaLN0qlw3ikmaVFOwjrBWXUFOpJKE8&#10;ydMzyeFmeLLlroiPruq7FcyvktKtTjd4VfxP0UePTa7J0q3qdCnhjbbGZcPsgO7XikZWNSeFvNua&#10;HVtxyVRKKJ58kLtaVi7dKkIPHpsyXFIwzjeuRGZ3l26V9AZv4ZjTtGBYG/fO7O4kBdL35AXU2BKG&#10;p8AZYKyVbpWOpnjJZmwFw9r96Nh3k0u3SqkKwTTDXAWbA1+1HiaBEkt5mtlRCCL8koJNSR8yMvHd&#10;Wu5K5NoFrwuGtZGzG2tJCswkdcUmcNFyVy5gqkU7Pypn8oyDofzJgrFK7rEcsUqKS3CCoGXz3RKG&#10;NXkpLd0qDh4H6v8l7fx2bsmN6/4qg3kBn/7fLXh8kWtf5iK5HE8E24AiCdYkUfL0+dXuZm/W6v2d&#10;UwsWBJz5ajfJIrlYJGsVyRJK8roE53WFwDxyuCvezG8lV0JKVrclKW6V6+AJByq1ZLYlVcdFilsl&#10;tJBLiSotmZKxemUEVKxyilutz6YpWazMcXsXxluKW427bbaSwyklM0rrFxhhSeKN7h+vJ1OUbH2F&#10;l+JW4+WSqXJRFs6izihQWu3gJzvRLhlrZfw5pbr1yYzSeqNAaShZKq1PVl9Ppmte667ylIzRjU+h&#10;sg/I4a6wfLV1SUpmYLI3CuzfcKgVAvW5277r7igtIjZ+PAekuFWetX/5Tn88AlIySmPGqew6crjr&#10;a7dYsZMpGSiJ5Wulbmld8toJl0rrk70wWTlmyvHcrgPot3jRq2BLUrIorXS5DfH8qTTWJZUDuzkZ&#10;/QaUSyjpjQK+IMZNqW59svp4S3Gr+Llg/kulZVtS9cynuFWWTnjHKpYrJWMVhJur1JK94wP/JKak&#10;VLc+WX0fkOJWcRVwEVsFksmUzIStlpZcKWw1/LWl1WRKhVOZ618q64QU7MpjauzfCjVLqfDN02mV&#10;TUAKWuWodixlfmwjUyoKo2YVG5liVmkM9kWVwnrrU4/xSCGrG41fIgJSKgpjp1jqs94c8F5G6UUo&#10;mMPO0jFlbFzkVTD+KWCVd4BLl9rgBUuFcR1e5eAg8WtdMp7mhZmq9Fmfiito8WaXmrG3BbApeBMq&#10;hfWpjGbsbQGWEf9WpbA+FVs2uPTKOEvBqkA/7M6Px1lKFddaRuv/eOWTQlwxBKX7NYgn63p6DAag&#10;NIGmUFUcFjXmJqXiOVhqVmrG3hbwmkqkKjRjn2rkLsahciKe69K6BuGxqtJDGTkVgYSwTZXZM8Wp&#10;LpirUtxiSsV1U/GkdAUgvS3gibe9chUpcQRdexCkyiRTKqy3BVwSQ3h3pc/6VBQ2xkUqBej3toC4&#10;srm04pHQVsxViWlIoa34guN6gAIakwWh00q3DA/fUmjr8m0YKpE/kiweiywdlSJdbw54bART9+PK&#10;STIuDK5FQJOu35rMvFVVcUZKMuYL3LoFTJKuNwkTJ/YrM40k4xJfVjCFwU263pRMBNOOhVtKJBk7&#10;2CNa5YeDgHT9woLDWaXLtiUZxbFmqtWuNww430rRtBTXJ4vHbkv7etL1pmHCS1tZ2UkyPFQctSqs&#10;tkjXmxSiQEsuSUlWflCCdL15YO7gqaXSuOuTxWPue+V+geFbilaNO18q4QKSjOfLeVux4LcgXW9V&#10;ePO8xJZKMhxHO3drVgZCjldll1IJT6C43hgxgzMb14rrrQqPoJYuS6e4PplTXG9VcLCUXnWnuD4Z&#10;F/FjHWq1660KLz3gZawgMwfIwvuUbixBzWQeCGWprPUkGQezuROvNCPkWFciZisPuVBcb4xwlXCY&#10;oFZcb1XGeu36ZHEVQineAzWTeeCqxMpRLUkWl4xCt1bGXY5b5doSGuWHKyNW5SlKtg6VHLnK8r5y&#10;CRjF9caIpco3gndKtevNA7vbdSm4sSmuTwbZCkdSms1z9CoeSu6trzRmsioYTJwZpdr15iEet+YC&#10;hkpxfTKQyUgozQgpgpXnLGLpXSmuN0aEWEXccal2vVWJ5+Qr92rSdylZXKdTueCDdMk8LBzqqEEl&#10;JaNua7Exk3ng+GflBmK0TMmwDTxVWmrM3qqwpi3tIykuJeMSMZ5RqhSXQlmJpGSTUIFKTsYT1+yu&#10;S8Ul80BxlQghSI6ULFY4lfMIpEvmgVUtO5nCQMjJuIi7dP0YxSXzQB/Uxl1OFjdqVwKgKC6ZB6BS&#10;Cd3UZDD7cyUCinTJPHBQr3JhhCYjeJw7+ktQSeYhHm0vbZZTHCz3upT7LpkHgsIq5Ae1S8mM4nrz&#10;gKeuEnFFaX0qHhbhqutaW/bWgXVYJVKO0vpUnNbmGvtSaSmklRseawuVlIpDlvRAaW5NIa2E1Feu&#10;VYhQ/87xFocsOddQQWUKaeWOzRpKUiqntN6gxHUkpXk8BcLytjwOqtKuPIW0xhvxhQhHWjJZoYk5&#10;pELuB5nZ9QAbkdqiIaWK6XEroqS3JhiFyoUwsebtdCSUbOJS1RJKequwxmN1lWknBcISFcMIqI23&#10;3iqsLNtKa9kUCEtUDJRXrW69VeDJ8MqBQlqyT4WflTcNS3VLIa2wgJVr8YZvKRXX2/EKWWnhnEJa&#10;66UlWxKbgrFWt351UsZkCoSlJalbyXKlkNaFq/1L02lKRUvyAnsJJSmkFddzbSWUUrGBx69Sq1tv&#10;S7i4qbbMS4GwPMfNIaKSnUw3uIZ1rbVksiVchrHhFiw4nlMkLNv+SjQBI6C3QKCEI1K10npbwtKQ&#10;ZX1hwZwCYQlexh1fK623Ctw1VCF7qFufyrDKKaS1XFpKRRhyECmVfkshrXj2apYrpWLuZl1SaskU&#10;0lrut5SKiFasQslO5pBWHnQrjYCUivUkG5Za3foVBqGplThY9gt9Kqe03pYwK9bsZI6fZZ1ACEkJ&#10;JckqlEtLqTDJ7GxLpfVWIcI6SqM7BcKyLpm5jaBUWrIlONNLq6AUCPsa3bWVeQ5pLaMk2xKeL6tw&#10;4hH4160MoXgqsSeSKuJnS688kq5fYZRHQErFupzHTEr9Jje4hgUqzAEpFbPpBLteQUkOacXDWXLR&#10;pFTcZ8uVFbW69VaBt+VrK4UcP8urtqV78ei33pZgy2tzd0rF0pkgiMJ9vZTWWwWQXGM5UypKw3FY&#10;slwppHVi5qihpLdAqEy/1UrrbUncTlsrrU9FJDIXs5XWkykStj66ky2JRx5re5wc1PrarRfGW0pl&#10;rJVzVCuUYGkOSKniDAVvRVVGdw5rLdet3xkx4/DMaa203l8Sz5eVbEmKoR14tp1TM6W69bakXlpK&#10;RawFsYSl0npbUsZkiodlFYR9rZXW25LyjJMCYp3SeqtQtiUpjjZcvXE5bWFHlW5wLdvJlIqHUwgi&#10;qbVkbxXKXrV07ysRsUQGlEpL4a1oWJvfUiqOaL6uQSy0ZIpvxYldeeaUCK9+NYP9YSNQssopwBW/&#10;R+WeIkpLtsQoLdkSWrLGjKWLX/EFYZlrHZfMQjBjJSIuBdQSK0EYT60te2tCUAIPTlQWeSk4ltpx&#10;DrtWu96clCmBFB3La10ApVZab064arwWzJaufmVhSCxDaRpIka5b7XX5OKfUbSDACDeslbbeKUCW&#10;oVNzmaRUlEZgU6UlCZ3rtKy6KHMqzEn4IwqGGRh2pcW9o5VFXk4VPkPe0CqV1hsGmISSEwOmvdMx&#10;jirERXA/NpWwaV266gI2p+KdClYmtX5L1qToVmDx3+nIhHrUWH08cildXBb44wWspsIdURrdeHa6&#10;0vBhVHxPOdFAEGEMnEq39aYknEq1qqVUvOgWV8tXSktGobh+ZcPWNUjMN3EuvVJavzIJ3q7WkjlV&#10;dZ9PQEqnZXX9mlOxX+Q4V6nfclBscb+IH6HTEYCy7SgNtxTcWvX1Yt9SacTwlPbCzNVdOoxric3P&#10;qfDP12ZuHDldYRGAVhoAKRUWOm5+rUAyBbZG1QqH1ei1ZH8IZucYfKm03pJwX1EpTpsB1rUIBw43&#10;VmqF0ZaiWqv8G4xbX9jKCCjNbene1whuqGzyoYn6wsaDCb9Us94iwAfXpu0UPhunzkrUA07TXkeW&#10;ySWjlVIRJsqlYpWapWjWYy1dMMuw7q1IxErX+izHshJ9U7mvMRZJXYPEqdCSY4bD3V0yRnnp7iBK&#10;65Mxz0TgbAH86QLXCNuonPamtN74YHqOEvWGc6qvG6dZKgf/KK1Pxq2LpScXSdbbA94nLx3Gk2Qr&#10;q/8SZUpselc3Qja4i7uy2ErJ8DjF1WyVfustwshmtnIrDHXrk2HriB0rldYbEo7L1kLc8dh1TcJW&#10;I160LdQtxbASs7FUjs7HRrkvDeKhtEuEOO6SEaGwl/b3ORkP980lWpHA0740MFk6V5KTsa4oPUlF&#10;k/RGYcQzU7nPSpJxqrR0ep5kvVHg2AWhRJURkJLFeeWS+47D111LcpUMj4SUSuuTcRc0h9xKmOxt&#10;CSE6wVcUtlIp6HU+3xWpjIDelhBrwNRdKq1PhlEGJqW69UZhWllH1Urrk8VN6Gz4KnXrjcK0U1qt&#10;JVMyniep3A7AsOyNAoaL20ArLZmTHVDrpVVyCl6lNBZupdJ6EzTxOEOt31LwakRtlI4RE53cD5x1&#10;3Wp2MgWvcncTF+2X6tabINZAvKpeQUkKXoWw442QUmnZBOGbL42AFLzKpZLFNVdKBocfZ6MKIyAF&#10;r4YPrsQF4Pbp+g1HVe00HGDqkvFU71QcAX0y7v6ojoDeKFTvJGCY9smIyl2PWkv2RoHX7YgvLaGk&#10;T0awB4drKv2Wgle5+5X70iqlpWRxRUaJfMan2PUbx755HrhUWp+MRdBYc12k4FWGdukW3XDodkoO&#10;O97zUr+l4FUc82xoS3XrbQl3c9YC2vHNdkqywyESu1RanwwnXHH1moJX8dTW7iPAYd0pyR3N3zi0&#10;WrAlKeQ1qJGaizclo4FgaEul9UbhwJaUoocJcOrqhnnloF6lar1N4Bg8d22Xuq1PNm/QyKXCepNw&#10;cIPvWHLMpIhXnsyqvGDPiqdflOCE49aKEv5TOq72KZ0kZNvbtT40CedOKucyc7rwXpSm0hy5yllS&#10;3t2tdFtKx3Hhmh8oR66yTKvRpexNujbhwpfSmiQHrk54oRk1hU1ASlekE1kVdxqW77SN1XSXDhdo&#10;aVyv/dKCwsbS244U1qdbV4i6wrjOUavM2ZBppWbsrchYC+Fikuiag9jHCEYpFdan29ahZERSpCvr&#10;NXygpVVrTgf2S52WIl1Z5h1c11KpWk7HA4GlcZ1jVmlGLrEplZasT/iOKhjJMaszT4ixkC8MtZRu&#10;ZW9TKqw3BuwY6bYSRnKoK1vSUmFpVWEU1qeTzeg//PqHf/0f//y33//pH3/9w6//xn/8Q/zXb3//&#10;8yXjv3769c//+svP336OH/76l7/99Pdffv7tL3/+89/+/fc//jdmo//7/vO/f/uZ5GRJqiub7yWm&#10;e/vEg5WY1WOfeLQS02t94slKTGv2iWcrMSa2T7xYiTGZfeLVSowJ7BNvVmJMWp94txKzPuoTH1bi&#10;oJj71PxtYUxB5qEs6NxUuoezYHVTcg9pwbim5B7WgkJNyT20BSeaknt4C5YzJfcQF7xlSu5hLpjI&#10;lNxDXXCLfXL+dlAXbGFK7qEu6L+U3ENd8HkpuYe6IOhScg91wbil5B7qgnlLyT3UBSeWknuoC5Ir&#10;JfdQF6xVSu6hLmioPjl/O6gLOiol91AX/FJK7qEuCKOU3ENdUDkpuYe6oHRScg91Qbak5B7q4saQ&#10;lNxDXVwBkpJ7qIs7PVJyD3VBWPTJ+dtBXRAXKbmHuqAUUnIPdUEtpOQe6oIrSMk91IUXPyX3UBdu&#10;+ZTcQ12451NyD3XhOE/JPdTF7Q8puYe6cG33yfnbQV24uFNyD3XhfE7JPdSFEzol91AXXuWU3ENd&#10;+HtTcg914cBNyT3UhUc2JfdQF9cKpOQe6sJrmpJ7qAs3aJ+cvx3UhT80JfdQF47KlNxDXXgeU3IP&#10;deFLTMk91IV3MCX3UBf+vpTcQ114/lJyD3Xhy0vJPdSFly0l91AXbrM+OX87qAv/WUruoS4cWym5&#10;h7pwVaXkHurimHVK7qEuzk2n5B7q4iB0Su6hLs5Dp+Qe6jZBHX9b/S6o4wSzkzwOE/fK87eVXFDH&#10;aWEruaCOQ8NWckEd53mt5II63quxkgvqOHFrJRfUcYTWSi6o40yslVxQxyFXK7mgjlOrTvI4dtqj&#10;jr+t5II6zpVayQV1HBS1kgvqOPhpJRfUcZDTSi6o42CmlVxQx0lLK7mgjqOTVnJBHWchreSCOg43&#10;OslfxxN72IXAy0CAF0cQvQwEenGq0MtAwBcHBb0MBH5x9s/LQAAYx/m8DASCcUTPy0BAyNkYMwOB&#10;YRyk8zQQIBKX5GXwICxsxkKRyAk2qwoP0gKBl4EiER7Dy0CRCJPhZaBIhMvwMlAkwmZ4GSgS4TO8&#10;DBSJMBpeBopEOA0rAyUx4pyVl4EiEV7Dy0BtIsyGl4EiEW7Dy0CRCLvhZaBIhN/wMlAkwnB4GSgS&#10;4Ti8DBSJsBxeBopEeA4rAyU24sCNl4EiEa7Dy0CRCNvhZaBIhO/wMlAkwnh4GSgS4Ty8DBSJsB5e&#10;BopEeA8vA0UizIeXgSIR7sPKQMmOOOXhZaBIhP/wMlAkwoB4GSgS4UC8DBSJsCBeBopEeBAvA0Ui&#10;TIiXgSIRLsTLQJEIG+JloEiED7EyUAKEyDEzA0UinIingSIRVsTLQJEIL+JloEiEGfEyUCTCjXgZ&#10;KBJhR7wMFInwI14GikQYEi8DRSIciZWBkiIRZO5loEiEJ/EyUCTClHgZKBLhSrwMFImwJV4GikT4&#10;Ei8DRSKMiZeBIhHOxMtAkQhr4mWgSIQ3sTJQooQbu8wMFIlwJ54GikTYEy8DRSL8iZeBIhEGxctA&#10;kQiH4mWgSIRF8TJQJMKjeBkoEk3mhPcMsxc6BJYGSp7wirCZgSLR5E+4Q1eqYDIovMehGZhIhDRJ&#10;rnxukDTbQJFo8ig8hKEamEiM60STW9jkUnj2UzMwbWJc+pk1MJGohAqXg3i9EFdzJg1MToX78jUD&#10;0ybG/ZlZAxOJcSNmzsBEYtxxmTMwbWJcW5kzMJEYN1HmDEybGJdL5gxMJMZ9kTkDD4lcTJMzCIFj&#10;VLkOSjPwZmeeh9YMPCTynLVm4CGRy8Y1Aw+JHH3SDDwkjnFVYt+NIfB6QZDIXVZmBoLE0eRYODav&#10;VTCRqBwLT8x7VYhLAVMjmhwL18hqBiYS9WgIF0qaVVAkmhwLj6BoFUwk6gGR0eRYuK9KNTCRqIdE&#10;RpNj4YU01cBEonIsPEfgdePjqIjJsXAzn1TB5Fh42UkzMJH4ODBicizj48iIybFw64dWwbSJj2Mj&#10;JscyPg6OmBzL+Dg6YnIs3L4qbWByLKMeHwmBNbHoAZLR5FhGPUISAk8DtYkmx8IjvdqIpk3UgySj&#10;ybHwTLpqYNpEPUzCuWmzEdUmmhzLqBxLCKxu1CMl3CFkZqA20eRYeKdTesHkWLhOQjMw14l6tGQ0&#10;ORbunlQNTJuox0tGk2MZ9YBJCDwcKBJNjmVUjiUElgZ6zGQ0ORbu1JFeMDkW3uTRDEybqIdNeAnH&#10;bAO1iSbHMuqBkxB4vaA20eRYuPFMG9FEoh47GU2OZVSOJQRWG+jRk9HkWEY9fBICTwNFosmxjHoA&#10;JQSeBopEk2PhcjjBgcmxcMerZmDOznoQhWuTzTZQm2hyLFzaLlUwOZZRj6OEwOpGPZAymhwLbxJp&#10;FUybqIdSRpNjGfVYSgi8NlAkmhwLt1NqG5hI1MMpo8mxjMqxhMBqA+VYRpNjGeMBu+TFMTkWLjjU&#10;DEybqBzLaJ5TGZVjCYHXiGoTTY6Fq521DczZWTkWbjM1q6Czs3liZVSOJQRWIyrHwiXlZgaKRJNj&#10;4YFC6QXz5MqoHEsIvDbQHYt5eoU7o7UKpk1UjoXHKswqqE00z7DwWItWwZydlWPhNjyrCjywmzUI&#10;gdONk3IsIfAyECTyDrKZgczOk3mOhQtFtQ08m8j1ipqBh8RJOZYQeI0oSJxMjmWK95/6qS0Engay&#10;TpzMcyy8syoamBzLpBxLCKwqKMfCc8RmBopEk2OZ9AKuEHhVUCSa51i4K117wUSiciw8d2BWQZFo&#10;ciyTciwhsBpRORbujzQzkNl5MjmWSTmWEHhVUCSa51h4tkZwYHIsPG6uGZg2UTmWyTzHwiXAqoGJ&#10;ROVYJpNjmZRjCYHVjcqxTCbHMinHEgJPA52dTY6FG2KlF0yOhRtmNQPTJirHwq32ZhuoTTQ5Fi6I&#10;1iqYSFSOZTI5Fl6OUQ1MJCrHwnNMXiMqxzKZHAtXgUsVTI6Fa8E1A2/Hwi3mmoGJROVYeJfBbERF&#10;onmOZVKOJQSWPVCOhVdJzQwUiSbHwnuO0gsmxzIpxxICqw2UY+FddTMDRaJ5joV3WLQNTCTqlV6T&#10;ybFMyrGEwGtEtYkmxzIpxxICTwNFosmxTMqxhMDSQDkWHrQyM1CbaHIsk17xFQKvCopEk2OZ9Jqv&#10;EHgaqE00ORbua5fBZJ5jmZRjCYFXBUWiybFMyrGEwNJAOZbJ5Fh4h0Ea0eRYJuVYQuBVQZFociyT&#10;ciwh8DRQJJocy6QcSwg8DXTvbHIsk3IsIbA0UI6Fh2bMDHTvbHIsvNogSDTPsUzKsYTAawNFosmx&#10;8ICWVsFEonIsvNpjVkFtosmxTHqOJQReI6pNNDmWSTmWEFga6DkWXjs0M1AkmhzLpBxLCLwqKBJN&#10;joVnUQWJ5h1hk3IsIfCqoEg0ORaewNYqmEhUjmUyORYeE84ahMBpg1k5lhB4GQgSZ5NjmfUcSwg8&#10;DQSJvCZjZiBI5DEmMwOZnXmF1MxAkDibHAtvoCkOPCTycK1m4M3OPFgsGZgcy6wcSwgsHCjHMpsc&#10;C6+maRVMJCrHwnuhZhUUiSbHMivHEgKvERWJJscy6zmWEHgaKBJNjmVWjiUElgZ6jmU2OZZZOZYQ&#10;eBooEk2OhbcNBcomxzIrxxICrwpqE02OZVaOJQSeBmoTTY6Fp8O1EU2bqBwLD4x6VVCOhQenzQx0&#10;djY5Ft6ckzYwORbeGtQMTJuoHMtsciyznmMJgQUk5Vhm864wnvvWNjBtonIsPOfqVUE5Fl5NNTOQ&#10;vTNvjJoZKBJNjmVWjiUEVjcqxzKbd4XNyrGEwNNAbaLJsczKsYTA00CRaHIs8+OpFJNjmZVjCYFV&#10;BeVYZpNj4elZGY0mx8KL55qBiUTlWGbzHMusHEsIvEZUJJocy6xPp4TA00CRaHIss55jCYGlgXIs&#10;s8mxzMqxhMDTQJFociy8PytINDkWHufVDMzZWTkWnpU320CRaHIss3IsIfB6QZFociyzPqkSAksD&#10;5Vhmk2OZlWMJgaeBItHkWGblWELgaaBINDmWWTmWEHgaKBJNjmVWjiUEngaKRJNj4fVrGc4mxzIr&#10;xxICqwp6jmU2OZZZOZYQeBqoTTQ5llnPsYTA00C9OOY5llk5lhB4GqgXx+RYZuVYQuBpoEg0OZZZ&#10;OZYQWBooxzKbHMus51hC4GmgSDQ5llnvCguBp4Ei0eRYZuVYQuBpoEg0OZZZOZYQeBooEk2OZVGO&#10;JQSOBotyLCHwMpDZeTE5lkU5lhB4GsjsvJgcy6LnWELgaSCz82JyLAuUSjqGEgJPA5mdF/Mcy6Ic&#10;SwgsDZRjWUyOZVGOJQSeBopEk2NZlGMJgaeBItHkWBa9KywEngaKRJNjWfQcSwg8DRSJJsey6DmW&#10;EFgaKMeymBzLohxLCDwNFIkmx7LoXWEh8DRQJJocy6IcSwg8DRSJJseyKMcSAk8DRaLJsSzKsYTA&#10;0kA5lsXkWBblWELgaaBINDmWRTmWEHgaKBLNu8IW5VhC4GmgSDQ5lkU5lhB4GigSzXMsi3IsIbA0&#10;UI5lMTmWRc+xhMDTQJFociyLciwh8DRQJJocy6IcSwg8DRSJJseyKMcSAk8DRaLJsSzKsYTA0kA5&#10;lsXkWBblWELgaaBINDmWRTmWEHgaKBJNjmVRjiUEngaKRJNjWZRjCYGngSLR5FgW5VhCYGmgHMti&#10;ciyLciwh8DRQJJocy6IcSwg8DRSJ5jmWRTmWEHgaKBJNjmVRjiUEngaKRJNjWZRjCYGlgXIsi8mx&#10;LMqxhMDTQJFociyLciwh8DRQJJocy6IcSwg8DRSJJseyKMcSAk8DRaLJsSzKsYTA0kA5lsXkWBbl&#10;WELgaaBINDmWRc+xhMDTQJFociyLnmMJgaeBItHkWBa9KywEngaKRJNjWfSusBBYGijHspgcy6Ic&#10;Swg8DRSJJsey6DmWEHgaKBJNjmXRcywh8DRQJJocy6LvsYTA00CRaHIsi55jCYGjwaocSwi8DCQ+&#10;cTU5llXfYwmBp4GwfavJsax6V1gIPA2E7VtNjmXVu8JC4GkgHMtqciyrnmMJgaeBsH2rybGsyrGE&#10;wNJAOZbV5FhWPccSAk8DRaLJsax6jiUEngaKRJNjWfUcSwg8DRSJJsey6jmWEHgaKBJNjmVVjiUE&#10;lgbKsawmx7LqOZYQeBooEk2OZdVzLCHwNFAkmhzLqneFhcDTQJFociyr3hUWAk8DRaLJsazKsYTA&#10;0kA5ltXkWFYolUTeh8DTQJFociyrnmMJgaeBItHkWFY9xxICTwNFosmxrHqOJQSeBopEk2NZlWMJ&#10;gaWBciyrybGseldYCDwNFIkmx7LqOZYQeBooEk2OZdX3WELgaaBINDmWVe8KC4GngSLR5FhW5VhC&#10;YGmgHMtqciyrnmMJgaeBItHkWFY9xxICTwNFosmxrHpXWAg8DRSJJsey6l1hIfA0UCSaHMuqHEsI&#10;LA2UY1lNjmWFUsmzs8mxrMqxhMCrgnhxVpNjWZVjCYGngXhxVpNjWZVjCYGngXhxVpNjWZVjCYGl&#10;gXIsq8mxrMqxhMDTQJFociyrciwh8DRQJJocy6ocSwg8DRSJJseyKscSAk8DRaLJsazKsYTA0kA5&#10;ltXkWFblWELgaaBINDmWVTmWEHgaKBJNjmVVjiUEngaKRJNjWZVjCYGngSLR5FhW5VhCYGmgHMtq&#10;ciyrciwh8DRQJJocy6ocSwg8DRSJJseyKscSAk8DRaLJsazKsYTA00CRaHIsq3IsIXA02JRjCYGX&#10;gXAsm8mxbMqxhMDTQHYsm8mxbMqxhMDTQHYsm8mxbMqxhMDTQHYsm8mxbMqxhMDTQHYsm8mxbMqx&#10;hMDSQDmWzeRYNuVYQuBpoEg0OZZNOZYQeBooEk2OZVOOJQSeBopEk2PZlGMJgaeBItHkWDblWEJg&#10;aaAcy2ZyLJtyLCHwNFAkmhzLphxLCDwNFIkmx7IpxxICTwNFosmxbMqxhMDTQJFociybciwhsDRQ&#10;jmUzOZZNOZYQeBooEk2OZVOOJQSeBopEk2PZlGMJgaeBItHkWDblWELgaaBINDmWTTmWEFgaKMey&#10;mRzLphxLCDwNFIkmx7IpxxICTwNFosmxbMqxhMDTQJFociybciwh8DRQJJocy6YcSwgsDZRj2UyO&#10;ZVOOJQSeBopEk2PZlGMJgaeBItHkWDblWELgaaBINDmWTTmWEHgaKBJNjmVTjiUElgbKsWwmx7Ip&#10;xxICTwNFosmxbHpXWAg8DRSJJseyQakknikEngaKRJNj2aBURAMTicqxbCbHsinHEgKrDZRj2UyO&#10;ZYNSyW1gciybciwh8Kog/sTN5Fg25VhC4GmgSDQ5lk05lhB4GigSTY5lU44lBJYGyrFsJseyKccS&#10;Ak8DRaLJsWzKsYTA00CRaHIsm3IsIfA0UCSaHMumHEsIPA0UiSbHsinHEgJLA+VYNpNj2ZRjCYGn&#10;gSLR5Fg25VhC4GmgSDQ5lk05lhB4GigSTY5lU44lBJ4GikSTY9mUYwmBo8GuHEsIvAyEY9lNjmVX&#10;jiUEngayTtxNjmVXjiUEngayTtxNjmVXjiUEngayTtxNjmVXjiUEngayY9lNjmVXjiUElgbKsewm&#10;x7IrxxICTwNFosmx7MqxhMDTQJFociy7ciwh8DRQJJocy64cSwg8DRSJJseyK8cSAksD5Vh2k2PZ&#10;lWMJgaeBItHkWHblWELgaaBINDmWXTmWEHgaKBJNjmVXjiUEngaKRJNj2ZVjCYGlgXIsu8mx7Mqx&#10;hMDTQJFociy7ciwh8DRQJJocy64cSwg8DRSJJseyK8cSAk8DRaLJsezKsYTA0kA5lt3kWHblWELg&#10;aaBINDmWXTmWEHgaKBJNjmVXjiUEngaKRJNj2ZVjCYGngSLR5Fh25VhCYGmgHMtuciy7ciwh8DRQ&#10;JJocy64cSwg8DRSJJseyK8cSAk8DRaLJsezKsYTA00CRaHIsu3IsIbA0UI5lNzmWXTmWEHgaKBJN&#10;jmVXjiUEngaKRJNj2ZVjCYGngSLR5Fh25VhC4GmgSDQ5ll05lhBYGijHspscy64cSwg8DRSJJsey&#10;Q6kklicEngaKRJNj2aFURAMTicqx7CbHskOpiAYmEpVj2U2OZVeOJQRWLyjHspscyw6lktvA5Fh2&#10;5VhC4FVBkWhyLLtyLCHwNFAkmhzLrhxLCDwNFIkmx7IrxxICSwPlWHaTY9mVYwmBp4Ei0eRYduVY&#10;QuBpoEg0OZZdOZYQeBooEk2OZVeOJQSeBopEk2PZlWMJgaPBoRxLCLwMhGM5TI7lUI4lBJ4GMjsf&#10;JsdyKMcSAk8DmZ0Pk2M5lGMJgaeBrBMPk2M5lGMJgaeBrBMPk2M5lGMJgaWBciyHybEcyrGEwNNA&#10;kWhyLIdyLCHwNFAkmhzLoRxLCDwNFIkmx3IoxxICTwNFosmxHMqxhMDSQDmWw+RYDuVYQuBpoEg0&#10;OZZDOZYQeBooEk2O5VCOJQSeBopEk2M5lGMJgaeBItHkWA7lWEJgaaAcy2FyLIdyLCHwNFAkmhzL&#10;oRxLCDwNFIkmx3IoxxICTwNFosmxHMqxhMDTQJFociyHciwhsDRQjuUwOZZDOZYQeBooEk2O5VCO&#10;JQSeBopEk2M5lGMJgaeBItHkWA7lWELgaaBINDmWQzmWEFgaKMdymBzLoRxLCDwNFIkmx3IoxxIC&#10;TwNFosmxHMqxhMDTQJFociyHciwh8DRQJJocy6EcSwgsDZRjOUyO5VCOJQSeBopEk2M5lGMJgaeB&#10;ItHkWA7lWELgaaBINDmWQzmWEHgaKBJNjuVQjiUElgbKsRwmx3IoxxICTwNFosmxHMqxhMDTQJFo&#10;ciyHciwh8DRQJJocy6EcSwg8DRSJJsdyKMcSAksD5VgOk2M5lGMJgaeBItHkWA4olcTyhMDTQJFo&#10;ciwHlIpoYCJROZbD5FgOKBXRwESiciyHybEcyrGEwOoF5VgOk2M5oFRyG5gcy6EcSwi8KigSTY7l&#10;UI4lBJ4GikSTYzmUYwmBp4Ei0eRYDuVYQuBoMHxTkuUlMbMQmoUsPMaPBALHl8TUQkwjWXiIJIFA&#10;8iUxtRDzSBYeKkkgsHxJTC1ksiYLD5kkEGi+JKYWMmGThYtOJV6GbybzQoIHOk3uhSwe6DTZF7J4&#10;oNPkX8jigU6TgSGLBzpNDoYsHug0WRiyeKDT5GHI4oFOk4khiwc6TS5m+KZkzEvijRGlY8jCtZ1K&#10;yJCFt6okwQOdJidDFg90mqwMWTzQafIyZPFAp8nMkMUDnSY3QxYPdJrsDFk80GnyM8M3JWheEg+d&#10;StGQhYtOJWnIwkUnrExaq5KFO7MrUUMW3r6HBA90mlwNWTzQabI1ZPFAp8nXkMUDnSZjQxYPdJqc&#10;zfBNSZuXxEOn0jZk4aJTiRuycNEJUyPoNLkbynzYTpO9IYsHOk3+hiwe6DQZHLJ4oNPkcMjigU6T&#10;xSGLBzpNHmf4pkTOS+KhU6kcsnDRqWQOWbjohL0RdJp8DmU+0GkyOmTxQKfJ6ZDFA50mq0MWD3Sa&#10;vA5ZPNBpMjtk8UCnye0M35TceUk8dCq9QxYuOpXgIQsXnTA6gk6T46HMBzpNlocsHug0eR6yeKDT&#10;ZHrI4oFOk+shiwc6TbaHLB7oNPme4ZsSPi+Jh06lfMjCRaeSPmTholOvLyMLd92pxA9ZuOtOvcKM&#10;LFyPkpI/ZOH53EnwQKfJ/5DFA50mA0QWD3SaHNDwTUmgl8RDp9JAZOGiU4kgsnDRqcdtyMJFp5JB&#10;ZOGiU4/ckIWLTiWEyMJFp1JCZOH6O5UUIguPFSLBA50mLzR8U2LoJfHQqdQQWbjoVHKILFx0Kj1E&#10;Fi464YNkcWAyRJT5mNlNjogsHjO7yRKRxcN2mjwRWTxsp8kUkcUDnS5XhP9eeiQkFjpxuz6yMNGJ&#10;b+yRhYlOHBiPLEx0sst8ZGHaTrYCjyxM28l67ZGFaTuZVB9ZmLYTy/fIwrSdwPORhckVDQ+uKCQe&#10;Oh9c0eByRcODKwqJqcUDnS5XNDy4opCYWjzQ6XJFw4MrCompxQOdLlc0PLiikJhaPNDpckXDgysK&#10;iafFgysaXK5oeHBFITG1eKDT5YqGB1cUElOLBzpdrmh4cEUhMbV4oNPlioYHVxQSU4sHOl2uaHhw&#10;RSHxtHhwRYPLFQ0PrigkphYPdLpc0fDgikJiavFAp8sVDQ+uKCSmFg90ulzR8OCKQmJq8UCnyxUN&#10;D64oJJ4WD65ocLmi4cEVhcTU4oFOlysaHlxRSEwtHuh0uaLhwRWFxNTigU6XKxoeXFFITC0e6HS5&#10;ouHBFYXE0+LBFQ0uVzQ8uKKQmFo80OlyRcODKwqJqcUDnS5XNDy4opCYWjzQ6XJFw4MrCompxQOd&#10;Llc0PLiikHhaPLiiweWKhgdXFBJTiwc6Xa5oeHBFITG1eKDT5YqGB1cUElOLBzpdrmh4cEUhMbV4&#10;oNPlioYHVxQST4sHVzS4XNHw4IpCYmrxQKfLFQ0PrigknRb/8Osffvv7n//5b7//0z/++of/+ONv&#10;v//0p19+/tPPP/3+y8+///zTf/zy83/8/NO//PLzv0SaX//w119//7fr2/jPn/7PLz+P68y7aHTa&#10;v8V/D+OCPzU+/Z9/+d9//K9/eSX6/ae///LzME8c4j4rxEdcGNvcUu8v//TnnGLkjejTOziuRE/c&#10;7vf2Xfv3r1cJIy/xnK7A+H6+g6Tbd7/96S9/++OrIu8yr7TLPI4XcTwuE5xQ66v3l7/9r3/599/+&#10;yx//X9JxQccr0JF083re5UNLnSotw7pcUTT8zDW7r2zfPxNVeVn0EX2ntxsilfWx5Jnr4C6kk3bk&#10;f1cfXY3Bw8xX7CM/L8FynV14/UyKa43Bz7wXcrvnCiWntB+yJg7utGhkTZ1egLvrHDi4HPn8bNaZ&#10;5r72tl3ad9br0hx2n1p73tmANgROK4q3kVCo80FH3mk/9POy3JWapvVc792KfYmu3LPfwec6r9Pl&#10;4RiXka5tDu43PhvKL+it89QuACQFa7+Won3X/r2/X4YrKDK+H2/j3777Wjsu4YqXRoJYAVQ0bPN7&#10;v5XLFT2L5MolDEZLBgYTgrkCZriIwBHlr1c8W5NyGcJwEXT8us3vhdQP+/IA7pe7n6TcnZ1GBifL&#10;l3tYPX9lgL+VamnDiP64WN4ZuzwitO96ndK768MdG5cfDegu/C8NV+zgdsVynGOqGc8flxuh8fMV&#10;Z0paTNAL9q1gmI81DnKcnQewcy/AaqDY/fOXhqKB5AITga0tMooysXtt0mnftX/b9zPByb3NaPVr&#10;3+V63qnWdiKcUpggXtP8u2bLtN4tPtPi0qb05cWihY7dlYQ/7EsoEkpu+oYFlKx5+ffyO41LwFOa&#10;nFdxLtqLn7FEbbLJtWx1v2o7DBxSbiZoHd9PcbTv2r/t+5FSmo6A655w23e5tJYK231RteOyzpfL&#10;7m5TtqHt1TF+pk1zzVh1toh7fmaWb/2Yy8p/tZJ5uPsueaNNJWsa7bYW23C95vpWjOnwbnKa/72/&#10;+3FvDgfjrRkinso9J4Y7a9qxrebGZVuWc6/T/Uw9r2XK++eSTcBRTtatjz5kPaHNrRizW7KQLLZe&#10;up5DF/Py3jX8uM5jNOGddUv7rtTBz7diDODcGdNAMzSrsDXFHnVuSLt6eBqYtxqC+1Ttu/Zv+37E&#10;cNwtS0u1zUT77iOOphgaJ3lIdz2AMk2ocW4y+Blz95oX74pPNPndIytW4fPY/FwyC6PLuQn6W9p3&#10;1vPWTkbGzywoko2fljtQufv50aafS16WFlTQpX2XvOzvueeDYlj9e4aIUdusdS6rtXrrHWzQnarS&#10;mzENfMJMyzeX1krhuZ3LSUp3sU7NNn5CdE/IPKgiU8DEqLiCs1hoU80XjIttSp3umW9fr+PU7zZl&#10;fNxAwficftvu52m91xGsdN5BDT8em1SyvX/FVokdRp5dJozsvXbnRqSTkX6XzKLqXhoxS70Z1kLJ&#10;1Pg6z0fJLe076x7BH35mh3O32P1zsbVHJuBmj7DHpyvnXTJLsXs78+Fn4qTuGfVuklrJY/TtXTIz&#10;RzZ1I60NbE4jyypNf451x5269VWx5DH2wS3rlz3u92jYStbS7ecGobtJWA7EsvdUbMfaOHNtbEVb&#10;yU/wDhiBe2jzpoesnDD+7BlbyW3Q1eoMRcKCs6VlMZqxjeC4+/k53Aea5O6M3uZk25H/uiwJ8Wbr&#10;3VNb7NuT+SVKuT31FfOCLj84ANLeIsPC8q1hSVhn7kNrr3sldnckp4m3i8lnOfia8XsYMGeMVwgf&#10;P7e15qO1mxVtteWw9e3QYEd2x7S279q/5/csLd8DP/YIzWPWPvvUpNx91KLh2LSARtlJsahqGGMX&#10;cRIYrdYHX9+r7xgHrcBcUP7r0pX90d1ez50UhuveSrCAOJe9d7F4Z2+zHAu7+qDhkuO3ncCvk63y&#10;TmPcKyJQmpf8XBrf7udgh8zgqqNnxzzdngdOaeTtG2Yvruk4jQCzQh5OX27Mc7N+vbOHgQP4VyfO&#10;TKB3RPF7a98QcgFvpmOvo3wju6rwuIBm4Nq+a/9e37PfGJvrZD6mmM2///3GWqZpFCawLVZavrlu&#10;rRR2D81wzExNMvjxTLIJOJvx48+s3O6fMX53GNmPp9SZswttf01TxhanH91zuCov2zBzi7VsqGY6&#10;oJlLWjMeVDhbJ9cy/3X3BBbrWm6Tdj7v2G4jYZjZmF7BVHTUy3WaFMMUXdH1/PyaIj+W/B2fKki/&#10;4qTGeRtZll+6f4mdhfsI2tIdL004MM8yW9+2f68ahvumzZCs86b7Koj23cd2WVhqNC9ilHIGc9zt&#10;woZ8u8LHUZvp6LXreP884wG6thfsFLontzMWvm6XbRqwYBfYAhxtW/N1u2y4E9rGKeZAxXyr79Uu&#10;bC3aG/EjY+r9aEb77usRv2HH20oq3MY34N7KfWpUcNse+xhndhjZ3QwOw5/4slIz64mTCWlNysNp&#10;4X8+f+1HdC4o/3XWFLM63VMBzvQhrd149yb8AJdxfJjO/4RN/q6xf0wUaZ93sHpCzVOpmIFaX+b6&#10;5b/O2rIyiqPEV1KmtpwxlrQ18gcHI515e+WZb9/xMhm26a+r2N4l+nBuHytVaEo9FwGspG4PRiz9&#10;6paTWwX3ZhmfBAe3HrZ7SXGDxIqlN6th4e8VKib0dGo+1kwfGxmc3DvKGAGyqOncw89iWSQ2W/+m&#10;PmrF4t5oZNeHtRRj/nZ+3b13DyA2RPeuLTxKnyeJNvivoUPz3oCIjmk4bJ99ahxWADAwbUQxHSUE&#10;xsi+Wz0WI/lXXPb3hpnrb24jlgvKf1264qi9VyG3hbirP/AI6L0i0BmW57tvx6A5g24M82Y/wol9&#10;xue2YrH8x3WCjQmyTT73rxtpm1K4Cs71YAkKG9Bu2+iZdfm5WLwzxuQ1jM18mRsZnx6L8rODoIy6&#10;WIQ0sD81cqzfW9/OOIzyEmljiDV8suYKH3G3Wvhy1sgFfWfawTN4RQ/g7qFWbTvw/WkHtwom/qpu&#10;0G5pN7ljau9lG0MZ69jpzNu1QbOc0w6TvrED4eHd2M5cSbUxWPPSlu1Xuj4rNTJTtvUDu71zW1QC&#10;BralPUc1zqxc8taGRUu7P3+cMcR5B/ICVSs2NtmfbUTur3P0bUyjbQeCf+dKeuMxgN5Wmc9fv+rX&#10;XNDXwFhorIa7oMhuP9r3gbGy4miz0sTww5vRdf1Kbzf/xsRaZUjAWPm6OQ2nmCnbKlR0TiPqbCq8&#10;Q1Pbqwe3nZ1FMVrvEYYBPNdWrSFXfm5WHN5lPVUuAYNVDsuqC3HMWOcpgDtjMHZbjKdSfVtgTWi1&#10;c81dqC1QboZ3Cu9K8s2mLng2MmvgNhvE7ouRWC4Wh0mbDWLBkZsR87i0RmYlH03a9fyXcJLafrl6&#10;j3CP5l1lR7ndsXNvPLYJ9Bo9JLjO+43sbpknroq2z9q/7fNlbRzJNFNPnZYfnx9t0TcFidp6r332&#10;9cgaOT0Z5PfLiuGHG++I9K+qQtwBrpXL7pEi3Dtnp92lfRgTIyfc2Sdd5TCc86AYuX9kb55fvAXs&#10;S/sOY4XMz1eZMZ+dICsNi5FVRvjxXjWcwgmXsh7wnNz+13fjtWGDfzXYzCs1e5R3jGOqZUbO2YsD&#10;Kwds1ZWWGSAPDXwNnAS+Buzbqr1Lxlt2680KGjxXBweI4VW2VufgodOg5GcWiE0x2JFz1nuXjMen&#10;GTDAGgR5vWQ8Hc239h7Sd9ZgJya7szNYSAqZyYt+TJzt55cvtlwyPrKhmc6JUk4f0rtkfKp3a3On&#10;bJ4ZB57JBaNnyTPXPdE89ZJZqzetZ/r07Kl3yZjTewXysPigbyIW5CoZbN+jN2Mq/3UhDLcFTuwr&#10;LaMkL9dgWsn6ak6Yk7iPhEq9FWNkNCuJQ2M//YalUTUAiztYY2Y/mNenAyb39nbPjzUZJC5HX5pi&#10;zJGnG7VWMt6Ye96mZWNB2lcKa7w28iAcZ3kaHKjwHUQzsxV4Xzbx4/G8MbndHcnOJs85A2ugt/+Q&#10;7X1ebrDtQe/Wz95Sk+CRWORe/UxExjki746MUIe7I+/l5Ptn3Iu3YzOmxhcMiq3NGdx7gUwFh7RK&#10;giNab39DuHzExK0sku86R2iHMapYCbW3JnHBsdTO/Uy5wQ+ey29mVIHByr4cZa6f6SzDemIu713x&#10;vLP4y8Nmxe/fprIPzlyMGrvvq+TYpxqtHfR0s9u4p8WVxWEDHhy96sxovq6Zv/s5Yjjv1HGnidHa&#10;OC1is/BqL2IAhbrAIxvRXO3niFNLgw7P7m0BWUN85Xz4aMNid3tr/eBqiBbof6YjMwAhct4hruD8&#10;Xlnlstra5LKbM1G610mjiLR7X3zTvmv/3t8vyx23fEfmMYLad+3f9j1rnetwA7Ydx0zrifZd+/f+&#10;Hm9ta96+/dp3uTYtFe6IxguEF1yGAITfvVv/0KXhgWx7UBS00BIhNW2F8AmIENFta/UBxpAd7XQq&#10;nmlvhLChmG4fwZNJWenY21x9GLqMkKb32wdds4QrS/J7YiE0Q4bAygL3uq4gGIPw+/TT0soL8Pf+&#10;2bSE0APTzcI8jSwBgXdMILBWE72NVLntC13rzx60dSQ+z8tPcRsc9gsY5svUfZiWIly5eQW+nvEa&#10;xi9UQz2sbVMIm8o6Ihry67GGU+qtY+yum71t+X4cO8yoOEwv1XEpyEJ0w/d1Tx+fara0M4IjPU3n&#10;XjrmsvJfrX7QaIzUc2b6sIoAR23TMGOVZekOHTc3S/R2/zwQ3OreyowoioshJhU74h+06Y4vuemI&#10;0+/crXV98LlmvId1c2oP5xPTMVFKrcmfS8adafWuGfu005n/qNnHkvn4zZB+WOiy92wxeTigMchp&#10;bO5MIi1MgiBHyOt6bwZM2q7j7bC5Rwj73Nuws8++yMz3z6wob3YUZ/lpU4p1Bgn3qg4LIesjTPAd&#10;RIP3ii1KrjN91WYcvFWsmut15q3pO3zn6TkbQPd96AAmPzqmt4TsDGIt98L/hB0FZ+f4zj0rCGbD&#10;xgL7SkUXnWuyDpH6/cw0etkeJoz9dPt23+fSrnESQWXX2d9xYu+QXcls6Nk4XgieGPZno929SfcS&#10;B3XpiK10Vn7EwbDEuNJyNiZvyXFisK1pjYY/I0/1zIkxYK/UOE++6s0vPVpslO4BxMz2BuJXbiB4&#10;hbX1B37wN8fQ+qH9e7Ys81K8TP3qdD7HHF2d3j77rouKhe616h0xY7c74ivdcGpxvuNqDlKwSZTS&#10;Wqmncvr9kwaT7+O9iRY+TP7vR7vbd+3fK3+OX+BHuWr/SZ/v1J7bXN5p2XPfpvvL2nMjD2C5SmNu&#10;ujm2plX7t2nH+qHtpEa8uXf7tu/av/f3rG0vqHKgYL7vBGnffV2biei65jgF0bGnPcf+V5VhE8eB&#10;wqsusaVuYRKtrPbvqduE8i2KAE/SYKgWR4nu4D4mgYtTw2J8pVukiE3+C9Sv2nzfTRvf3xMg6+cI&#10;Wsgrm082iT0gz422UiIOLJlTfl7vszmYXolo5GdcWy11RCzU7XyQce2CZfyYxIqmKYSfcae2cclu&#10;9CQNmjXktBmwunaUfBuBcT+286Sisg1cnOW+73VqHd3+bWBM9WMt2Epp333Rpngt7lbBIKUFgTQ5&#10;IyKt5XM/YpoM3wJp97ExAWxs+X+0yrvRYNNvxZgRxM5/idFcy68HIJlPLa6JDmJv+qMBGA6zq5Ph&#10;ZyI6NmO2tfPZH+x8mBeuIQGziks1f/61atPEcveasfGgvI3we/zlWl5DHt9rW6qyq7yiKluDsh0M&#10;t+Y5RNkmnDcT3r/CYDewYTTxBl7a5oJyFVkXzPDtZ5ZofF/Y1T5r/1760cfwQ+fn7NIfgM5ltUSk&#10;aW0R4cAJn0z2xO1dWcLv53E5YQKbe4qiib/7WKlPxbJCZfd1ZUxkw9kerbVYUYWj5KxJRJukUYFv&#10;kzXE+evIIwzvC19/6FjFixsRuq+M49Bp5obYr9xHqzBDuKyjPrdS6VdcHkZtw3PRDBTIyed1Y1v3&#10;XnVgV3OxrBNbLM6IQ2j4jJyPjQwi27qdzSNLlVQfiNs23tinxKn6vrZ4PBpLQTt1z8L9uJGZGts4&#10;wREbIUp9xtS+TcxxKkz6No5stb4FjF8EcGXg412PhdfZqyzbTt6tW4Hr5+HZuD//0ZqNbo8w2TN3&#10;zoPf81rLtf172aWvatA++9hT0ShNpQ+NQj+2X9E9n+QKx3BzB5k9xcFr1i5X1diaZUcTkFjbZjUY&#10;8zz42UHfrv44xXbTubl++a+ziYj0vReaEzuQcyS1cQa/cC/62IoRetLDJzwkrS0mjvsbsdFMxDfB&#10;QDBOPArR4TJO0LVmjJsVMmpxQ65tcQOhd5yoBWK5fvmvq7YsLZqpeye9a4uBbU6YCZboXELfvzJR&#10;tRH8/rVWLCESbSfwobbMUO/6PBqZtXkbwW7f4uBqK1XOPq45aDS4qutKetgaapsMO+fuccyccAw6&#10;8XRslmob7qsWssxuHDdb37fYh/b2ETMLoEk9j9+fGJw2CrBIr19rxb7Oy11JWZ/lAEVIwbeheY7b&#10;V69caRlN52xTKza8iE1jGPTMMOOXJUbqyvieMRqkCLdm6Xv9SiMb01hw3ffEO7CrSM1I3HdEp19z&#10;K2uXNJ9wVu++uYTADtae0UGl2rLtxcJdGdN7Z3Rtq08sylpt44zakGYbHDJbs3DvPUutWKbshmSO&#10;8MoJrV6pONCdp7FwSTYrBV3yPseSDUT+61qQ7TEKztp+KDaq05Zrz2LxGTWn0nsbVartTJRTYztw&#10;ysgWi1Ml9wm9D+sm/EDt5Ac7Grjpct/2Kz2uxDlkZL4icK6efyIZRDXTyfKme/YqLVHavHtNz/MY&#10;J1NOlDJ0TrjQRO2z9u/1+VdVa5996sLcWizo0jj5fkunMXbvhEtdiIP0e9hgXdJ8KR9whfO4WXwX&#10;sP0Qu3cB9/AkVKYtIphCr5t/7l+JpW/zG1fLQQaXkcNUujcKgFUANqK3+CwcbsKS2fe6XuYu9qsN&#10;YO7Nr3eQkE1E7Z82aQif4W3O3lvIhpATSJGi7VcjxfMgmX4/RlTXCVRiQZ6r1O9ph++raQfPjx/8&#10;atYvtWMr1xaRAY7n+c3cMledYolx2d7h4ORe3vMSuYj//jRl2F5WdWlG4Gci+trPbLeMmYi0vPV2&#10;2kFizCI2vu99PKWs1trPzLN56crP6N1+Bin3YYRcy/xXq/MaNzq8+gW7T9ZSMr6oaz9N/xGwmsY+&#10;QY+kbnXucZPLyn+1koH8rTWWPgcFsZ5iL3VNDQAmwNMtb4PqZ5t94Yk2e7+ckKzl55JxczdaOIL0&#10;8saYJRUb05Y1gy0vrPEkz6z3r5Lx05zz98OkCf5x+LGka6kClBeG23ft36t1RhDWtrMxXFjLnwuM&#10;9l379/4epvuaZ1lpXmFl3UTwRUtgTVoqnAmZcaIluFWg/czkpV2EBWxrFVZhEatXXQRFfB0uvas9&#10;mI7PIwvNohHrC+6aQQKX2aEC7rA+DfHMBMbSmr5ltLSsI6Y8u4VZbBMU9lKMAfGKdE+4w216K8aG&#10;7SQPH73/ubUJbrkWnCw3yTrZeDECWLDku+Jnjg+0OrNipuXrrR2bwZaWlKf38t3ayfARbCYlc1zs&#10;ovypPN8aJQMvrPfZnCyT4xRd35xxqUmzbGAgDnGln4m3bXVmdwXf8v85OxtkSU5cC2/JbY/b9v43&#10;9r6DdAQiqbrki5mI2+UkExBC6OdInOf8MTwnLkNGZf+csZwjQbV5dhzXCoejEfbEAZAIfa1AMRjA&#10;oeAEkYQ2bnyHLjKC35qT5MO4m6zKnYzuaVjGOLuwehtJWIzUbBUwVt2B9pjRlFTFHqpAUZ9l/5U9&#10;4wgAg5asj+Db4hIYlhyA3hmkrWwDo+BLHY+42EKW3O0MAq+/6xzBncIOa5OCnmkIoGzw6U5tcAcI&#10;jBzYf79+fzA9N4kpoHMRUihJr5HbnWn0m3zNz+KBnDKXT+IYHgkebSLEwfPUQgIIhKx5XtJIXqbc&#10;SRirm08AlQ2njomAL6JbcDyGny31sBlqH/RZ9l/mC8Lz6XuR0Ukssq8O+PESieipEa8q4UJevgs3&#10;0Qw6ewf2vvov9wyREvLDXoBeW8/LXiDW9PvXIGf1TF9MO/c+bPNmzhzskrAyrNjgeJe2T6/7H5sg&#10;ROLs+ZPU6bP8pvOSwmCaK1BZ+3jKLfOpaUVlo/Qr/AIxNGtvuZ3/zva1X5UbF+fgojHs7SFg2qcK&#10;nc6Yj9t9m80/5LUn9/0mUoKECr7/PBu8Tan/KKYMWjrfqN5OslMnZN7JIpylsAZt+wHXSd+30iXS&#10;912rRoDPOgkyH+N9vP3YnR5B0hFP16Q7McqQ15/pqPapcyEqULEGTy/tO49ULyhE5scnq7P2KMQp&#10;AmuTzZkhXzMms+zgx8zOPbOBM4YhPfuhlnCEe4uC00+FaPaM7VI6D/ZFHBqXPUOc1JkxPvh03/1/&#10;oRyYqci9VTB/XWz8oo7JcWjwtjmoz7L/MrXZ/eZ1IZc2iQdkjCNnUJuUSupu9IGBfqo0IDBu0C95&#10;t/fVf2XPygN0HPgP4szbSciUq/gl9OCsa3OGqyu5hHPqDZycxljWFbAm9NLPYPwZWrzhacIFssVO&#10;kXccjI5fE8r+QO1t7+gsLX8mZTpCmVn2wqM9Vf7S3QUCAF0nKet2/pvUFGKx5sThU1Edt/NftycQ&#10;nsyMLw5NbJB3Gc9xzQj++mxFLwc11SmHu5RFC8qhC6cKWjuEaqjSa9OFh9P9zC3bSLn3+l8c1vmW&#10;ztjvlAALJY0s2gMnfeDI9u/L4+0g5G9x9E/fx8/mWeAYq7PW3z1TDiXJ3uGZEjlJQ0YcWy8GjfGA&#10;AFx2OBmIqqiXj1FMint6X/1XrDQSQS4Ev0vQbvv0CljEf9xxLhiGeAZzYMq5RPTGedb78tzd599z&#10;82JNK/Ej3nI7/3V7mNH+b2yCzMBfuPHRHv9UwhtQLaem5Xb+6++zie0zwKKe+EC367PxWyQheM2I&#10;LKae7zVDTUP3N2kIkPXQFScekOGkO1qVAFoXlKMYGwwcq6XszoJmeKT+m2P8V/ZCKMP44fC93Jyx&#10;aDUIlDhESacBsjF4vmbGEVPkosoC/2/cSMoWHt8YI2XawV7czEzGTOp5qEiCKX7nCbRrMCLZy5qG&#10;Zwoc10zZAHn+R+2D5kyDFUmbzjVD71Ihi3WfcSSBA3efpGmd9aJzz1Tv9E551lVgzzKwZAcBYXrE&#10;Ee7BzVyP0d5e9IwmWOjMZ+EFielCVI4Uz04S6Zw1MMo/l3XYZ9l/Jfdhy8qyG2JLWSXdp0ryEKFG&#10;kxPwcARoJ5vhAE5LDTsN/+SLOWMgVk3vkcrbJwWKXqUCxsCIb6LjtnUmEQqfrB9zGF9xMFm7VRQQ&#10;ofNfac3mSP/13lzTjXXk73tzb0+CnYF/6EO4nL/vEGoWsDdzFoQtf/2wo6j3UJoL8gzY7w/fx1/u&#10;QCrHxtRoPe4jT1DVr6rhIMoF8Fy3GOJKhkOsTGEFiifaeYMt+EGj9Agsqf/9XdoMmcJyoXw/bwSl&#10;z/WH7cAVbu1PM0MB5hxeT+HGcwyWPZzLgQtc1a6WiYPRhnmSJf/8jJA694xUwhUU6sEDkACWTuFY&#10;P0Z72HqmikCh2OCrgjz3vvqvoCyqIT171Fg1fTUJONOzBwYL9ogpj1UJIgeGh+LFDicOwKf9Lj7k&#10;voVJWyRu7CUsOIT5iJAp1Vf9uACDd9YYFYzk+RnURvXSoq4L+QsGNwcLbbtRm5hmpYCD5aQsdfJW&#10;p2//ldTmcquqGiI8YUQn56SI71lgEsEg7N4HhrzxCTQjq3dzJoavKjQxZ9T8LQxB8lSlCpGjRTpE&#10;6xlfQFX6xYOsG5Vj//VZ9l1LO0LqscKQmR1sSrmd/yZ1mp2LkLnbtc14lnXcd62CgqkaKnnnn42m&#10;YNxcGyqCJB5jn1n/5fGusRsiVR12Q2gHxcpuThScfjryGMvc1BF+59zzTiNQeLmO+F2xI36wGzF+&#10;yl/FCk8vur97nhlWf/krDgHiNfzDJ8O4LDYeMeDYXyjRckAcueXcMweE/TvEaBM7Up8GweGbXDm7&#10;2C5966r6gjkOzRnV575nKuPDc2OHoNgQBGznGsomPtvYQPinhGppO2T1+6PrvSk2IAQwEj57xgYL&#10;C3jOWVdrBXwcSDwRmK1nzovU74hrMvIPc/4SWcLtR6RBsgHfCDqz1+ujT5PyVk6U+fU3cYqg1Ud7&#10;Do79of0Xj6uCGwm2J11BwfRc08+jw79j7kWI/Gjx44DARsr5M9CQjctsjpwq2y1PTvRLMq6a3U31&#10;ab6Um2CAafbH6GdxpPM2xVBM895X/5VyB7iAStvEeol5OqfipZSjLh9L8W6cqhCg/a8MbEqE3pfl&#10;Q/bJW3+DA8mPLqvgdv77dYw/05TskZqZx1Y7AVYTZCYHgfXWZwbvOoNRmUdT6+sz+8ZrpONguI0O&#10;ZEpVJOEzr+FFxor0G+Kjb5opO+FvjrnZPjbzQpedjohanxKk2WVu19K+z83UX9+CD8OrM+m4PiY4&#10;sGmyJJsQucwx4rl94Y1qO10l2TZECpNBlc9PEwva1BBkP+5xPyZs9GZXgP9xvFgZ2eGPmXPGIHBI&#10;GGT+rugCzOCOq+hZ2NvyXnT69l+mNh5jx0IhltTWVZ8UFskHC/9Sudr+mJikmRqYaPnSel87XxAn&#10;8RrRQcqAH/mCynM+H3GUyFpsQ5FC4aFwyHVXIggEIol+vEr9PtL+yzQSECbfRSXRhY6tZ2wci0MU&#10;1a0cGca+vEWxOhw2MwWt99V/uWc84Q6uoFAktmfyBYaGF15JzPucQX0YY0PSRdbPgs69r/7LPS/4&#10;B0KALFKfM9Z6WnUc3ISbO19gbXFs5pwRbHUq9b76r+wZN0NBK/Ceosy0ntnxhCji0+w41KjtMWzg&#10;xwjZGNhjzhtHAvWs6Boflb3OCi8cubWnKgxuxpyfoI3Wf93uOLMVU0INC+nCjY/W5cI/271wkugV&#10;CydYge6SY+x99V9eTaweY4dUfqv7wmDRiaMBsyb3UxvYgsKhONmEN/e++i/3jOPB5z0GZNpFk4PZ&#10;mBZ8HNO7AQQQknBR0Llpd72v/ss9g6Y1o3Aq/G+LHjISPM35aXlTu2ZKnil18fPxtabB5vdFENL3&#10;mNvGR+eRYk0RqQnVAP17J/8q3iHhZvKTIsk9Kfk2IiIUiwfHn3smIm1cGL4vWL8vPGAiC030PAo3&#10;9MftQNT65Gx7X/2XV0dOsdSW0Pge0K3lQIQ7lbHaOHIZN6rdK5QvWYl1mOK4wm/WP41hXEcaQWeU&#10;8dbzcl6irOIbeDFnFSrIOf9WZYOtZ2LKJgmE/3vXL9ZjBu/1nc3Nme6rahHUA1nBdL5INkxUq6lK&#10;s4wxLu3Pq4lbKiPCykzAX9OJxr6GdwaDAy7MOnpTCOC1MbwZHRY3yD1NUYeccD/SwDgt1+Xi1o9C&#10;ReEs3GqM4TKfWDsAIcqJDer0WfZfycEr1IuI1JaEwKcnTk9F2EMRrTmrNJTP5oYT6n31X+55wfhh&#10;fG13PSqA5XpbqmJJNKCTZEEQEX7Ni7Hu5AU+VmdvUtkC233/NO6TZHCVJt/nLDC/H6PNfNAWz3MG&#10;4GIVmIRLxTraOi+pEwckKPk5aF7BgHjUZly899V/mdpEJBONoBXlIO09w7zW/v7jgGaDrwOjbnKh&#10;dlX0/tcLGdlSHeSE2z69erJwyG7nArctEEmKOSuKFgO7W+fFv0dchne7QoCHgjDr+DShgycifUKC&#10;kFkDQXe9q8jEq7J+cuZuujYBlEo0ZFhZ8L52FbUpqsw7UOusJXc3Z1wnlcsEMAMmaQupIL3jhYgz&#10;Ou+PEWrOG0M3y8uZLntGnUtNRfh9QD/bp4k1xELymJ63x4SUclfx2BUkLnumYFRqZ8QV8Lf2XYVy&#10;NtOhSD/cFgN7sMp/vcU5ofXpWi0dCTo6oHefM0El565z7ze+7+0xAwtJAjssdTr6DrY2njuZkA8A&#10;i+yTymflbXQ7/632HFaOO1QwBcq6Xe8t35IrPj2SBKwp+NBnhke/LsuaOavFwWu5nC9lZ84942Et&#10;dBERjI2mWAxSggfJgTikg2L2jHR2lIUDZOaG9b48d8+Ws97bAscElVS1UAuN9vaAY1BsYhDYIWED&#10;fWuPUporTSqO8uW/f5+QSdGADRsxwS/f1yXAyYdss1kJw+Pus/es5ThLAXgAk+Fkr/o8oBY4Khv3&#10;Yk7pDoigAdT7YKOee0bfsZx5ptTCcEQAva3AW27HpASE07kYxZsbIJlGe1dJeOtB1x87O7m4S3mi&#10;6QURPbJwEOvSZ9l/eR8im8wD4DjQfnrPRMnTkmPHPDCRsj8dGScEmYjKy56blFLmTO+5CUAk8yal&#10;UFMqr5plifP7smecrekIZ/ZIuI3a7DqzELVN2K19YNAodRbWhXUe477sWdjX5G3OX5aqfxoN3Wl7&#10;+H2yPvRcZ/yvcEbIdXTTiCxc9kxU3Xv3AKsdyXvJ22T27J6fljCIcAtL4K5nRYUNUsA8wdRtc9bF&#10;ij6sgHxigvfHYMfS84++w8VH4/Flz3CnD3dQp1uFTSRSpckhMpweUNQm+ZddOaiNPCLRZazVZc8E&#10;deFIrRTBZZLWt0nhZ7NTgthiCurqWep77me8bPT8gsMIOOmm3+j5kKqCu9VmMnCFPUKLhwXcQ7zd&#10;kPtddvRfKUn+B7Ud98KXL2NllWH4GcA45Kflt+3bHV5XatwY9wzg3lFbFDSWHcV0KxLVbTY27Laf&#10;gecab4LwBMzzYp2pFyKccYya02ZbZ/i1kqEArm0VKTBjsa9zrUDQpNS/nDMmtX0J5C8L1dSoDQOa&#10;eeXPCCE1OYxT0otBSActT29f9rx6BYgCbRtWmo45DG9nKuvVMyVjwEsGxfDMKcngumcWuYIBB+/1&#10;mtCo5J1N0ODbg0OjZ+qTSsTf97z4Oznk9jRh3EDOHMBbrwti22K0GBKwbPbnfc+r1xNf3qbxsu7l&#10;ZKQKLLK098zOcN7giHy+6Zl9YQclNeIfrlFWwBtWKN2NAVus8Ddxs/M6WxNMGYJbWBCjsZ/YTRNP&#10;5Hb+W+2XKCjr8tB4j5IKmtmKwP2JqdT3Tnus60u6pGqPhef9QNMvuArQRsYhgGRJ7xa773M0mUSu&#10;/wXuXVLmJ0Qp/k3aJ8jgqr1GlHJsjGjHUX6JjXMBsWJnY83YB9PPN2dzXAWifU70QQXlYO9n5ApH&#10;UHRuk2ArmEHK4Yc9tfOLrnQyHUEw3+Vw6G7uRGHCL9yv20faH+PJb6h5aYiFypiR74es3Ue6YBao&#10;DcCCpsxwO//1Tljbg0B5RM229o1+FY9nVG73Yc20YXJ/Cj/QQwftowVKKNnfl1SX9RzloEeQM4O/&#10;nHUAn8jpulHiC2+ikHDKJm8SQCq89+TNrbe/sQyy3BBVyUBOWxtwO/813QU3Le5HAvlUcTv/rfbo&#10;lann4NDVrouzwO38t9oTykyOheAZv1rW6dF+RmAI3syT3e2O6yqnb42KkOuvTSIujw97ESX7X+si&#10;X/bih57nePGBsV6iR7EMHoQiLxr17ulfjz+S0j5Zvp67aUruXkkBVH88uT+sATs41wy37yyb6u9+&#10;mBlnr2WwJFTfKzDa8phDaJs44tHaClyfkN+H1Dj3TJDCQC9qaqQsmDRV/C8HBouTBtxJ/mnP9L6+&#10;7DoMU9fORVaSW+49NHdd/1auC1hvW9a8h9+hx/B+fEyVipRN8+07iuFbm+8ipDfVsfVM7tevvj3a&#10;4yLobc/LnEEnba7vNjC0rF5uDRfAMu7at7c9gy1JyTW5urhk/bRyWDdMHZdo6Wq20NQQHm9itSt/&#10;gOYmBt0YkCiDffJ4r9kZOxtwBqUFIbhKIeU6T/Vf5jAsAO+Mg9IKyMdOJUADBntNkoiZc84YG3gP&#10;Um70vvqv6hlTPrkT5AUByj5n3CD1GEm2+eShgqMBuOTRxb2jel/9l3vG5Lez4YDVICMP+RILOSG7&#10;c85kBxQYiTm/wSEoCdcwkAP0hdgqsOLomQvbSCjsJME7YU8GQF+wSffUZpELg0sQJm9JrUmteFHw&#10;UHBv6xkrxDnbxN8E6XnRc38Xi2z7NFI/WQjfgYyddtzhBjBAYqKY7vYzR5rgcWNHEqlDlPRP4zCo&#10;hVSNv82qwT9oNmApiE69mPOie04M00LtCd5VxxGaXh5P/ZiSIDqa4jTu3Oyz1lwNPM/Si9VOuxhK&#10;uZ3/fmpvbnK73lu9xdi8OTjUdn132RwTMl0za1vrrbwgiGf4oRwOW4k2wI4ul0jGD7beJk7AdtkX&#10;R5pwFhK/4yPWR9erh2Qnsr2VpcNyLSFIBgnTamxGFLCquiCmuQbsuJpnaoNdtc5DJu2ef4UI+W2n&#10;1elEkvFp20Sqole499V/eZ1l9Po0K4t8LiQf85FDEhj+xj7n9THUDpJcUnvpWfPbwJ5gW2bPUGdz&#10;VZCF51AFeil6+xtqL8csJwpFPLZJzVOYNd0Tw9bzH3g1pbRerPOiOwD+TRzpQu1FfURV3UBkq/bQ&#10;tMu+sp/1U1KACXsPBleufnkOpnZqmRDcQXtDy2ivDJJv1oJa5/ah9cSw+ZtfxgV0Os0oHBOqtxH9&#10;zHH1GebopAKFiCJFgjVbVxFj2Z5xPGt7jQdwsKkwk8yY1bauuJbQlFJtJSJwvGSNL68fckkYez1E&#10;nwVT0gYkdS/eJOV+3o7UZ2Za5QwFJw0jXsdjRYDcyn/dGg9PuBDJ9gam+n21GE2mi9L6uVr7t5fR&#10;A3/bOaHPwuNBsQuxdCDHV0Iu6wNU94We25ZdV7i1JcDhn4oAKgHCvD1ceRA3o2fYZ7ZRRRMMe/If&#10;QvdoEV/3B7jxvCCL1lOH9jc/7w/gUHJ/iLHkv60ckB/2B65FpOZ4izzsrvaATCYSlw91jVyjBaBb&#10;BGq8CQJsPLzbH0KQ5mfZWR3aoyRCTgh9VgVMNvoTIE2vOrLjUzVI08oSgFBPlOXQKH+iP6p0aqC0&#10;VrGEr6u18OA6Ho+g84XHA8Vj9ocJShsJAQAbbDXnCQ0JhPIDxd139EbEjqh4vIMqTzSuz+cLPyE5&#10;0xgEPZ8ALNZ38tPWE/ya8BoQAugnW097a9Y21Ch0IqHIt3GdqrvJFvE7qlWhdyxXVZslRaewtuE4&#10;nA8BICflCMQyreitr0//lfRT1Z3sEzspotz1WVTB1LKVGta1D+BUXucvsvzUpxJlM0bIpUe6KWyZ&#10;JxVTXCmTI2ureUbc2MVWZLCUBO699F/JlYKjxzyJU6cd63kC33I5A5DjCs6sA8I7iiAUV44bul7I&#10;AVxJWLV6kysOFZFZP0ukOrc6IWnizv3hCGaNNxF2ISTuZA/xx/TuKfCwLRleBuSYPqs6CigorVN0&#10;TVsNMr7j3bteZVD6w6h0rO46VVkUQUEpBFuYHK9vFSVn/yfw+dFt315sAMXLYyZS47wqbnbkAcWR&#10;PA4tc58+NyrYQgYiIzh1m8NwL48OCUyKRXn6GOWpW4xawxPoYKvhSezeYVQsOdZ67ZTT2E42cJra&#10;p9d9Dld6jJawQdfClI0SWwGVh/zd5gqAmA6Z8F5WkLya5/JZDpatxO0yFUpjUMKmzXMSAbs34+eP&#10;Pr20saFBzdiLjQsr0/d4x638160LkCMgWzkZ3Oq4brrINFhMukdXo7Dy8AslgaXot/mwzZI5Qbin&#10;gvyYz6lP7gOdTIhTLOJ4JaewTe3jQTlI7Wk+xZOVA1ZRpg92qKeccpGAchYfUrxdFemDx9zMf7M5&#10;BQ/IW4l9Jxews+7dzH/dnOM+WQ00e8JUPq4SOOmyZ5FPirp8HQwnHdahBkNgEBDgD63Zh7EqUzIu&#10;QzkuB4m3uXcp0qSCIYyn6I21lacjcFAV8mwPp3ivh3csIFBBLCPgy0Q2Vp/AUO0jwboipNo6RfPP&#10;owoJRtaZ6dfn1n+ZD5ZXa6Wq2/XD2G0djQnmTFDsZArM0Dfd4qnxwcGxHCOe3UJhC2w20nasrIeO&#10;imLdi+Rf7VXsyyYCJd8NzFLi+XZOtKe6szrZrpO1/0oiL0fd6YhZdjctO4KuSYZ3BxBd1bl36nY5&#10;Sp+zxUxPrVeXd8+Dts9v2/aKd9aqLke6m/WXzYEL1Z9aAlhbjLfgsaeGIYefO3ypugCfTvP1pBMt&#10;m/GpTi0q3EstDVZOSMlB+QNWmBEb5LEck6tc4VDIvfZWG10cM08lF7dvHqcH9RgNNPWQt1r3V2Ve&#10;rqtYNGAdqoWwzlOlGvLhZ0/RiY+IIUuNEqc8jRYS476YOzKx4k2CkG+kJ/F55YipT+a0Y5kgQmrd&#10;OtA3kOgHK7TP7IsViwKZRTkxTxUUgIicMx+tWLUPWd3ae2f6b+xJYkIylTQvUO+KC8TX3cp/j62f&#10;+a0fMXHYHSi4ox/2NpD8H2ahS+PT5yEHMgrMt3HRGlUlvz4A0F9bgzlJ/zAnnVyP31uzW6NwC6EB&#10;1bL43prCYjlPFNg6n03HvupBVQB8f2cCMKJ4y1QEYEsq8ZiaimcQMqJ7H5/L/bigi9/gyPEo+XYa&#10;LPWtliMJKM4jpIcNksq2oahTDIg9HVkdV3rPcuOgLuzs6jY+blDM8VmllzW1B1+M8wexLFTkKNag&#10;U7P/Ctqi4PPd+CwqZAexgv3kFB4PKeu1pQ8o3JLJBQAySZU+9ul1zf2hG1dCSihm+YO+SjKXIRaY&#10;iMqz6Zx1no/wWTlkSgp2MuFeSvNXQe2uXowbEGOnQ0DAwsf5HPskjp1KGrFGZSItLCjARco+VbMK&#10;d6P5ExPRZeQBsuQVSFe8slxHPa5RaPPEMWTT8MC8dMNiSaJBqlkfp8+srxu4wTd7/Adp81mWo7Bz&#10;aewYmzJ/S35OWd5HmfIBp2HGcXiLbJOV/tyk6tq1ZO9hjPaHv1TOTrQAfyLoy2nfbLRAu8/UZ0yN&#10;FDismVv5b45NyQU5I+D3VXfPrY7z4Sw1FXB6djnAQUEBtRiyara3uLfQQulzparQG2SQYEip8SOg&#10;KZvayISFnEcmoU75HxcG/x8lStOBA8wmL+V+8LDnm1RRIYbwWYMun1EWt/LfbD1v+mRod3VPxk3v&#10;SSbK3IYnYG67UUtwLDsu1I6vWuW3DpQbucY7hhhhvnOSJx95Hv4b80GU+zwbuDNHjt3qxBOsJVcu&#10;xK4ly7dHyQExwmbxUIfVOIJrsqP0TTzU7cZnY8195wgl92N92Pgw1ff5cPhktEf3/QVE7+OOwGdg&#10;fY3WIPh++DbOqpwaNfrLo+PxHmlFIDMtJRhXlWAWdlWkn/NxiL/n2S14TspGrmVH8TvJg2Ofyxmg&#10;FJi2RUAHu56+bjjAelkHtJwBn/nt2Cd4jzxNcRmqGlf77KhPFTy+bwAEvy8/GTvqhicoIariAeOD&#10;F3sWlSQpKanAkRyU/LZuHGRyyI8eAH30deMIokhVPsQ11giMfuuyrEPunedzoiHxHiy6+Kycec37&#10;LHCpCfwUxJSyttxTYpVn2Hvpv1KeqRhMUhJvb79kgHpMpK7EgEbxgnVRQUTb/am00do7vRfTOHsj&#10;HdKnCTUcH7vz82kMMkAe7TEWIiOCNcUifj+OVdqWEzleG4Wq1ikoxKnSGVpldqmUtYVrdXURWPt8&#10;SizkfgfCnow2X0Xx3hyDCGjlC49u0cMYQetWCxhswNGkazxjpp2w/VeQl27JXPSHsbK2D8OpduCN&#10;pLvW7b84z1L7hhZvcJa4BhS6TyLLD90/TCJ1KjaolRJ462w/rWuf3xfGIETvxE30eYYR1PqBLxCo&#10;rlxeb/mUwr2KwA0ysjy9iDA3OcDE8ZDViVDDQ8Xoo8/VURVS+5IxYfriYPpUAUqQCN0v8QuJrkzF&#10;wTEMKFSiy14pPJ8nEFOOY2TOVAm6satqMsvDI2X73L6sDEERxNIYNJu3jJgfVkblWTK9Ds9b7PMa&#10;Ehoykj8+ifrVFGjcyKp+Nx5iwFR/23gPoX5czMokizdxCjV5LkcrSLN4aAarAVGRwAlllKUNbfRu&#10;XVT0Jx2LRFmR3uuuUD3wFOisyyaXOF6ch/MvzjVz/MU8Va0+eYHwSVdE8UXj3wweo9T1xp6UwXSZ&#10;QKLzHwzsPoLkekJ1gpaJdZ/8J0ZPnChaQxeTJL+jD8eL7MLzNPv5Qiq/asePbQKgPeKaH7U/Lskw&#10;+EocUJ4Kf/M0HSSsL9CB3TYfhZL4XX1L1700PsJZxH+LseHefUFCVbPzZ6W+9c9yCZ4/W+ei2ZM7&#10;u6ilEH3W6XfFnirMnqrp82RUmTeHZJAf6MQL76LDULIi+mQbvtBFiFWprHoci1LN22exNR3WepyZ&#10;uJZRuuJNRDKnTRwCfQX7r2BPZcUbqIxAiTx0k48iCUack8+mwhnLPCkkQSxl9KmN84E/T31SEZIQ&#10;dr4prmifVYGz2IWErbd6JxRqcBo4UfaJkuq99F8xTxVDTUHP9t0KuCjHwMV02OZhlpkIgue4TAri&#10;L7jviocA0MoFq/XkhnCptgv5lF3gO7OQf52HSJ9AN4s3MTBf0Ja4o4reqU9VmYxDwFNR/SyrySxZ&#10;F6s4Hco5A5GvbG0cnL4FF1mVRf8/yhvlBthqQf+qCOk3ecOyufyIikl3FBrsivoekwV93uUNXlL7&#10;N6mQ96nOgfsOLiG+q7T9QT2AVuHA/jgfonwGFyNH7ypKkUNqtJlcYB1RQXKtIYcjMtT8SaBf2KDB&#10;E/j2Y9fc8aGKGcasqPGR902YJzhicKzEZ3XxXtPKMPerkhg8+UKuICB90qrqcE9SIJ7tfNK4H23d&#10;GFBAULqxa5D2L7D80ukTkKJrXbapoHkn8wH5AWPe+oTLUr2kaFVKpCvaokeTbxCjFTO2JaOQXuWQ&#10;MqeeZoebtGyvf3lzSIe7PmETn01lIHk9ORtcOFF38nYHLJESX6aFrpj20VWfBECVaapVQezjRl/J&#10;J1e6zS6BuBsPqXxorgqoiEwyu+tTyxSsqbrVXZah+dn8pkIWicNtQIzQb+KEKE9vPxn6r5AAOgM9&#10;Wo6fXj8beJrj0pxg201ymIC+whNdGhSHBvSYZ5c3ZCQqo2RQVbaGfd5u5b85NoRyotVR156+196a&#10;OBAMGQKD0j9VRditvhguci9kphkue1zmMZMfDBeaglEbkwGcFLqnuZKYFCpcrCXHQNckeKjAwHhz&#10;xLaOlDutFqkzQrDHmzh+GuNhjVDiOB9SHXh/yLEaA8Lz8eKE5bOc1kFXjPmupTEg+b9iQCjtbZuQ&#10;xqtyKfEQ3XmoUw8OOc4TmtlTypUI21QUgfSAYLympTEcIHxJeIT/mSvPfSKmM6ytwuSt0jP7UaDK&#10;MZXTwyP/9F6+8B9Kp2Mcw0d7x3/ohtwQFkNCe2oCAfgbqkfwghIU+roAiDCsiJDKi1w9co/+98ts&#10;beoWz3OQGa/3XDQsWLSSMVpE5gfvYadYSAG5Qa3YFOfOPimXkWc9xbD6cQQRWNLcZ94td/yHNe77&#10;ezm5u4AHr841eUl4ufG1XDWgD2vZZ/aFF1hSNP1YVbTXsaqM+QdZRBLQ7wyIFwfVkHTFWpbcePIC&#10;1p7qkkskcztlqJR3NMJYqsA/uUxNExCa1U5AVTvrNIJ8NBh9ogK+OK3wCoBVyhVFFvU+uYMS666z&#10;WBFBhdpTFhGmfZPP9Qf+qUR9UgK+X16BxIMnY0DYbr2aBzKEN4Pny694R9vhJ4k3MZb63mbrKnKu&#10;FcP27UoWblwmF89eOStV4TsPT4bN4bUyNdpFgehZzL7UKqVvCF9pLVezpLiii1OiUKF9rH1ylJf9&#10;L59DW+p/VIwyVvqlXreqqDBt960M50BQ/aBLqohlkPbXuMYupfS2sw/uRnJ35MQZWs9Tf8X7nAKM&#10;mIey8xZpQgqcI5CqLPlBx+ojCKlJyoecVaNPagL2A2B1ZcBcXbxRX09IEb0JSoXBXc+ThFYFPMeb&#10;xCE7D1HSxElSBz8H+zZjEWAE0Ynu+8T7Y8/B088x5EUMiIzRrp1QGkwJu2O0SPQXdz8DVlA56PEm&#10;69kPHcxiXYCoh0+Dl3JAxtGit3yqDGCNNVZSgcAy+vFwmDZu5b/ZmlBS+rf+Ij34kZH3aE34PgaL&#10;nCn+cqsTZ3GJCBiC8Q7ZIpvKhzomT6dmTw2XzSOKMW4RrA39YpVVcKHEPm82SYEEloaoPlFxHxWV&#10;kCv5ELH2wrpGmVBt2PFZeLKfNfj/VO4xHvLZPiDizxhv4yEx3qJqp2b/FauHAq8I/XgT66jntXBb&#10;rAM77LS9JhBwIBOBAOQL/QoZiN0XfXKkdkmxpP3+Q1ipuzVwBQg+o9HiwsxriB+S37wUMxQ+IfXo&#10;f6BMwffdyn+rtfMGZ7o0PbjViYaUtbHHHte0KLYIVCSb0wkPyfOAZ1JOK9c9KPGYz7FPwicpM7Ec&#10;dn0RaIEDP4SpNl0IauSGIcH0E+rD802qoGXzFdGdUFHuwIUqW2tUQ4TGaI02EnbN0vo4H4579wAf&#10;dgcxmrFzJ6Hu35tCtD6EKi9svuVNpEP3HpMkYMg+2s8WhsHZ6Uu+det84XT6zPqvpOSSrwka4Ffb&#10;xjiAnJuAdqTUqJWRgAal8UX4IUMid7wycyn+w6MfFJpqauVu4DXIAr3zYWWDKFcxGOmqT1X4DLEC&#10;cFtxnmUmqBWpFx8yMHCopRUJm71KSsUr5gA2PqTN308s0u4qlHbUqXVAoBKsTyLOM+3oapo47Rwy&#10;UhHOTloCySmsCBzjmWtrjVMlVxNNjYTCe+ek4nOxF/VVpVQstF2mAv22pFYVB8w3dc93MN9jnn0z&#10;4zNLOUOY2n4l3nEr/w32Zi+wjbTz4TPG5lm51WlLLHmk7O0svGAOXPJI8RoqV3KZLA5BRGb0pms4&#10;zkAo9x0jlEMw45Wqh46Vygc/zkfbPNgYauIa/A511HgyRkhr8VT/9mn2c6MIfcmSrRNc0p4PKYfK&#10;uoqpEC3NIoaP1Tz1Cd/8TnS9LsoOdcEUh6fwuAyq6u7ibq/glNXeEclhIJJFcoa9l05xuWoT44Ws&#10;/Oka5iF3g4i0/ie4e1mf3lMKVYIohNrGgfMPikH3PSHZM7rINkuke012eUh4rQJmvZf+y33OzxLf&#10;7e56HBU1IP6B52HhWiS7bxj/cgAf+/x+rk+NAG/9ljuJsZvG9hdFY1s3XVmUhZNAr/z+zvsq9JZm&#10;wL3ixCmW68YVHZSwb2RClKVvRX6O8OXWugkOFhsT/0NWI7/ifeHX0lsr/bIra0MzDeZTKHDTTIeh&#10;OLiMe26yesxdn2A2EvxD7G2/FwCbMOEVlEXcQqzyfeS5hTmrNP6QKJ07+q/gT+LovqVXxe/7gQcK&#10;x4gZZRxv1g1x6jSNCSZlIP9unmAdU+9EvjDgdT2Zmcvq4rXlgqz2kIPDuTeEzcIxc9Un1DMc+2n/&#10;reh2QdUb3gPkmOo3S2rguBJT3NIWt6W1CTKKMsxu1sTr92eiUxia4D/L3l8D9DLHzyfWaT1JNTDy&#10;Z1j5bSr4nF0VTNfJde1ZsNN0HgsMHpxwRVtsE+OjlJfayYe7xQbpCe9BRmXsz7Fr7ue5wkgwE7tM&#10;gNQGrVHWYff34CJP6JncSBGluZsnZmU6GGD4zTuFB5bcrcEmzHfzawl+lLR96y7jrLdqoUhrYxO2&#10;Cuds9Pn03xFVzhJjnMVyWd7yLSB1wxcJ6ik2vrAmpEaGR59PPyX6RcqEt+5PzIbUGPBNK5S49rlE&#10;yx/+WEW4Etwzg9NX6ynHmwFikqBtr6BRGoXz9DsDsGErDSLQd8B3rrr8718CHvkiXp/WI7IFsEQs&#10;5wGIKQh2PJTL/n410UgxTKPPcUKulEVzpAxFSDfFELYBEQ/Og1ehiTd9IhMs4gmqbZ+FwZIzETRd&#10;XGA94DULkUAIJo7zK9LKeDLDPyM73DJkYB6xgL7USm8xVONtqInU2/RHIMNhw4VrKZqCLIwlo2Bn&#10;L82FbYbVl3FbjCBrTV2mb5oWp6ErUGD2o0bFjnarL8E7WvvI9fn1Q+AO5V7I5aHCb5oy2UzKftIj&#10;wrt9bREcitHomSBOOcI+q/4r9WTlehsSB383QgKCcyaZeKI/+4/BRIesqyfXu+i/skMK9jshg4E2&#10;eQN4gMMxZ8jK9dGoCMWvtI+J7L7pktBtHiAi3PZZAqWoQoNybJntIVpI7kQwU2/sDzjQENl60zqI&#10;gls6AMdK6oxqlP2b4Ow87j7AEM+kxTzPYB/lAbraqDsxrU9xcEPIdcsICpI+FrHPGNDd7l9wBRgE&#10;XY/V/pbGrHmOVKjeJy6B9HSiYocmcdnn4c2iLXZifRakSKctSAODpsBEvtDvmMr8LDzU+Xb57DPa&#10;voIrjLy4nOeC2eDU6qy5oj2Ux9do20AHums9JFbnmv7L25NQvJfsMU8shEqkk07e+wTQkabbS9qS&#10;gaLSeINNzAm1njjmOEnjIYbm1iccloZzMdgdbZX3ae5D1PT1BMZQ2x6lcqPtIjAQfePNyz7RCNIs&#10;fm5BLAiliQ05JNhnpy3nc4r+2tmXfeLqyqgVAaHt0MfhSChi9PkUjCAb8EPFQymyRx7yGejTBIDz&#10;qvzmO2515DgcNTYMhsLcJs5ZiG7bB1GswQlhPanevKMKMyMd4tNnQalVMkFOvPrE5+1rdD/36fkm&#10;VYiKkg8YvZFROFiYcbqV/7o1kaOdS5bWRxoyJszI0cNAODcaqkJYHguI6H69AvoZ0ZJY5ZdSGH+v&#10;ioWOXfuQFEo0THf/E2JEzMs45c9630YVktNVtlW9EQD/Iald98Fbi6J1AYr8zSMN//cnVAxBI2hC&#10;q90iNVLZSaN7JN+GBUTFTV/Y5/mc+2Q5Un491WP0B9u9T8wZ+0w1Q8aAFr9/76X/8h6d+xo36OYZ&#10;Jd0AV8L47BOyhyeq6plAhDeSj/2WFHpC9ogZ6w5bTeX0sGQmSamhnt3tceCZzoUlOv5rE+KEV1Ku&#10;lIlVe5yiXqDgY0DOQLzsc56BT7OO68BJRBiffRqE4LVVYlhEkD5tGdFXsP/K9ST2iskQb7IP+zxx&#10;EDnSJ2zYpg1hUKSTgxqHFQ3qvXjPuDe0U4c10Mg9TrfyX7dmyjk2ufAqjOZm/pvNaUw9iTEVRc3j&#10;4F1k37M56pabg/vZjpu9+S+kZAS+IRkZeFvzPm8PCVeFjS7GFC8Vp4CG4gKqGIEgwT0fFVRaoduF&#10;NXEwq3e0j5IaUr/zk9wD8SMNVDcsTzIO+rCZFpL1vjwpMJ4+9xHTcSLNSYGWT5OQ4JAswNVU4PIJ&#10;CgvFlFEGw8q42x1I1TpY8X5s7gmqhQOMiw+rvkPXgAjlItLzKfN8IXzwVFFIMV9lttuHEU2ej8zK&#10;PluwjUQK413c/6GD381WqBOvDP6WHl9WZhw1YePDWCKbZwQR7dpDDO8VmgCzc17kRFrNNh/8BOnJ&#10;J4dGMnldW6rpsLwxKNml3t2difqvZCldN+2ty47ZFE0W3p4EIvKS9q1b1ZtLTbMcn5dE/lcO7Bjx&#10;w0+Lz5dQXn744RyWhSy0hUQuQcDM7rzrltrs9lxxaf0WLVFlAVcU0jXHmDbrbDnEXKMIjYNAtJ5e&#10;dktgwzmTbJGeMwlWCFhRrB75ixu6kVvTMd6Ck/FsC91w6nYTRnKzzZfgynzJzfw3mIBjC8RzCGRq&#10;6cwYnJudOIcDCn+6MymoMNtkKBIQr0IMm0JFZA+utFyf4tnjxL+xUvTWH75ykoAMNtD3aZHc5Vw+&#10;3ZGRookl+zovgUKNIVFOWFe8WQPO+VA3+ahwD31m41aDYGyUtJRaV2wiZJSdy2jNf8Hb26cVsI1P&#10;s3m2dDXeHvqHtgXILtzzPif76vVfyQA4lozoBCnApLae4dDEv7NrODm3OaueaZIE8fcJamyqu0+s&#10;K0djyHRLW35Zna/tOcB8lLid/9b3AVflgSydOyyDb99HH/csVDDK3hd/90g5tqszMAU4yvo2PpOR&#10;mBi7KcnAnef5tzzGP2tm4qwJkXPHLZzJFLNPThMjtjPhT/hQMI/BDoNP98dAspKZMCTf9UyWisUz&#10;njGh6RdBSSxv1DrInv/c9AWA8ISAamCkVpwl2pnagMEc9kJkKfmu9bw8HtXH2nklCL4WIHYIAvyD&#10;LP3Q8xz1vDBrLuRyoZti593NT8/4I5INKFMyebf31X8lH+PBFAlj1OyurhlAbdRXfxrZ1d3HPEbb&#10;99sACV74vXgX5jW91MtGzoUNFNXrkDneZmfkOiMzMs794G3vrpotQJ4cr0qkxgovu/YDjUZhjkEj&#10;Xfa2QUwQjEaz42IYGMrGNniUoWq8LSTpmSP3kQrilVYM6j5YMfHiMtJn+7oEVJVhH3bMo71Srz0q&#10;rsrY5dHeHrFclFN19R/kY18fefO28X+g9Nz7ioX2yPPGMkiJTeo0boS5zuf+h55XRvc1fXMHrtsE&#10;W6yryNsOhDHf9Nw2Nz1v+2CVOoidbqhsUoeevY59lv2XdwPmXnr5hOBTyL8xLkpWaQQyATZq4/2C&#10;C1LekTzoFe599V/ueX0XOF+PnKAlLp+WRrD3PCyylFkvqa0NbLlxkHfrYzBV4c6abLCSBKUljNWH&#10;1DnPWZdfml74FHvQgoVcFoPTcxcy69vCBP9/11l4122dl541v26ZMLBRZCCl37hvJSRRn2X/5XVe&#10;zkQKaW4gJz49D1zcv7qgojHgsjPAXwq9/6LneSaS7I2huX0av1OyAVlawlm2npdjj4gHBaRe9LxI&#10;IW4L2rDe7eDCdfrv40Sdh4ngY+90NmiYpxsAuy2ug842PEFjIQl0bREslEkUqzynQBrKDLmn9qKI&#10;qhBvj5zxaSZVnwZgNz5du4oSJK6ZREAa8OSLdabmhtJHxqRY5iwEOz8t+HCS5DcMGErZ8hgtIvck&#10;ThH5zq/nTDgGxsmeBaxrHqSR6ZRgFGXmSUFbOWxcYO2eVZn1hfQkc6ggH8rD3MQjJqRDFsvd2HPO&#10;7TH0ezVnoZRjzv+o5nHfNmwjYA35GMjWdj4TCXaKNNFkYgpv5kzQw7o5Z+R+AK92M1o4ScGd2jx3&#10;WsfwQ73pWbXWc50JO+5yG5muZK3BgKhpu8rCPqOMez5WvUbrTV1e9l8pPYVEteZ4+jSFnpAe0fNh&#10;YJjsGTEUFAt3xQve/onaGLNmg8NiLF6K9+s8ojIxKW623BdS2C0vBhkUO+tjCdnipUrt9DV1+vZf&#10;pjZy2+cz9saW0wLMaMT8x8DkXty0IdXwtB2FezgvSXpoBptWDXZJJlV8FDxSHAaftXzaAwZ2e+Sq&#10;vTD+7nlm+A5sxAEYULijiSKFe9ObzRmsi636Y/w37pOZhffmMbNzz5hG3rWDaFvPnEnWME8kJ7XV&#10;J9Lr1UR3sHsfPQ2AT5+UFttzRvD3FB4eLuMGavAiqgmjLOTkXNgPOyp8ZlU9KuTilu/OMDgHkzpX&#10;WLXNXsgLTnwB8oKbOIV79SeWDhSAF5II1eZbJAbApONtJB7DuJcXiHWkYL4LAH2fFNVjHNZQPeFe&#10;poEj4x/fqq2YhzAL16cwBdr/MW8zpQ0iw6eZc5KEsp4gzBsbUCDC+SosCu97P3Vu7r9SXqhyjkUR&#10;V21ngZw6ZlE6XdIOHqeqYd9V1NHwzd4UXqHUwnnO3tfukxOhCMkKVxKr251HSo3ApBHOeAzMbSik&#10;HLrOI7GpLVUXmYgSmiECNkpm1d7tf+Szc26VI74VDsOKIwoXq6MUH/zZfXWoJZaSR/sxPYGPnj13&#10;00i7OTwbvAU2wWvqdv6b7XXXQWGhCDc+ZPCRporT5WmBb+qvrfTbn6QaVTiHcohbLEjRDfnKtFMR&#10;EKNM3Inj95ESnMt7IFkGotXW3NzOfz2z1gsq01j35XQ5z2wdOudgFAkovu4TJ/TdmalRE7n5Jk7A&#10;pWm+9BR9mJ7Hnpg9c5Skz1k5X1SibdxC6MDl9qApN00OZnpwy3nOhDTMiKD+QcT3T8OZxJhiuVit&#10;uBVoDgzZ4QAcfkwSmPT2o+d9dcDWFnoP7fSnCAL+LORXDgLQftkq/q7/5uoTH8IIyfYc8FXMyO38&#10;t9pDg9BUwbmwNS2R3O5IOfxC4v0gDWIk9NsiDbNyJHbcZL7pa8hn2U3jbSUDv5H8RFNVOSTeJaC7&#10;OcZIjAGwk4+Jo2yuxF8EgVNtR9MDmuq90WfpuSeNiKZynuRHCVnHdJYdtbeH7mn4Mj0CrOZJt+u9&#10;uRdt81wJPH55HhZNyUpXzsSY+Cjo2aWmcKvukxphJKzdcKOyHjL6CZshl50D4ZH6r8dIqniWElP7&#10;/4iFBc+7nf+6fRsVG/WKu7DdVWwsp6oAdduXKviZ6jNb6UmoRn3lYh4pcV4DkvPSr8CnyRPqsghH&#10;g2GO4kOgi31gUuNyryLrs+zeQyKce4ZjEpBECIRsoQYrRLRhM6Qs4pSheE/vGbU24+YcQoh8xw16&#10;X/vqgC7KmvyspjLxklJu579eTZRYn360n9lIbtd7y7dUysgYVqlim2ZMMQarckAgKMLTF5twjSuJ&#10;8hgO8hh7Xx6B+/wH2FLAu3jLC/V5xzIx314vkAbI9o0SvTf38reSVJJPVeWzAxLwfvlGZvmbUEva&#10;mv1BGROfBBxime5+xy1gTEvDAnCa2lnJCmIgpWFhaVKnvvcM7saShqq8b4qiCByDChxzRspsGXs8&#10;ZmCpNpLWnBi0OTDgV4kMIuuZA9e6TKdvX02ENn2mZMS4T3fex9WkPTjRhJ6gSs7cXX/Xf72OYtH6&#10;PjVezWNu10fnt1jvNDJUCT2pOKe6Ego5u0UySRrFZEw6fqbEh56VG5XvIoigDVLYPTN9Pu3p4F7o&#10;blnAP9Lt8200ppLJva/+K+bMQYhJ4Xe5bKDraqolyffy0/B+wCnmwFRf24/lBXf2XO+r/3LPZBOk&#10;04CUeJLim2SG1nhR6tMY2BtJiHAUHEq50mevmNfbfWI8Z3UkqmZhIn0/7RQEdrlM2gshfSFF4E9C&#10;DXlqyJvUI+LyFjgvI5BczfkKI2DTe7HBj3/QpbaZUZ1Yzo9xwtI5J8o20r39hD6OzLvQupYdeFwz&#10;fPpG4/AW141sQ+eM9JqxF7YiBDKfDHnnbUL91h16X/1Xrhz4ZmcV/EmFBCRg2yEC2lvpJfcDqm2P&#10;Vc4sqIMn9xPK4NgzJzelQvwuGdh9zguwFXcT+Ol9YNSEc894jd8AAqkP7hxjubmwlfqkEAoJsFHP&#10;Qp+vQoPIpF2sPGaY4+2r04g75xl1SoW/0efDw1/bnrJ7dugdF0M3IRXFoImlb6dv/5XrjDZaZQ/m&#10;Ss2ecbRZUP6NttbVOSQjb+fewaH/yUu/7QXFIWqNlJLk8bqd/3qMQrmmNgskRKWDu858nhn+Ayu5&#10;VPlJjOacGXqvDTACBipt1VZTt12kTCEmqCpU0Wfvq//K8XLXnSKfQzZI6Ia/oXqmiobipvEYGbdt&#10;ammUPgIGtNQysPe10QijDSnkj8p+2Wi0twfxMFdOo9ja9968ErK9PXQRrSlk+OGpmvVgh5o4IGjV&#10;D0m6SJzd05Rg0F8lcIoH5qcRcFasT3yKhxLpFz0XG1/uTWQwPoMctblv9owZY11hboHlsZKY/LYp&#10;dtnzuvkOc4a3bGqh+263YpClJivHc+ZweENtHP+2wyiUyUVgWqk5KRVh9TofDgclNZja+JZrf3ee&#10;6r/MYfPitqN4x9VSmxqXd9cJKSvMwKpnBv7ixFMpmyLn6WBZj7QnSXR2uGedhy/kBW58V1HFYWYe&#10;mdTGZi7exp3bYcCMBP40h+moPfe87X/c/5gEyR245tDtukzd26/7Tyrs4Iif9Be8VHiqsxeJxe2w&#10;nhlKZNsgg8bQa+IcZFNGkb/0QTM78hEmK16A7Bn6bgcX3hGXFKVnzrWtZ0huy3LcVOPZ9r76L0t/&#10;oCu1HqTFRZHgOSmWOivEqefHY6LmiRQQFIJktKOM3FaHwJEDRbzF/36S/mi9sxc4wfvE3z3ODISK&#10;dIuQhPw7OK1mhnutLAjgKEifJjSWDEIpT2DhjzM790zc2E5Jper3sCOF7qokBZ/mjOriCn+johM5&#10;bg/sTgarblYpQIdJYaGXqDs8Rsko6V+P73perjFhUiggnUURBFhLMSnlwPTYIE4E4nI5Z8aAiXNP&#10;bSxB46HoWbeRtoVckmV5zDC2gSGC7Oudjy/nPDN4j5/mEPRioL1hufWBwQb2es7Hj57N47lfyZLw&#10;vVvqkxL2SSm381+355JK+6xUIAhvTJecRw4mtREcVS6XlNFOtJFVnoJSePBwP9bWIjJevum5Io+Z&#10;nXs+vrt8mgusUlBORvnh8W3PhMQ8KSrFhB6wfBonS2oRUyAsjwlqpf4yN/Vlz3C/eZBcYJSCxijc&#10;R8uRsAuE2TPHd2blKlyGlpUr3OnbfyV3kPUu/GDKGhlXW8/EFn0gPkUokbxZrYBCA28s9r/Aqjiy&#10;AA4x352TwmKvI+35GCenKwIwZzb9C22R09P4NLYD27LzNjD8KmR3ejyLUixvP9Z534XEKNAHks7L&#10;eN3Of3NdVO2oBLVuWLY8dLvjaq4HC/F9Faxe9WD0Jl+Axlmu07E/Rov2qcWycufSPR8hQuV/iPk9&#10;VSPdPlds9lSs1gpEHMu6jihkVJ9l/5WUIqRXzk8d6dvBAr5V5aZjYIfHuoLBZ209/mk1UZkAzvij&#10;rNUPMljS3bG6MUb7Wr6vJk7q0tGLKrVDlooCAJth4+4RUJmn6hOhEBL8MbMjTZf6OCd1k1rkyk8I&#10;mv6LatQ9S5i2yjzOx5zl1u56X/2X+X5eEsbuMt/XnAV2rknJtOhzXqrWfNubx55XLeK07Rc14fR4&#10;Oeo5YnNgd9ReKtkwar8754wpM6n9FFfwVh0OJc3ueuaUN6hVUhT9vQkEah9OP97hMYZIyYt6fNkz&#10;LsTyjzznDLxkfvrJBoRL53kJeu4Nh626yUFGyttSzjBUkc3PNk4ts77coN7Jnaf6r+TtVccFKaZY&#10;UpPOqwiF2zZzhYPal1XgaYBkL2QktJ6nvG407z2DaTOSnIgDvoB+bHDDixOEiMTgmXmxnzlRVMBg&#10;yALC1HshBKLeZSjhjVbizEoSUFqqnR5vo+3+ejFnAnzG3OKO4HDqc8bxV1AgCkIps6/1vOTp616G&#10;sGbueLsFxdAjN50K+EuJdXLRldnbemYnWcRRxEa2CY+velY1c5e/U1Q7s/0sSQB5caIkOaVT9oCB&#10;sHeQLKgN7uhVfobKlhDnHytFqDpxjrNnAZP8GA4KY3o+XiEBuMle6JGsrDJIs2fG3807oDt/lAwj&#10;3V9e14XalCkGH5RvI3wzi+eO2kTqVBN2zBl/ri6Xbp+mnL7nrKLe/awi0gO0JEkCWoDQ2P06A5tD&#10;Jc6e/+KSt94zuC4noeN7oOc+ZzBowg/EuMG0BRvczRm2cpYrM+Bu2zHqWkjip863olTdASYGBiJ7&#10;hnrpX7vsGRyuHddynEakbPYs1EguBkshgOG6GJTcLDmkjJVQWR49Wx8LiS0sF0wRlCKupPqasRfd&#10;zn9neyAebk8v3rtu579uDyzD6AhC6xnUYVRudzpHwLGJdtkLHq6dsdiKCYnni/gHmuDT4qvOzVh9&#10;+OSNro3lDdLC72Jphjyea4C8MsKYjP00WuZjBu4VZGS6hSGo2WfZf5lSeAwtFRnGZpuDOYQkOTA8&#10;ofKVttUHNehADyhnnaPXPQu2bUOUW8B0A9X6aaL5ZS1Cnn8Drllz/oVITcQ8O5GI95ueARt5ISkn&#10;JERi65ljrcQ1mWXbLv+DmJ7xJniHpdRczxl/mute8Q/QZX2XD2GfDIgpkIXZas6cI2z94DAwFEJG&#10;3vfMiW/LCvtUFR7XOZOLVkAYkiBVlW95jMThsXv+D4TOfc+gZEAk+BzRjS6N2gBh+HRymGJbm3YG&#10;MFJo4rGr4M686+4hX068TdRLyMJ8FzGz+Z1UGm6CoYjTN5Igv3k7xw1DZH7iZc/y3Pld3QzW1hnW&#10;BonigT3BP9LL7S8j9Cf5ervOxCAppWJyspBdSEWQKHtGgcoUf3MY6Y5Eu3PcE1RxN2dudQaIFNSW&#10;nRu6Rn0aHUgUHgspE3qjNuZSefnkI/mAKzquc7Na6t3qmTAMLOie/en5ePXy1dt3c0bjmrCIikwt&#10;n5ZIdc+PuJbqVNVjmSEvdpXSTLzO0/Mxe1Y2khfy6eIA6z+j6PX4cs5IkhnLe7hHyDmrazlUbHCT&#10;JGwqp/XgAfFi3PVMTRmkgcn5iOUpkmdRQQ7vHuqju8JbzseXPSOZKtBdoy5qq9LmDDLaJTQfC+Lg&#10;nfHSYwSWeO6qp20rDKKP/gO1VY3Np/t8fDdnpB/anqn92LD8B9yefvzgbUQJRc7ycTkmHz1bHwtt&#10;hEMI3dcf/Zsr4Hf08N5eztZqb9OeXtzOf/19le2ylwFnWtlDbue/bg9+y8rvRPAs3z/KI1QZF/wj&#10;jq8gTztMJXaLHQoUV9wCJ1GjKSlXGLAH5c49yxQ11Z/YBSATZbM9gW1EpqbrSBiue3EEtEk3AIRw&#10;RwB0yxyFFreMn+rHSg96JenYTxHG96cdB3ypYviqt9RyRNyURNpGTfFQoqRVGoVYX7hxca5wpMSI&#10;0cu3XHrioNLAQ2PhKEdKL6rUv8BxrA3pSAzb9mp1sSlKCGF0bZVsEKsyc6JbRHqfrQrOeTsinxQG&#10;v1UplPHsYKuKJ3d3OF4mliy7faCJ/0XHdXjipYcLYAIL6A+rAEQjI+pvVtzEBcDqNX0Vz6VvCQQ+&#10;/G62iDWfMRN57M2pTOZJZCRcX1t2QQ25FuhubVkdb5EndBmvj1wRyVK7Usd5W0eqYEHhA7rqFi5x&#10;tjTbYcj7hVeJyoI0tijCHb6psXK3WU99iysmpUM2SEqMXSbg/sFQKJExzrg2MBjcuwhokLDwt+yM&#10;mEA79aTwcoXvwSusrFBffYU7GJI0zsI/BLvV2wiV+42EjY4V4Uk9pTN5STMGU47oGhie1j/M8gOL&#10;d57zfoKhltsnBfLmR3yX7mYuRNCKkPR3j+eOHEOlycqKa5uVY52PWsQ/D0SO5MpImBDcKwamngOC&#10;MD1fB9jlq8c+qe96lpcOizI4uDDPtVx4JaYqc3gMexciqGDHlz3rc0VOiN0ONvYkIq8ei9yr5NRj&#10;+aZy3H582bMMt9KfxgTXbTkU9HrsTxdJGKn8NP+vnlWApbRR4h1d8gKUxgdWc34+JgJf0WiR595b&#10;RDUK4oA16senUb9VBv8TG4Aq4kZXP37HYUTqXCHppEdynyRI/f3TRe1xycf/u+e6S4KeHwuJt67w&#10;V6jFSc7Zc3tMrPNekSRghvPa58ITM68KzFOSPAYGflVZWLkY76jdouvanX1XcU6i9uWneRgaVM1Z&#10;+Qj/R9m55VxyJdd5KgU+GqD43y+EKKBJNQ0DgiFYfpAfq4vFC1ysKlSV1G0IAgx4AB6C/eABGPCL&#10;AMN+8AjYM/K3MnNnrpXnkLmODbv49zlxYl9ix47LitibnkXQz2vns9pTnSpHQuNMjQ0WlPoxzZNa&#10;HYKNMxjVdWAX1puQSCGyOn5aYcFQFXIZR15rCwdtnEGwrkEGucAX7DOX6FrgduaaFW50WDykJ/aX&#10;NPg8rJ5l3EQULrCiueAM1wKqMwPLZAv48SFCiGPmO0gAYBWOQ8e45mhmpz1py6iuSPNGnrgrDOVa&#10;QIH5Y5yZHchIIJpVe66huxPO455ePFggQytuFRt6eYEFqvG98e/4PvnEYaMIFDKH6ez7ZyVY7sY4&#10;tZsztQpKhBWBsO6OFu3dCDaMiXOoL9DObAatlgftaUBTRbTDXNOFnYeappGrN7Y5kCdren7OHMXN&#10;RB2SsM0ZsPFYEqmWvRyhnDbbeUhhyZkuMyt48MTbpgUgPz1E9PTsgGNfa0e3IEDHWXGzFVuIgZP5&#10;C2L3Bo0687EeHRubcam+4KW94XOfU0XbyzNWdLduhu6w1XZeVWg5ZwXNx6jxdtMR5Rkkrsr1Y10M&#10;oULJyI8Oz5TsSZX3norKelajBidvjomvk6J4dzwLxk+fXFhxSa8fd3O2t6TO/jQTWQ/s+tPbwNxu&#10;WT8uOZOTGR72mdgZ1f9bxdGpYRKA3vXjjrM2Z7jgmxeyToq+6FtpxWqwbx/jha7x+NXc7zirleNm&#10;2yryFiLEad5U3ClnJUfX434pZyyPzW875SxDeyhmGVsp2+RJzQ8ZH5dzljOwHpsT2SYxQtO9Ra2f&#10;1hVLq61ncnWVS866Wod6PD3PYH3Ibw7O48Cu+0zWerN5fl22d7cqVESbx4+S3RtRg/G98e9yC/Oo&#10;4JoU3SxC5je+d/ZGIjCkLZoNCIlz1muAuliTuJO+2H2s2YyJS8ymj8s19e1aaddFo8PXtuSriK4f&#10;T076yllbe1ZHjrmP2DySu94IWIAnnUb238fKWC/k1YA/WlP6hNF7bqzpiXoH8kE6bHw8zP5tZsjm&#10;mhO9UE6VkV/NwfW23H6aNR2QmO0aXz9WtG47IZzTC2zzKbAxjv0aXdt+ms1cj+6p+UEBgTUjGJG9&#10;To6A9MFvWc61U8HGmbTyqmRPbSpaERI3HNTDIis5Y4+v0k/YM+MLhJNXLJx8zKwiFJp8aJTpiaD+&#10;jreH2Qml8sOhYeleuRrGNGoUNN7CLQr1jn3g/lj6y1fTJTXHUzHzSlGXvE8W0E9k6BG1t8jZ8kwK&#10;HtJCS0519RBSJ+Vf85kljkL1xSA9SSVgT67zWeGwY/NBcnD6Bi2z7Z0EtUYde0uroKVX9PrDgrOO&#10;Hz7BarCqeE0L28tQIPQmV1O6SR1vAJLBlmJfMiLjU0K7sbdUIK9qRxCr+dNqb/FuN3AJZ2hGFaxs&#10;CdysaS/kPKPfvOEwXqnQ8yAs1llNfG5v8RrXwLiq2DLqCIhwTYkK6p0ipT7FQzWDSxB8sw3nnydd&#10;Z4ucDJtu++HtU3Ily84LQ3JBzIYXmehtNe/emfmQMhvH68xakKkbcnHpIuNCDJ+Tm2cHlkKi1Cln&#10;FrgVK7XOlrzHuE/ALi5y0YkUizOc7K3Z1PrDtFBfjxcxskx4coDoYjkGRYSpV460SKKl7CAl/xF2&#10;MdNZ/bJzi8y5XTcI8+ACkSKjMPQQHdWWtiTrbLlXxr17ivWOU6B4Wn/tPpC1HF49SCn1IDBl/4BO&#10;Hlb+mU858esBwu+Z06HV3uLQr0BtBdlz9whZjccl1XRV6AEfFHK+suVEzPnBji1dGYfnQQHfDmTJ&#10;BbNCtoiiqObV2KpFwIhRAXdQ55lWXQgcNw4QDx8II+U/DJB0yCoNL0HPxKc8tjE0tiIs8wZVs1Wb&#10;12GZbKRDpMg4j17G1ktz+1Sw8vkU4Pyqc0o/W4zI5QAJHZWOJcHf0dsZtgR6I08EOGttNqio8gUp&#10;E8LVVAQsIyafiG30a4vMNT/nbtfZCji56DA5LBdIstCe6+5xy2cwm3IFnjJcBkWmNSEq9wLADrZc&#10;GheEdalwWe0hvdWY2Tgq59ZknGzlTBuQ6heMfNLYF2LGZfENdc7QkQxfZGAXa/xcXklCbniabUWD&#10;0PNu8esrSdbbWANRRqdU1aba3jIZeC3zQVFmCFvP+o6Lj0Q6V/NZSU6/7RYE8CiYp7ugxj2L//ja&#10;+Hc2MbmM1y68wmGtKml87ZztIi0/bnMyi+ynTwqzcwWBkYEHDxOfstLjtuAZw821T0b51zJWbvNh&#10;i4GH2L1OqKccx1py1e+6IupJz+GXXuG5X3BOyGA8DYOXoNUOFs17wGuGjZXYdbyMQXHGZrk6kZyx&#10;2Ms8qf4Zhwv8HfHS395CCg1GwvVKduP+62fXUm/XzGkb0OpcW1GCrRtmyf/Cn2HHYdFbhUtGnEAN&#10;N895uTzHVg8sLuld4ObgCYOtnlpc0pGUWYBViIgLmk6lYDr8siaJnS/LkoxyLXnKbnRETqLxtSSe&#10;NwDvZ7Q04kUIHIucPo0mFpXLjacXQFy+lf9dlDl3CWfr/CjPsuXCXLQbVSQsThwcrv/Rl4pyDNRv&#10;skUwF9uPOAhJ4QvYTiW387pOz3XkD3MvLHcisBTg9bkWiNFi0ZDK4D6Zhnwi32dnyxFeLhi1GCAU&#10;58sosVsqAtSRi7/yU9KS80WtsOgCZKzYIu3r0xFqJZ4OHfDhgQOHrYCYzpbqnm2265ArtjjyIyKi&#10;Uj91CrB7gNLBgQflbqLMNdmq3el8FbMZaN4L9lYacyVV1jHYEh4ai0z4a9cqh2UazVN+S6TGQVqO&#10;Dsb00h8LCcV23Hd52X2dq2Tp6oQ1Qkbgt2+rG0SRN2gmFYDawdHXdNiA8avj32UwvL1HS4Tp6ywq&#10;Z+o3v05tjcy2+etcTdVrN6iA0ZyPLab2JDQak1of/KBwB2Xh64+IjWpUPbXAOVzGl+clJ8W76kRH&#10;5lEyxoejSQHEWBquSopogLFbg+Q1L5yeElm8DdKj09N1Jq16NXnp+a2YI7GxmBTac5xroAjAfZpJ&#10;YQgt4Vc9eIqtthvlbg34+vWMDODr3M6TWJscnJ2UE2FKpCGNTt9+ksRWGmq6LZdQAXFUGWZnJ3We&#10;7fTQ4CRVeAjE03K16Mc8G9L0/GHldp8CgFwkUu12Z8+gUji4EVIUE1uQOMuDAy+/XDaYLNiCVOHG&#10;JW4e6kgZnQUkSI8wNMg4Zjm//Gv8MDi/5ZIm7/yUhjQJhXW2rP/OhVIshNWZh4yRdsEdFrtHkHi/&#10;t+z2WEbumgxWI6IDonLx3hI/X+ojjHRdZPVhH3u7Cs32KRu0rNSlIsXLgVyIs0idSjK+GTs2f4ph&#10;l145N+mCiuGQ03t3HLTczPxr3lrelhymG4B9KnpdjslXLREvHqLBDs8PcZrGTFmTC+4v7JjFaeNh&#10;C/rfxs9ipA17ENDhDmhAN7/F7wKRyEr3IvzE3JbRcjvtajM4wEOSiGbtUCqEh1nPaeFxghbwTHVa&#10;9T7rsqEb5ZAUXqscYnTmQ9ZzjPZCntOqLKNlzqEC1Ext/CwndRaTdUB8e4z2sve/MbiGuchVS8TE&#10;ZUgP3I7l42s5IP+Q036BAjZKWtYJMm53mQ2IZ1l23Tcw9hacoTTiEqjt9nNbW1x4oVKMJ//DOJ9U&#10;9e/CtOiJcbSBkqjWfLZw8kTmdUhXzsXlB63Mj0+rarfh7tuYNosNpTjirPrt28lpPvuSrGVrWBMc&#10;wJgPTUOXH1R1fD4gYpKN/aPuuMfz0cFa5AsTaXnpzEaY84lvC820cBjfOjuf7aTK+chmHHbeVGCX&#10;V7LtD26Y/LVz8znLc5MmWYK7UOp2MHCz1N/PBAZzBD7TSVWnxl+RiXM8uRyG5qXmgBhl/Kzea1l+&#10;FoWOjjGehLyG5cFuqGr33DzHGs9SwpPLw0jiOgQNu9CMb41/x7dHHpFKDtJ7+2+fm4/KyodkrKMa&#10;agkP5nrMh7OctzzOzJIOlesshPq5+ZzjiVE/VL680vTNsI5GoEQP4+542ofkBy/hydYsO67GB3Pk&#10;b50nm7osAsddhT22b2jVEZyo9YfR0J+Bnd/t29lV2fjQNxbf8VcGgddLA6T4cBs+KZpLyq/0wNB6&#10;KfEsRjhTthO8P7irvfIPH9nP4QjmzPKvWUo5eeudjqbIcIEtHHk+3F2fJ1fGuJlx03DallVNLvnX&#10;zFPd15YN3ijH7v/2h5zaYfpdxpObYOgYYgLS9iZU/iEKfddJ2yh5gPyCm9l/VuscYiILYFkEwBe7&#10;ekajRB0u/SKqmxlFN4wMMkv8H5+n8SSovUsXK8M/7kDOyPW4Z3IHU8fJxpm712JOcY6HFh3fGv8u&#10;+77t3naw7d5LTgsNsdpVUzCdUOL4gOuHqwJaBck+5EG1+W7o1nCjJCS5f2p0W6bTqxVNMeST1SU3&#10;0p8Jp+SWD6VnZ2K7StZ5bqeJDMzi6nbz3E4wp1sdIOxM4DwNk0jW4RyxWHkSa1rOIWFsorn1PE2l&#10;qKozjQ/idUuVhxqs7dptER8ety/YLH7nLM+UOPTvuBV5u5TGfwvN+Nb4d5Y1LhvWYLJDKM2UCzrf&#10;oeNb5+RT/sEin7TZVfWAraHd2FcABzKSbvcu2L0lPVntG3fOuCDVjGs+qevWTCpqNqZo37QLxJqs&#10;oAx+xeo5N0+X7Bu2JuZpqgNvlM5Pvgh2SDGzlohJNU+nBPO0yxds+pMo3T6HYR+udlTH0yhPDFVM&#10;oOHenZpKrnmlDYf05GrmX4uOM53NUdvNc+PJwi5YqHWzt9FSx0ltwSKxySX/OuV54sEhjEvGjbQF&#10;fuH0s4MnUawRCuHNxqWVZLe22zy5DndF+vazBMoFTbKD5B+u7nrF0ykVvwi59Q8VbYl5mvSpD9qK&#10;0c7VzL9O7qyNciyfnZUzH263wPZhNU/umqGRcVN2GRZTuncnETPTQ8Tp1Jly1no5s/xrnqf5HKeR&#10;X3NlTgO/pmmBNl2SRFSWYzGbTgO75g6CaBegyGTI4iToi82PzpnlX/M8tx6l8oD0Ipf9rPJziwlE&#10;/kElYPYhMxt3lsr5yO6fW9txv8zcCGAub+NhyWHkjntufGv8u3ybvV4SYGe/fW4+RBqHGiOgB8jL&#10;hwy+a7wkiUsNADQOBWnz0UqDGBkf9ze/Im7jdkenLIb0OBb4yKP0jlMpTHEMStmLNSFKTn4sSk4v&#10;/5oXiKbhA48j5MsOg0JsfFTLwFaAyWBroeZHbsA5JlydR7L/w98QCDAjgZj0I4VE/HcPqN4iu7zH&#10;S1zurMycmyr31ciRCx+YERgLNfNY+h47jt4Zy7sO6GSeKXnAMZc3bpECsvnD5xzfGv/O24AkD78d&#10;U3yDxYxvnZuPxdZ4LGt5r34IjIXsMBS5B33jLIqlovgLdJqpEFAju57CcucXYw/oOmaH8zSFh8mx&#10;YEpO1vDcPM3spRpT4AtTIaa7AantImfmg0+4o153mytID1vl7o2nf4grurPnNhtyy3FV87Srj/t9&#10;8RrGfpptBUhOD+XZgMwfpgnAlj7N1cy/luO/WSsg3Zc3OwZPsp4jQsiNpGJs50k0ZkQpGPkF5xCl&#10;Mu6o02QRPtf4VcLks5U4xoNrOeI/UhH9bn6Oals8F+Rl14focyHvZrdGpQPJ0sZKhfLmweda5l9D&#10;sY63GXABMUzznpiSH7uQ7pimmV2oDj25wrJXEiSrcVkh4ilIRWzYZDXOPJHMOTy78uT7g/IyL1mB&#10;r+HrnjjCnNbxs6ceq1mQlLKoC1g7Tzsp2Bt7WMtmJKKfdvlPCxXgXi8iXa2tOfy089DtZYcBl4/F&#10;nl1jvINM8rs/ql52065UPDefnuL53Tu1m6VH8EbibcPZtDRR50uu5c0IxPBRtNV+FAcKTTfPEfWU&#10;IZhtNNfKDs7Ju5M5jttsPiEa5XLw1GqPis95/8e3xr/Lt6dcrNjTPk+vAeWXzx1Bn83UFMRmAxIG&#10;LMz0c6DJM2m1JVxA0y7PEJzM5RxDLrYlaEkibGcabmk/sI2Yd76022X9jCTNYMyK4WY28Ow8uX7/&#10;UY7UYk/SkmdnAODLLYkUVUJcEA9XmeSsJ4gcLQ710CGbCcUFhdz5YDZ7D5wXvXaW3ctFzA0nirKY&#10;awIWHmSTzCxXadIaXRg/mYwWDb0Z68S+aLrlAza7GAXDmPPD1RpHPQuTNgtjcsm/xq2wwoFoun4z&#10;v1M4FnAC7cx2Jm4TfT6Cp9zW8SEp2At4YuEtDg0FEY8JzgAGQvXIdBD0jMCOJ7DppXSE0MDyQGAl&#10;mHiCwtnofBEcXd5jXOdJBnqZCobrvuctCd3FNaApst5brNcWROBSWcUZOkGU8rPzPOk8v4N1kAVX&#10;9YpGS7pHacSWJ0HCAWPlwl1eQR/zxBwlFTX/LDprNpHWD7HoCDBOPNG1c5KsWlturVHug1ZTmyXT&#10;a3qFYjk2VCotumTlSUhizBPU1wXeqYAFi09GNz22L3huyGUi83jA8aH+p2URiIXPp6ybJzK0WGY0&#10;mcT4i59lZZfYtdpIpjWDlI/H0AG/LbCOjueG/QbRRJQkeKJuFwuUsMyuxICOakNfkXS/5KUWA6kj&#10;TFgswVMez3xLYn0u6P51P4Wnn9eWCNMlhaDTNbP8LKH3fHQUdD1R6kk05RLsrBm8gsWmU+nc7FhW&#10;awv8FZ0+/yxCNGcbxlQAOQ/Egdpo5O0B8gvg9kKJMj6v+4aunzUtDAb2Vn2wqaSZz/T41vh3+Tah&#10;j+VGpAfd8tIAsxrfOqfLlZhfdBzPbSyYgnU+eFNjmTT6MKUo40JY5vlQQHBB7g0MHpGLhZKzHGeC&#10;ZvSqL5dKEdwgbUIenKJn1vIhqJbzXsWY77IqAv/P66544RonGN8a/67fBlyxcFAibrfiZ9cQR27R&#10;SJNuCr2CrTFi6fTzWWrqxgIrNb5UWpDwJ2azcEsu+dc8TjWhXwxPQAR6zt70Jzs5MlZgGpeHMlae&#10;SOlycWFjLNm5SvZxb2QxT1tD/H5Gba8/iyAtio47diniWz8UwnpZVaIm66rmzPKvZZ5bzRvKe+cl&#10;eaUdspK+PZI7oo0EzgXRb+9Dju7ale2RGp2QTyoq8RanRUBD7548UBxqCQbjpC2398napsRx/RFS&#10;nn+QXT2Qz6jRpFh6zGr85rk1JCGnlLH2jagPjS1cVoAs6BxNH7I1aTsRFR9FHRCCb6/XEG0llTD9&#10;LFdbmp461iPugm+b9x7t9sZrpaovrtB2qgFZ9ALXM3W8yzjHqox/Z5lSmnZ4gU9q77v79rk1RH4Q&#10;hWk+4Pk4tb6GvBKEA7J8yNziMBJCxR2aPyTSP5/UE5k4y5O4/ajD4lpOOaSNI2748rMYcFNNxDhv&#10;WNkP90vGAu3wKzbSblWoRhypcYL43J2/ddcopj22UOj6Zg25kJVMkEyw6npWy3TW1MB7/pDsT9pm&#10;lGqMqpbJuFhGlmuWs6GoD8GeeNFGZb1sx5fGv7NA8J6YckUaGAiJ9f3b8aXkM5NgNOhGnGn0BrvP&#10;hQ9BfC76jrMX+SJiC9yzs0AQg+lqS9iOUTEjx3B/K42RjrERDVzcZvT06qiOb52fj3p/zAvGxBJT&#10;xKXLLTZ/+MhkY65cqQOrT23zOHnJI/9aRkn++RG50arTDjQOFEcYnTjvyPjRIdsww1ud6SwlkSzy&#10;r4Uh66YrVgypaQ5jRgFA+cfnP+MOGGY6S1NIHx01MYHnPSYyM8yUsQHj32VcKMO148KGnRhfOjsV&#10;QncCak7DXRZ9XR8Kn7D653Vdhrt9BnxlMb3GRlaqSJBK5ULEEPM+pV1t/ofmAIITxxoQLYSLnkIW&#10;q9WbXvdcQpHouQNpZ0YgnKehEXw40f3n1+83h8wJW8A3bEcoc7xurNdZMB+w2M7KwnmOdBJaFOaJ&#10;RHPtcxamGWDhRhQUSDN0807j3g9JShb51ypVJ4SbGGw/ym7GcTZ+vxLLfvPu4+v5anj/8tOPU1Rf&#10;//E3Hz8tEf6Pn/7163c//9Vfvvzyhw8vv/v2pzdvpv/+OH2D//Hji/fvPn712dVn+p8/vvrx9c+v&#10;v3nz4cU/vnzz1Wd/+GHgt374OFPNX0alyoY5Q/Hy1avXbz/dTB+9fPP+x5fzD1HrNuNLkO+VxzRA&#10;/TD/4w9jPBr8C/1/X3326qcPr968nn7qe4b979/9u9evPr1gWAv7F39Y/3O3Aj7TN29f/HE6Jgjl&#10;q5fvv/rs+zcvP00/+vadVmO+9T58/PTXLz/+OI/247s3P30378PPP316/WH+9TdvGekf33/88uP7&#10;v/3wV3+p//rDu+/+099+ePHh05tv3jEuBOPl21c/vvvA2D99mKRR3/rjx/fz1/mPF3/6+c1b/qf3&#10;LPmPnz69//KLL6b1ePnxL37+6dWHdx/fff/pL169+/mLd99//9Or11/88d2H777AnLma/uv9h3ev&#10;Xn/8+NPbH/7ux5fvtTT6/Vf/9h8ZxE/fqYz9sxdvX/78+qvPfvlvv/zfX/73L/8y/b//88u//Pm/&#10;fvnil//B3//rz//lz//5l//5//47HoD27/WfPi2SwH+9+IcPP3312T99++3N1/e///bu82/5r8/v&#10;rr6++/zr3989f/4tB/r3N4/ffnNz+/DPor5++PLVh9cvP/307u2/+W6ZGv9jN7XvPrz8IzPR7O6+&#10;+PnlT28/m+bwT4TSSDh+/defP399c/X53deP33z+O0yQz4Hd3X39O9TX09U3/zwt7jT6SXzGLKb9&#10;mdZjXZq/m3YLsXv/N+9e/cePL96+++bHl29/eP27j+8RJ9Zs3Sfo5i9rUedNfvnln77/MB0e9uPF&#10;nzDZ8e4WAC7jFERikh+t3Ss+ptyQJLYkDdWs9+u23uvjh179w3YiX/4jaz/9wA/fjfP43bKDr969&#10;ffsR6ft7pOr7n9+8/Oqzf/XFC4Xksd9f/PEFfGg0tlz+P+yJ/oMTgT0ALH7/4keIBERY7osTor/H&#10;aDZO2APXV8ecnAiMM+7a4zEnrpPgxFSOOTmROHFTH3Pi2t84qVj2oVg9JwJYqE6Px5ywV4zTFZ1Z&#10;n47n5ERkcOkzUqwe8rVxUkO9+2KfnEi5Ypyu4znhtRgnZO+5WD0nqufEhWuciEZfFZyciH0igV/M&#10;CfNn49RKhBPVEoE23jjRgJbXSo8lwolw6ghcXh/vk/ChzooH7osDFVTwIoDa8PITT/RKkfTjaalt&#10;wjpC8SJeU8zLzzyPr1JKW7Byoql3I7J0rPz80FPLDlqmYOVEAoZTAFew8lOPb4j7U7ByIlhRwvtc&#10;sPJjj7NLkqGZllNxhNFKharlscBti/GhSIk1vJyqVkzXfvThpQRJsYZOBS8errgr1tAPP91IQFw0&#10;++VU/Rr68SfZp16cxbycSvPC7DielzK465Gk+gJ0VHGPBBU1e2jd4nK88eNPJpxXh2+O5xVUpGLp&#10;5/RUzMvPv8D8xCgKXk4lXlyrBS9XAERm2LCGl1PBC/us4eUagLwIV3izhk5F4pT9ani5BmAJGWEj&#10;G04FLz0vW6yhawAMVEAmhcyrQH2VXuWICbIWvFwD6B0OmjAWsuFU8NLbtgUv1wB6MYRcRcHLqXpe&#10;rgFo8YJia/bLqeCFni/Ol0JW68pz+VOpUch8UAlWQaOT4zWkFZDzIpZ2V1jVQSVeJAwKXq4B9DQ5&#10;+Y7j/RK4dF2N+Sw3vFwDwIsQa8PLqWrZUCR1HSHhbmSjkPmg6nm5BiDwCuqokEN5zOsI8Zv00lKx&#10;X64B4EUssOHlVHjD3HuFjlKGah0h+0VMvFlDp4IXeqPQUSoMMF5696Th5VQ9L9cAOF0YDs0aOpUi&#10;CoAaj/eLZKrNi74H+DbH5yuo4EVYoljDu9AbmBsyzA+jJkElYC8VpMW8XAOAraEwoOHlVPDifmjW&#10;0DUAdhQolIaXU9VnmbST7RdZTYCdxRo6FfoQ46Y4y0p2bTJPsJhAW8HLqdQ/gv5NxX65BlAsmQRg&#10;wcupxIuO9QUv1wAYvfRMKVg5EfYQ0IVGNFwBkG6l3VnByolwyyc779BXVrufdbfmJzQKVk6kyAbW&#10;1/ECKtuysqIYCITCMasgIgJAvrSQQRVXbazKYEMQ1cEG5Z5WVuSbOFxFYCOogPVQZleYUML6GS9V&#10;5D0XS+hU8FLLs2K3/PBT3YJAFUdLDTvXEaruHQBJwcsPP9c/ZZnFdaK0qfPiYijMNcE3VipMKNJZ&#10;xTkOKubFxVCoDBVIbbwEuceJOry6gkr7BQy/WEM//oDYcKMK81oZ5HWEkkM6SRa8/PxzS17RgqGY&#10;l1PdgJ4jBnDMS3iLdYRkbMF/FLyCCl5ceIUcPrjaIISKL1/sV1CxhgQpCtkQxNPmJeBEMy+nYl6g&#10;p5t5uQZQBRl1y8f7JSzNOkJ4AectXEqAbhsVlWSEyouzHFSERLGGirMs8Mg6QgCsYCSKizKopKPQ&#10;iIUcut6gyhqIfLGETiQzGahWwcrVBogz5XcOtYYAYOtaqN660oYCiK9U7Z0cRPWdTFXTxopyCELs&#10;xaycaLY0CrkQVHSdFfYTWO9jVkE02U9crof2k7CLGytAtQ+FtAfRZBU+NKz87OvtxMY3AWazjW8K&#10;yHG1Hs/Kjz7lRPRiKBbQiWBFCKrZK9cXOGnyqw+FHYi0z+oGVs2sXF1QG6FQ7TErJ0IzAQFsZuUH&#10;H69fWZdjVk7EuYJXw8oPPi02qlCyoFar2NY2hkp1Vqrp1bVG2J1IV5Z86mMJ9IMPPJ32EsUCOhHl&#10;YULkH7MSxG6bVanZg6jW7E+uLSbYbnHnBxH9SIWpKWblB18PXjVXPiC/bSmYlbp6FKz84FPCiMF6&#10;vFcCYK+rDivuq4aVH/z5UbOClROxgCpwLWblB7/eKyfq98oPvmJVDVrnyYmAcVGC0CygH3z192iC&#10;uhQn2l6p8qYJzqhydN1hQJ3c+cVeORG5D6JihYGrOo+NFVLbhOCDSF0DwN8ci4UKkjZWUzXG8ayC&#10;COidslUFK9cWrVg8O1EtFmpQsM6Kolv84mJWTkRtKbXQhRkj+Hawen4oWDkRrORkFQvoB59gM8Uz&#10;BSsnojxATVwKVn7wYUXfhYKVE8GKUGkjgXHweUdF8JFD40INDdZlp6TrHn7FtOLkk1N4bjxiVRgE&#10;L4q7Cl5x9GnvonTO8byCaqrBayTDFQY5BWX7C15OxfqpGuR4XsSlbTn0ch115MfMkoxGQnQkKFYR&#10;ZFBwIyTZxFmTjPM/wVUOzTQ9j7lt9fUTgSAO5uGmJRnciM9Uc3M1QI91dRBtuDkZdWS0m6r2zTWB&#10;OtDhFTbcnIwrjIYG1dxcGdDonaKaipuTYXHQnrm4WsAj+b6pZ0BjYCeZin4FyCmkxBWC+tR32DUq&#10;mDfhghtzK1wHPSu0keF5PVfh5CSrjV8q7oIbcOYKUxZkcOOpjmYlA+jJS4YAURspCTKcMJyI5gQE&#10;1BNBBiXfnO4gw7sk7tWcANWQrdeGXhbArS/OW5DNka9qJV0p0ByLeqiKm5MRDyBRWa2kKwWVjtPG&#10;sZmbk6F+ukAHmWtfSUK3Cn8fa+UggxvgjWpuoUvuuBebwAoQOxskSGykpNo3VwpUUeiVsWZuTiZu&#10;coiPNZeq6zeZVMD9oUjvTa0OVjJWkrBWtZKhS6hno46gmZuT9VIS+M8pINs47lMbZ5tbewICAcrp&#10;JpRWhAmug6w/3erXsQ4SzfVYZZunF0RWsl5zqSHKSoZWpv62kckg67WynvjbuKkitklh8v6PkfU3&#10;jpoYGDfyOd3cnKy/TQMLqs6MNNUpTkCQEfmjB1yRW1QjCZ8b4YYmcJBkcCMi1+gStV7ylaSFSHUC&#10;nIyVpNdXYwXpZUfjpkcuK5l0MmwugmXN3AITioVHzqrRk0EmbpQlF1o5UKEgXUkaNHoyyOAGQrlZ&#10;ycCFIlh0dWtWMsiwzPFxKm6hS3hskbajxQnQU67rduN1qOtAs5KuFPRqFb1lG25Opq4jdNNsuLlS&#10;wFvUS6oNNycjUocnXM3NDQw9tUHLiIabk+GbIiXN3Z24UqIyNDdouLkKwsunyXw1N1cKtMnAMqyk&#10;xMmIDj7x5Hazb64U9HwDEMdmbk5GvITSnmZuiROly02VE9QjZXYCaERH1UIxt0CKAtGpMDq8ZOnM&#10;aLnRHQD1Nl5PKQkqOh0V6xhU1L3SebGI3WEbBzOAaY34B5WYocubZQyNQLOXrsAvkKm8dU3vl0Yg&#10;A2RKTQs9rxszIcl02qqwk8rE1127gFuQwa1KHeMcOjfCgPT3bYQkyOCm7T52cNROZ5vb1ESnkpIg&#10;61cyNIIKurjvjx3TQKlSzkUpXWMmJHhUTwneN8ctyTgCBBqLlUz8KBCmCguiVoe2AerfWZ2ARJDS&#10;6JMOpsVKJhmFcdglzdxcldALpqqZmHpTmmw9cv82VkKASAk5USrQzCwUEIiLLqAWKFI1R2rAVjjL&#10;vmkEva+7ZQyNQN1fhcO/TvQpph25ymbTQiPAjSVpFjLJtGsVt9AIcKNZUsMtyVQJ2agtPTLvooXp&#10;WnFLMvpwN6WGRCuCGy3WmvTejowmbTimxb4loJTQZAUNpYWxDxJudAFouLlJwrEpVzLwqzwW/Ii9&#10;23BzRaLK/E5KEotKFJqXyhtuoRPq85Zo1Pq8BbCUu4Z2dMUBCCq2jBbND83UXJUAfNWCHF+karFr&#10;x4bYadWTIsClMMNubZilIiHg2jT1IHxmY6SzGQjdhplTUZ5La71GawUqlY6vVasXftuGeINdQWaq&#10;2LOAmFKVSgfFYmZBBbPn2+vmyg6QKXa1wBnHAhJUaiNCuKOZmSsRoDS0F22YOZUwklQSNMxch5Db&#10;w2drmDkVYCk6RDYCElBTAlRV9TwqwwVEbX0aMDErYGR3REea1gpJhQ81QauPLX89vbbqAnLUVa0+&#10;dqZRyT1UcVrBzHXBnernqz1zKkxjlqQSENcFpI3l5RWi71STK1rdn7T9tWXkIZQqiRJUYtZ5ogE7&#10;paCoYxZUFzBzgwLJ5/8Wy5hwVa4lWWbHAhLQ01pAgqoXkACfTqLf+E5B1Ys+73hsAkLouMMHBJXA&#10;deRVm2V0DYICIQ7T7JlTEajTKw4NM9cFvLtDS+aGmVPBjEBFY8sFCFUN9CuYRVDBjIBntYyuC+hh&#10;TOi4mZlTXbBnrkGofSK/0DBzKlAgBFebZQwo6h17dt9YV0FF+EWtjAsBCTAqAswYi5kFFXcnJb/N&#10;FRMYVsqz5P4ca/2gUqeg7qYOFCt9HYDMNsx2NgglKNXMXIMQtOeZh4aZU+Gh8QR4JSCuC5SPqDSI&#10;nrNYjQn8OqyripnrAloS4us2M3MqTDnS9tUyujVB6xS2umHmVDxSgKPb6Eb1kF8XBKAcw2yYOdUN&#10;yd6rBpM+vX9izEjINZ6nXk1ZqWAGQr9YRsoMjKxdxqSql3Fq/7+O8Va1fMUyJlUtIFNz6o3Z9GDK&#10;8Z4lVS36hL5tGRF8isobZk6FhnuqCmXxdpxZ6VMnVe1TT03D12UELUJpc7VprkJIMl6BiDm+Y0i8&#10;2dTErQpOJJm4VfWyeirPzgyFfbxB0WxbkNFyoDL3aRma3NqVdDLieVN9/qEJTmLLueHF05WimZuT&#10;kdQngl4oSN4/C248mNNgFJOM2gwu3oqb+zK4W7yu1+xbIFlJs9PusLB79Cq1SQn2tBqkHNoiSdaf&#10;AL3Ct503IKJ0iW64BRmP3AEkK84bDzUYN9p5P95W3IIMwAgPqTfcXClgeNJdrcAVoRh9kGANq6Qa&#10;MXMnw8zl4bZmJYNMh5uDc3zeovMpc6PxSSUlqUsIFzctcbiYfG7ERyuU7o5MD643iH/0YnADn1Lp&#10;ySAT0IS3HYqVDCQrp5vtbm6cIONk86BYkXvCeIm5qalbo0uCjNNGKLcIjOCSBDdeyQNEc6xLgoz1&#10;4ORU3EIpcEvRjK/h5mTcOBgLzd29g6QCdGjCgpiqtiTAush9V1ISSuGO/v+N78u1FNwwC5vcE/Eh&#10;I8OUoaSq0ZNBxssk3MLV3EIp9HNzMvJj7dxCl+AhlvvmZBfsW+gSGo5znzYy6WR4pFMQ51grJySV&#10;jAR3VcEtyK5x7Ku4OEC6kBLyoZVdEmTokg5ZQZQouNHvuUEEJBkWL9WtjZ7cQVJBLlf7FmS4tnrn&#10;vrgDssvpHY/zPTTnLcg0N9ocNdxcKch1rgKtLLdtAKWgPHhdcdvpElReJZNOhpQIp9vMzZUCJRf0&#10;Vay4OZneVBJZcd5cKUiQOajNeXMyztu9KpMLbq4UKJUpdQkP3W1Gb69LEpJKkR9vwhZzCzIybqBL&#10;mzsgMak8akNVc8PNVRDQCl74q7ilLqEBRaVLAssKN5JKzb4lKpWVpOtkM7ewS6YHJpvzlqhU7ntw&#10;wQ23sEseqF5BmR/LZKJSeRGOZ5UbbqFLAIWhvBpurhSAt2OrNectMLBYeM8ErBpurhQwJilpK2AI&#10;mEtx3njyuWmpS8GWkU3cmoRDkqFLSNFVJ8CVAtJPvKTaNydTWB48ZbGSiUrl3qhgDyhUWxKemtYj&#10;sA03VwpYKUBVmhMQYFb8NzyqRiZ3qFTqQir/LcmuQMo1tbgUf9qSIP231SsgezI19ar2zZUC980D&#10;a1mc7gDBwgq4ULWSrhTgpuxZwy3J6NrY5PfoCR0ryZPvTeXvnoxOpYRZjvVkNkalLEdvNxx7wjsy&#10;DJMmk87CxdyoVm3KJ3ZkBEuqBvhAnJ3bFS8fNzjkHRkGHk1TipVMPCvvvj7dFEg0EEI+SDVkqCKG&#10;CUylnkfuw/G+JRkP3tHqpplb2CVXnJumITMVPDG3B3RCAXwj9uZkNMJWRreYW5DdUEFaWa8BTMU1&#10;UlPWhluooCl73+iSQKZydYDPa85bkOnqqOqwWANbSbjd3jYvhCUZ3B7UWOFYlwSiFddI70o3K+l2&#10;Ce7sLfXJDTfXJXDTK1cNNycTnqTzqAKdqnfbu7hykAGVEai7mFvAUzGeqFdtTkCQYTzxeHwjk4FP&#10;xQyll3ljTwYZsWg9FtLMzZUCzsozwLRi37Lp6i2JlabMjCiynwB6u5Dcbbg5GQlQnMwmRxUQ1WtC&#10;Oro6jjVXkOEXqRarWUk3MMg90CGh4uZkunCqDkC0F8qV5A5uYuZBBjda0DQ+TjRTxSgkBV2dgNAl&#10;d7xNWuVNowmrahMoh272LXQJgX21zjrWk4FTvaYZwGMVeQoyzBK6iTUrGUBVrlK6UjVzCzJcWrKt&#10;zQkIpCrBb7zORiaDjK1GK1RzS13y9ECXnmLfEuFKFq3LiAVWlfQP8ehGlwQZWpky9sbmCrAqNw7a&#10;vNGTQcaN8/xUAZCeXCnoNu08qiCD2wN1ncUJiD6rhGzxF6t9cxXE3c3zio1dEnjV3uYKMhTQ9OjO&#10;8emOFq246w+djxNkN7SA415sVtJ9HKxX7MnqdDsZ1w2PijSnOyGrV2iSKhaUZG3JATa13Tjy+gQ4&#10;OL5Nkwx3jlhEsZIJWlXEtgKPJRnqrvPfAut6g9ri+m7mFnaJngluuq0AKPGVBIhePdCyJ6NrBy7t&#10;8QnY41YfpF6LfXMVRJiFevQmFrRrwvr8pF7oBbfQJSCecIWbuYWBgSNGhKzh5mQcU5RCtZJhYNQR&#10;w8DJyqXtojOJXb2lIXV3ul2XoF7pFF3Mjdd0XSZRJQSfjlcyycCXKLl1vG/4vcHt/lFtig6lJMm4&#10;qIA3FFG12+jgimt0VeU6koxLmLkVJwB3LeYG7LJ5MCPJhO7Ro8OHp/s2YK80RWJFqn1zFSS3Dyu7&#10;4RZKgbAHyqTZNyeT+1B1yyTy4CupUrDGD0gytaojt9LMzZWC3h1UUr6QSScDrfzMq08Nt9AlvGZb&#10;9UngzUtbElxaSuALH4eDYmTMreXmZD23xL0KptBUAaPybZBUid8Kmnh8AgLASnBahMW+BRncAKcX&#10;tjJdMGyQcMOcbKQkyOD2pPYixdxClxDBoHtZMzcnU+NXbIWGmysFQuHgjpvTHXBZuMkXbri5UhC3&#10;+ybOhXNoGwC3VkpClwAfRlCalXQyuBFVq/bNlQJS8ly13ALXHHMDmFjd3Yl75Vk84grN3EKXkEe7&#10;anAKlObbIKUn7wkhHevJIFPWTgfn+AQEgBVu90rbHXMLsolb00/mNgCs4oZh0nBzcwZuPF/TnIAA&#10;sMJNbScabq6CyD3c6sovVtKVAtyuqroOIn223eR2wfdUcwtdQtHbdVOKRudV56ZKxSb2Smmokanj&#10;Ey/eNSvpZOpLQoiyWUlXCqgtLIVq35ys1yXRwRU8F/jJam6pS1pLITq4ckgVx25WMnQJRkn12gGh&#10;gNg36nubmHmSMURMvuYEBIAV1B8Yw2bfgozGKAQjGs0VAFZhDCssNnU0tiQUIdO1ojlvO9wrGghR&#10;PtaTQUb5LCCkxlYOACsXhyLSDbfQJcR0Hqv7LQCsuqZUVlDMLXQJeAMs2OJ0B4CVE4CUVNxClzwQ&#10;6Goivbe3rhQ43cJuNHNzst7riA6uaC7m1uiSIOstvFtXCmhlLsZqbk4mPwCt0Oxb6hJhc6u5ORlN&#10;lqkRbM5bAFi5TekB0nALMm5T+YvF3BL3SlCZVGYhJUHGSvLOU3MCAsDKvj0QN2+4hV0Cdo9YVzM3&#10;VwqcgCveF264ORmYCCCNjZQk7hXLiUVpuKUumSGlxzZX4l7vrzEwG28xyLhx9OZls5KuFNCT7Ftz&#10;3hL3ivOAJ95wcwODSDt45Yqbk9FGfeoAVaykKwWS8twBlZQ4WY38Jhhgl7AeEqiw2ElGV0/CNY1d&#10;EgBWkvJUWjQ3TpDh8nELN/sWAFaatlPb15zuIKurEdDdvpK3ZW1fkinSS3e3QiYT93oLELXpGX4b&#10;ZGgtwpPVvrlSICWp0HKhSxL3ekVmpUE0kl71lbxhJZs6qh3ZFYe7W8nQJXpMqalGAOTkg8Ti4kJt&#10;9s2VAuWI4A2qExBk4Ffpo9Nwc6VAEu25ehGAh0RjbiU6GoSBkyEm1UtFOzIWsmotiQQGN15WaHAK&#10;OzKUSRcz3wFYOaVVNDTJ1LS0srkSwApUR4C6Yz8gydoeteBQfCVJgAIPbbgFGeCZqg8GPU6CG1jg&#10;ysdJMmDnVeUu6MDgBlizaXy3I6PxnZbk+O4O3CvtLXAzq30LXQI3NV8ruKVSAM1SaeWAy6KCaMRY&#10;zS2Vwj1UjRUUHWC5OLqGlrcJYMU11YvIxQlIFYRoVTGFBLACb8CiKbglGYN8ruIlCWAFhKGyueO5&#10;JRlGFzZlISUJYCV+Ub1DRleVODh0pmhQ7QTynQzhIrLfzC3IrukeVkV6E8DKEDlzDbedCmLfGnsy&#10;OrqqQWXVgx24qi/JNdiZplcENWFORo4e1dXMLciuiGGjFI51SeBedXXrAb9CJkMFAQCo0NE0R4m5&#10;4eNUXn6Q4ao/Vi/e0MLIucl76M6bkxGdhFuzkglgJRIEyK1YySCr6xZ50SjmRsCkOgFBhh9Mn6fG&#10;ek0AK0EdhLKZm+sSFBcN9BrNlQBW7vunplsKAVpbEjxhHrZtbtMEsGJwoSqbubkuQSNzwVXcQinQ&#10;KFRFDMfnLXCvxMy5vKt9C6VAdy5ugYabkxF54oWv6gSEUqgzYoF7JYKNYV6tZOiSeyIY1Y0TuFeC&#10;Y9xTFTdXCn0m88nJiIaS7Wv2LQGshLCJ2Rb7FmTYQDyR3UTVEsBa54SDDG6kqJrTnQDWGoUUZGSg&#10;H56q2zRxrzRv4O3LZiVDl9ADgMZexW2auNd7umZXMbwgm/atOt2Je524FZ3OgLy4npSUdNxcKRDA&#10;YCWb+y3gsoQ0WckCZ04BlA0SU4b2GY3mCjLMyXt13z+2ggLACjdG2diTQcbcKP5pdEniXntuqUtK&#10;bqhuX0la/XM1Hp+AJFOHFd4QOl5J4MnJrUMhJRkngGc2i/OGSRfcShRSkgE2eOTsNHNzpVBjnjBD&#10;bJDCwlOQ03BzA6OWSQ5YcKtX0pUC3DpkHM2Igptksppb6BJOd1UlSUdk53arUqOisolzaWREkMi2&#10;FnGuJLtWd9+mIo2m2cENPF2juZLsmjhI1X/ybod7VVlHoSeTDD3J3d2c7gCw0ruBNr2NLgmya5ro&#10;6eo41Mo0as2VxOwq7rckgxv51kaXBICVuZHxLu437hcbJCspymZurhS0kk9NBx+SPc6tvXFo8G1k&#10;cOuy60mGzXVVRZ7uAsDKeaM3RbVvqUsI/JHaKqTElQJz48apZNLJlEWr3i3igbRYSSotGo8qyZCS&#10;J/JNzdxSl7SaK+CyveYKAKuiVdxxhaUQZAAAnvT84vG+BYAVbjxj0Zy3IIMbpU3NSibulUf8qogh&#10;GTDbbmnl6kUyEiJGdsHcnAwpeQQv3aykKwW4gfFs7oAd7hVsboNmIZ2ec7umor+QkiCj2JeGx42l&#10;kLhXnDeMtYZb6BIgbvQKb1bSlQJ9YVBB1dycjEQmyf1q30KXUGiktieHsSDQDLYBvBhJvKTiFrqk&#10;tvACLkssCPBGtZLurHBxo5Wr0+1kVDYBHSj8NwTelgSthVZu9i3ImBuXd7OSAWCFG7HeilvoEkJB&#10;QMEKmQwAK3536VEFGVE1gKgVt9QlNNNu6t9wD20D4Eb/mMYKStwr3aFKbq6CZm6NTCbula4n3MPF&#10;eQsyvabY6ZLEvdKLShDu49MdZPimRAyrublSQHNREdXoksS9oskfO5lMXaI4S3O6Ay6LzUV0ppqb&#10;KwXut/LGyX6vpAewuorzFgBWuKnzSbFvQYbNxd1dcXOl0N/diXulwQcPrTRzcwMDbqWFF3DZ3sKL&#10;fq+0geHsNAvpqkStqJqYGg1XXQHRGKQpa0oqeKmw8thyTfAqvConOKjgVWGH6V/k86LGpTJIgorA&#10;nVpNF/NyHUKpBGUnzX45FTgn9GrDyzUIaRjUasPLqZ6onWpwvFgsvoYUwjZlz0kli6KaV0JWmVVT&#10;OkjuxEZIyySw9sUaJmAVXg9FeyDi/cmrk8NAudb7FVRawwaVQ72fjbCWw6B6pMqk8i8CqkrXo+58&#10;BdUjGPtONsIpoVShSUXdBSoWXmpSf3yWA6aqEiu85GPjI6jg1Vk62ZyVsqwqvBpUakXQ4GjJDLhs&#10;UFvCLVvMy6lgVeEQAMU7rwd4NYZAUKHlq1dU6NfhvIBUNu/OJ5VmVclGgFPpPnfXgDmokbERwgs/&#10;t5DDgKbWZzmo+jUMvYG9XRncgYKtZSNhqXrmrrkrg4pWB49NN1zgNrby9EUkXF/IfFDRipjGzs1+&#10;ub1xgwpoYLO0YbMRAuwFVdHwcsvhhsaolcsSMFYcHRXBHevDhKOqbVzjjAUV1Qh6kqrgFXqDqEJ3&#10;vpyqtm0CikqhMPClQjaCSvGL6l4OICrHX7jvY90bVDSpfm5Qx4C+TKJ4aF7YkoKXU1E/otfOj/cr&#10;sKvXeJeVbCSVEqZV2Dugq9dkPhsUPJ37fTnQbE8NIusuIKj0JxAirlhF1zfXV/LBqmV0JaBQTmVm&#10;B9z1GsSSGi4Ve+a6A7OtingH2JU3uhHF5jwH/JTVqMybINKDe9I4xbxcC/CWcmVyBND1Wu2DK14B&#10;PaXQoamjoXTVJZEYmoA5x/MK4KlgOY0gBtE1dS1dDDPQqgDuqlBAEFFBRoq6EfoEnQr/0OippIIb&#10;hQfNIoYWACbT9IO9C4CrIIHXJLaLHQstoE7KjQeRQFXezuHdzoZZ6A50aWXiZFtXGveT2W6Yue64&#10;pgNRFeBLmCoQMWW1i2V01wM0ArDwQgUHShWcC3URDS9XHvgddI1peDmV0guV4CfWlJ79laYKKp6W&#10;oVdqMa9EmgL6qQyPpMJE76y3BJoS7a8SjkmFB9zB5QKeyu330FQXAqF0HcyBBtPULGOqD2yqRjwS&#10;nHol/GDFLNTH1TU2XCGLiU2trYEEmRIXrLyWHVVr5yTGtFX5O6rWgkuIqTImzf2SVLVtGsDU6/pM&#10;h/4ojW6al7gM3wMHKIQxqVpn4j5Aqeqk0ViLSdU6SVSD+7yeABAUG5ZUrfNH8zDjdcO8GuFIqtap&#10;vQ9caRuESKo2CEG+wueFFdy8oZFUirw3ZVtULex5VXLoVD0vNzwADQi4ceiOURVvI6TSkc5Xx8qe&#10;5uVG1fNyKvFqYGog54wX3jOeVTMvpwKmSf1/Ma/Akt490OOsSHrgRtkI4YXr1/DykCe8eFy8mFfA&#10;Vkk702Cw4eV6g/JlAXKPZSPQp6TDlNo6tEnp0mOrAaoZ+HXDy6lueWm9abV0H9BTUjuY9g0vN1WA&#10;F5DPaebleuMOCERTfUP2xleDp80qvXHtGgCzno7DzbycSm+SMsJiv1wDYNZT/dfwcqo7ZKNbQ9cA&#10;gjE03drQgLaGVBTdNWVu5LKMiipP6tyaeTkVUCOwTcUaBm6UkuoKI0n3ARshWkT1XMf7FahRcI6g&#10;2Ip5BRWbRW1iw8v1hoD8jedMvtLmBfQW4E/DyzWAwEJNZzHqaZ2XXjWpeLkGqHVUoExrHRUg01rP&#10;B1Wt529CAzxRC9TojaDCMOft3ma/QgM80YKgkkOnohmyOjkUMu8agMCzwPvH91egS3Hrr+ihW/By&#10;DaBuDA1Onc6TJodcyoBLC16BEaWAt0pS8U6Q8+KNwQaMQOdno+Ltb6XsjtcwqChjULfq4zUMfOid&#10;WuI1+xVUtFOogA9c+j4vYgFNJ8mkQrNVTTJB9xiv+l4OKqoRqwbvoJaSF+3xmv1yKmKPmMvNfrne&#10;oJEGVlvDy6mmIpcCJsjF4/MCKt7JoVMhvXQVbOblekNvcVa2aCBJsV85lw2v0ABTRV+zhk5FJu72&#10;rlnDwINOT4c1+xVU8AKjWcwr0KD0V35o0nyEkmyXie5TKtrwcsuB/oO8z1GsYSBIgQdUz5ICKrYR&#10;1rZNUNVnOQCkVAiTsmvmFdpGOqqR+YCC8qINDYwaXq43at0bUFABM7r9cr2hO4XVOL5T7kID0DWk&#10;AbjRKsp3WXdltYauNzgpVaaUniTOS+1QqnmFBqDdV+VXBuwUO4rWdcUaBhSUlAVDLmQjqPSAdaWj&#10;AgoKfBQvthH6JJOf3SxiYEGBxT1W76bxXLXtGACXqjU9JVhORcsJdek8NqWSTI/3Niox0KA8bIUx&#10;VS2j6w6ClVWpE9XFPrN+z4Ks3jNXA7Qdottvo6l2MFKV2x8rj8CDgkpE9Cterj3Yscr43aFI6UvV&#10;9GvEzfC1vwbP3FjaAQi9YBFd6VCWUy1iwkhJAaMXC7kPMtRAFXkIQCi5S+IcjaoKMiIPHa/QAldM&#10;qym7pgmkbRivBjXFTaSijAjQFImVRhCDDCh+FYkNQOg1j+BWzxVwk9gQ1fO+UVMBCKU53UPT34DM&#10;srOaHgM7PsuBB30mKF0lBIKKJqo0Jir0RuBBn0EUVMo3qMgzd8HRwIPyMtpN077wPqjIg3fB0eiE&#10;+kQVWtPE/D6oqNOgFLlYw8CDKmzeoJkpKjLRQLFRxtLwcreD96ewEgsNFShSVdXcNHdKoEgfgAk2&#10;CGMaf9i8cARYjmZerjYecJorbRgoUsB0FUqbRbMRUlr6WAVUgori46o3Fu3gjBeYJzoWNvvlVLQt&#10;F7DlWG8EGFSvVVX2aFCxhNX7XTwiZ/MiPfJYBcCCChXKs6LNvNxwoPN7hTDmKrAR0mqn6g5Nqsyo&#10;SMCrovfY8g0q3PqqByOF9s5Lr0M3QY6gIngrDXAsGwEGJXghGNLxvIKKq+G+6ahBJMTnRbC9AowE&#10;FY9ZC6ZWzCv0BjJfJcECQUoPAoX2C16hNx7AjzayEQBSfGY0YsPLNQDFU2Rxm/1yqhsUfbeG7qcA&#10;3dULEIVsOBU4HWq9m3m53nh84kWGal5OhanMex8NL9cA9B3oEtoBHgUbqOahhWy43ngiyFHp+Wxw&#10;SvCmSqokDJQkeJVIDCoAhRTyFvMKGCjdgnjmoJCNoJr83kZHBQqU5uI3TdXlfVBhinaJjgSBqvtk&#10;FUUMsgc2uTnLiQFVwKdCtQUZOHTSdMdymBBQ8D0EK5oNc8XBtVcFsxMBSq97PRB7rDiCjP6d1VlO&#10;AKjSdE0NBOAGv4pwYRsbO/GflG7SyaiZl6sbGptVLmyCRnvZcHVTygZLbYvBo4BEKgrlm2Qom6ZK&#10;4GEHGlVtbSGHSUbFYNPhBGfB50W8AQPseL+SjAfzmgDzQ4BGge2DAq/m5WaKeqQXupfueD6vfr+c&#10;rN4vVwCYQwRuineUKRyzIaJEm/ghDUuNSKh9PSh3qDeSjKLZprcVKsl5XdEdouPlZDTObO7lhwCN&#10;chM9UlrQzMv1BiH6xici3h3zun6oDN8kA/Hc3F/Uphgv4uwMsZhWUJWhZRKixkrPGjY5sKSau+Md&#10;X5UoCeP1qEc4mt0KqtYU5QpxXpiiN9USOhWNpyt3mQJy54VbWWn5oCINo/zSoblBtanxeuBxnSbr&#10;kFRUQOLdNLxcbVDMCEyoEUOn4gVEjJuGV5x/Sq26NXQqms1dPVbz8vNPdRItX5t5ORVFeFWjM178&#10;tP1S01AuvWPNG1S8BXfVtODGcXJepBCbLmdJxSM0902TB/qRJi885mJeQUVjZbVeOZb5QH+Cu+20&#10;fFAh8bQab3i5BiDoKKPyeL8CM8qeVyEHEEe2hrz2oxLegpdT0RlW9d3FGrreuAG52O2XU3H/AzZt&#10;eLkGoBZUqLtiXk7Fe5/0X2p4uQYA3EMxecPLqR5ZwabdKhar7Re8rpqQQ1KRWqIlbDMv1xt0ouss&#10;7MCMtg2sAKP5vFjBJryRVLQDrzBSxLqCF13jG5kPKjqkXzfNl+i+67x42R0teiyHQaV3N6+KWmbK&#10;74NXV1+cVPhDemHv+CwH+pPQN7jWZl6uN4gDYjw0vFwD4DpUb5JhANlqkPsC89zwcg1AJrvzYKMD&#10;adtEhXn4CKktblRUECGDXQ+Vh0B/ArapTOwgIruMNFdr6HqDApUmQESHJlsMYPd0e2xkI9CfBCqr&#10;6yuI6O5wU6U4wJbbEIH1VGZvEBEV5c2t5nwF+pNz0jQaIRhvA2S/QCVXa+h645muFY0cBmQUOaRe&#10;spGNwIwqtFzgX6gijHlhpjR9JOjVamTSUI2KCiLNi/achd4IzKjWsMjQYzjZAMVLx/JY9wb6k21W&#10;C7vjOyWontHzle4N9CcA3+olJH7cJsbxomy3mVeoAHIVPB5TzMupuFIAjRa8Av1Jf14gTAWvoILX&#10;YxPu/f+Unc2SJMmRnF9lpF8AFZkZf5CdPfC8Rx7I42AIWawIOAMBhiTIp+dn2ZXdZhrApipwmC6r&#10;MndzDw0Ld1czc5J722xQVY7ge6evrkUVUKtAEd+Q3ldVnndAP7TsddQM/WSf4rAp29Cy14czYHSl&#10;+I8RpMddcm026Iutr4ON7jdYblCSx3leXcteY4+4zwXH4QTOETPQxsXZHDFBzrj6eoMyVByLOOPq&#10;WlxkXeU03vuoEffJ0TcpjE5f3W9wvwkFDp2+uge4EQNjnRGNGFM2UvhRo68R9gl9wP+NcQ0tQpFI&#10;Enb66h6AqFQrv30bwaKQKXBtTl/db7jhNtsIFn2eRzlrgBH2ycES0WLOHPZVSp2zOSH0HHW1N2Uj&#10;P9A60xtazxfFGlf3ACxtPqwzvREtWueiTr40jEEbV8URenPYtezz3hH4yYUrld36/rs8tJ7n2NYc&#10;dg9ARLuVF0CGQ5sN+3x+BH7Cz8NXOOPq3sbmHUbgJ0f6HAYafQ0tzHNSirghvE8GK7a7c7PLVCuW&#10;yHlcI+6zQoLLxPfYGGrFfll9dQfATgre2FnbjHBRWD0nGoADzT6HnLNBcjjj6mouWzmiRWFhORl1&#10;zg+HGjGwu7O0GXGfXM7lFTQjjrJNB7FHLIjeLwFG3GddY1tTb2CjrzecT9eI+ayLTghMdfrpPqMq&#10;aThDmu/+yTbP6qqrcfrqjGpEfJKFQeyL05WqWR+TEfFZF6VbmZzbUCPZxqmox4lfgxKRdidxc8bT&#10;Gmos1qzD1xHxWYUCvWOvoVbIcLzTiPjEYZyHdYI91GApnHhKKlb3OeQ038qunGoELDu3xLDAnX2Z&#10;MT1DrUrzOwcbs16oHfsy1KgOYH25JOKT+CEn3msbavYc9ve/okut7GWSytrUEyfqpH0Rd92UyGZh&#10;D+z4jaFGrTonhpjskNEX32Rr5zXUKJjmxAISqNH7IvqtatW9/5pMtYqmMNz8CPistXVdvmv0NRYo&#10;bl99yUBq34e3ghpxos/VtTOu4TdgDtjOO+Maau64ht+gztrpJH5RZK4/ZhKenW/lCPgkg5PwPOeb&#10;MtTqpmQLG33ZQHFiuC8Lh13N9fMSJ0r5HWuXN9TMVSgnLX3iqXtSl0S8xfxUI7bEKcyyzzhR+qqM&#10;VqOv7m6qApdxqMwVOWNcJM44J6JTzZ7D4QDwGlXo3RhXV+PsxSGIdokTZW3j7LymGjkwzjoK5qTP&#10;ITe1ns77NdWIQnSKBHKF2uiLOXSuOZtqrHScwyHuaBh9EU3lJLRNtVrOGz5qn3GihAFYpaSn2sGJ&#10;qLGO4v6/Pq6NNbbDEE21ky2HM64R8Um2KAgzvinURegmsmZz2F7cS9eiq8U52hA1jthuhqeHf5bO&#10;iLcz3uapRqlFh/sik3J0RsVlQo/eu46pxpGo5RNn2CdRsFaCDw6321gRZkZUCgcuXYsqd5xQOyMb&#10;ajduzrGe2fAedReT9UaPyqQLSwHLBY+L7bm6BTLbgv7wOiTEOuvffZQLZcFXH01nGvu6o2olOAwz&#10;Ef39mZFJDzPtdDbU2OcQdv/2nGgfIaPU4WFkzspjqnHZkRPfs4/oT/JhiQuyOpuOx8vb5yRvTGNV&#10;eTbWiqLGUayzMN1H/GdtqqzErKkGv39a0B9ho5S8xhNbI+se5Ab0naMw4jD7NHJg9OFsx6YapbIr&#10;DslA4/AgdFYFjd474lFtlM6AsdNZdwWsI8iAdj4x4zr7ugHZA0h3BThUEv6cl3pGnHK1x93ZQ+8j&#10;DLR6s6qATjWiwIiYNDIg8dcNIlUWvRab75/aUKurO7n5yHhsIxSUsIdnRR6jt+FEbsTFOKd9eOwx&#10;NkhX56RqqnEzBdXinf3SCCIlcoeb7py92VArD26ldxBNMMbGKYG12h9q9FaFA5zn1h0J0+H21tXo&#10;jQ+21Vv3JPRGXKiz8BmxpEQmfVRo0nu/NeJCq7eqhW1gsnugur+E4hJOb8OXcLK+OBmRFHxvj7tO&#10;Too/McbW1xW3rW4ac/bVM6TU7m1Eh5JIBe3qzORQw5d81Mf+/dhGfGilbdUK7f1zG2qgBExavQ1f&#10;QmiTVb6Qoqr9udlvwIgRvXG/PJ7ZGdvYC1XBVMsrjyhReiM02npu3QUt1AWruF7juXWnQG8Qj9bY&#10;uhqk6PNqRKO34UuKunFOAtnZ9ef2uOEoLZR0p8D7BoXgLJJHhOnCho04UGcmu1Oo3mr3ZbwBXY3e&#10;mEnn+zZKjNIb9VwcrzzU6A0zHZSMgFEfJUNtYW1duQHvUTICTf03YKjxBhCg6qBkBI3Sm/l2DzVC&#10;EO4fuFdjbN0p4CdNzzWiTfl24xOs3rpT8L3yiDfFK9ObhZLuFFjPP0vQvX8DZl3TOxHCUBHGTHan&#10;QG+E3znv24g5DWZy+hJ2HU5RIwJau+fi8pGiTI2xdafAc8NPOl/TEa0KqVMJuU5vc11yZ13ifHFG&#10;5ClvN2GJDiZHECljw+M5X5yhxlfqmar1fiZHGClvN2nDDkqGGnek8MWxxtYXGPT2LPj4/g0Y8adk&#10;KFLX0+pt+pIPTlissXW1he0Ds2KgZAaTUkDMKqnIx7O/AWtdfeZgcoaT8t5UpVNjJrsLorAEbJLV&#10;2/AllN+jQ6e3rlYlJr2TwhFSyiktgYPO+zbU6I0jeWtsw5cQH0J5H2dsXY1rign2dLzyCEatNSjH&#10;gE5v3QVxzSvbN6e3EVhaIfOcwhq9DbWFmlbEKhpvwIhIZWzPgM/3mBxqwdiGL7FPZ0ZMqv/cRngp&#10;M/kslWSMbfgSLl70zvBGXCoxgc+gO6O34Us4z69Kde+/ASPEtCIQq6yr0dvwJVyTw1G001t3CtUb&#10;If5Ob12NYGcqkjn7gBGdSm+Ef1i9jXVJzaRT0BySoTlzUMLJk/W+dTW4LBcl3SmwLsdzWb11NYgY&#10;Dtqdt3uEnBa02AgYz22oweOyeLV664eozwuqLbZoxKqCrBUrDUzOsNOqym2hZKixKuESXqu37hQo&#10;dEGlQWsmuxoEDpFWzhswQk+5eYg4fIcPGGpsn4kCtMbWnQKXOHLHp/O+zVBXSrDXAuO95xrhp9CX&#10;VdnEwWT3JTe+bnWsafTWnQLbKdb01tiGGi9pHTQavXWnQG+kCzgnGCNyFZdAwJCFku4UKvPaqn23&#10;j9hVDiehFZ2xzTDUO7sOaxU01ZZaBDkrvBmIyuE3vstAyVRj28EdH8ZzG6Go1C13xzaWMxyYQOI7&#10;vXWn4D+3EfpKZZQPjzUa4ag3bqytB/B+pTDVOHq6O7UfqQ/Vv6Z8TLl1xultqLGfrcSo9+/bCEkl&#10;GZDDdoeknWosKNmyO70Np8DhWOWKGjM51FgsU6XR6W34EihJGD+nt6FWQTZO/cJ9BKaW22KF4fQ2&#10;XBALE2Kk34+Nyl4dJeSnwCO8703VSORwvt3QPb23hVhCp6qQqN14bg6Xj0mztx3u2hnbUIPLr7S2&#10;t28A8RajNx63E/MsahxfWFWaiWEbvUHter0NNSqZUh3PGdt0CqTROZg8Rkgs7yie0si/44/G2CjR&#10;4twVLWr0dkIlG89tOgV7JocatTG4y87p7eIUvOc21DjEZpXt9DadQm07DD9J8kJ/AHyET2e3SJx0&#10;V6O03p1girdeWdSo/FF3Fb1/biPMlaMxbrEwVnicYnYjSTIg0tXpbTgFeoPecsY21OjNyuLFd3Qj&#10;4T+tQvaiRlaTObbhFFiGnk48KBWou5GEIEEJODM5fAkTSXyhM5NDjbXMx93xJSNolQX9g7WJ09tw&#10;QazUrEvTjxHsSpxgJcw5vQ1fwvU5Vsk3StD0B0DsGIF4Tm9DjUjSChQx3rfuFPh0UzTHeru7GlcD&#10;7VbpPPK72tjojWwKZ2xDjd4Oq/grdXJab0SOoeU8t6n2IODVKRl5jIjXqha1Wu/bVLOfm4S8Eqvm&#10;3M8GJdKnBEoY52WgRGNeb3enJgBHhKO3lUvJjH0A0XpNjcJAH6x6jTdgqHGExAtnnPTCro7eOMVz&#10;6lRONXrjdMZZl4z4VY7HmEkLk9OX8A1wYp64A6aPDUbydLiOqcaE0J2Fku4U2KsQh+T4khkuC0lL&#10;nSUDkzOA1Q3U5wvTpqSO2onwcnrrvoSj9s26UhICYPYGuWX11hcYCwu1w6kvBgEweuMsyInUIdC4&#10;qdEbRY2NE4ypxlF7lTV2ZrI7BVJHCGC1eutq9MaxmvN9G6VQiZ6EN3J8yVCDtLhVge33X9MZwEpa&#10;BnS+4bmGWoVGW9ziMeJeOfcgc8qayeFLWALVdt0Y2/AlZAxbdaVZPjZwVTA8nJjT2/Al5NreHb77&#10;GHGv9Maqy+ltBrDWnsPC5FCD3CXNwnkDZgAr1AMuz0DJUKO32ucbMzkDWMFx3c7+fv821JhJvjjO&#10;mcKIe61bPusaQqO37oLojW+31Vt3CpwzUmLW2XXMcNmVHY7D43AjVYMy71vlRjtj62qMjRfA2VHN&#10;AFZiYqpoiTGTfTmD5+LQ3JrJ7hS+JvRZM9nV8MrkDFnvW3cKfHEo1mv11tXojZl0vqYzgBV+pmg7&#10;Yya7C2Ima9FlvG8zgJXI3Cry8b63oVZBMEU2vffKM4CVUvp8vZ3e5roE0oglttFbX2Aw+dAIji8Z&#10;ca8kDUE/OG/ADGC1PddQI1QKr+ygZAaw4pW9M4WhBoXAB8caW3cKBDeQD+JgcsS90huPzeqtOwWK&#10;45/EjDso6Wr0xv+dL84MYOUoyCqrTbGp5l7pDShbz607Bar+sF90/OSIe2WnWFlizhvQnQK1ySgW&#10;Yr3dXQ1ekS+O45VnACv54x/WF2eoBb11p0B8FeEUzthG3CszCZXszOQMYH3g75wYQ6ppdZRwB9lh&#10;rcxH4VWSFvnEOe/bUKvwKvbQBkpmACt5hNb1w9xAIWPbrZ3wiHutQDVij423e6iR1cEr53wDRvlV&#10;uwrQMdSYSd5ux3PNAFby0axblShPPmfSxeTwJdxaWAXV3n+7Rw1WxgZPbo2tOwUObOG2HK8s4bIE&#10;2Tox9IylTYldKWqq4Utq32e8ATOAFUzWAuP9TA41eivawumtO4VKSSagyOmtqwF/3m5nzTXiXjlP&#10;4Bvg+JKhFoytOwUibjhrt3rrav7XdMS9Uq+PO1Ot3vpyhjUX3tx6bn2BQVSKV6WSu7cblGs9WVfV&#10;vF+9jrjXSvelQwclw5fYq9cR90pvO3GXTm/dBdW9AsvinIbuw5fUh8pioIfa15W5c6o2A1irfJzV&#10;21ADJSTbOc9tBrBygkeOhjGTQ403oK6vNlAyA1jdaosEMA5Mur5kFFwlRcmr0UZljtkbqyDruXWn&#10;wErh9M6VR9yr7ydnACvxk1Wq4P03YKiVn2SX4zy37hT4vhEZ57xvM1zWR0l3CqyCiDmzxtbVeAN4&#10;Bazn1p0Cx7zsjKzeupp/OjMCWJeD52Z5rqFGUDUnT85zGwGsVYOnbud5j5KhRpgzJdEdXzICWO3q&#10;PdTV7u9blRy3InVG3Ct8N2S+47mGGllsMNAOSiSAlcwHy09ONaInrWw7Ci/3KfngDM+KiphqdoTV&#10;jHstksp6u6carqtohPcrhRnAWndTWTthUYNdv1m9DadAsKxVUYR9b38AFBO2rqjjwzTUyO1zqiSL&#10;WnkFa5cvca8cUFrMylSrpEwOGt8+t1PiXisdx9gHiBoBHwR0Ob0Np8BbQxjSe891Srgs33zn7SZF&#10;aDw3gpCcPY6okbfLBs4Z21hgAEkrU/7UcFlOuqyZHL7kRn6AExVBjtCYkqLyLZSMzQrhY1Xu8+0X&#10;h8Sp0RubTCcDlIPdrkb5wodz14qosTR/OFwHG+be2wcp6E4Ukqhx9M3xn4OS4UtI4yFLyZnJoUbk&#10;TAVVG2/32OPA4rCgdHrrapUTXmHO73sbca+sFCqizuhtqMHQQogZ5yXnCGDFlRNiYqxepxqroEcF&#10;+htj674EX85ZnOMnR31XVnhwoI4vGXGvlfLOXtiZyeGC8MnUAXDG1p0CK3PvDO+cca91guFEj3EX&#10;envf7DO8qfY8L/F6676E3jgNdTzXDJdda/9gvQHdlyxkNllsHyeEbUrs0xne5qZWRftwyw5Kulow&#10;k90pVNnb2oi9/waM6rBocTzjYHIEsFI7uLBs9DbUnjY65yXnCGCtXHLrdGaq0ZvHmxLC2J8brzeH&#10;E87Yuhoo4QTDmsnuFBY4uwpLef/cZtzrunJoa8SZnyOAlZNXro1w3rehZnP55EqPmbxTkdbYCU81&#10;4kvIkrRmcvgSaOsqDWLMZFer3qzLj7mEvI+NKrZc3eP01tU4weCE3vFcI+6V6pNWEQByx5uNdOYF&#10;NFLkvKnRF2UwnJF1LeJQYX+cb+kIX63semsJNLSqcENVs3i/TBjRq5y6ez5yaFGmAGrdeWYjeLUq&#10;tlpuZGgRhv1hJVufI+T14F4Mpzrj1LJPuIgnbwDhGNq6tHpqBSPrToQLxgjRMdA4413ZpFMbzQFI&#10;dwacAHmf7BnuClVn3cdN820auXCRVDRraF2tqp1YIdisdUZvcEzWAmGo4UMAv/Vad2+wsG0rLv69&#10;M5ZwV9yBc7zF6q+PjdXPh3OV71SrSi7c5WmAZMStLgtH7E66IheSNCPpjVMaIzyBk/Gmxp08rLWc&#10;j+hQozcvJJTY9dEbe0vL+Q+1ryGh1kx2R8LCjrfUIDDZ3DUj6Y1vveOQZ7grG+eq1fcek0MtGFt3&#10;JbzaT07X6K2r0VsNzsFkdwpsNjiXtFDS1YLehi8hp5IluTOTXY3e+Lg5TnmGuxJ8RDSM01t3QfRm&#10;omTErX4NvXB6G2pBb90p2HTpOaJk6Y3NhvMGjLhVrnD9qGy595gcasHYhi+pTAnLT0q4q+uVR9wq&#10;gR5cNmU9t+lLzDQcMm2bC4Le4C4cZ5E81Pia1vLOeLtnvVZiBFk7OM9t+hJOIKyF64hbJdDDu96K&#10;nP02JaxLnp+O92vyEbe6VCi15bmGWn3wrdLD56zXSjE7EkGcmRy+hJS+wykAw8UVbUpIHrl7h9dD&#10;jd0NKzwHJSNulZkkr9g5uBhqtQGzSrRTa7uPbWOBYa0nhxooeZ7lvEfJiFutRRARccZzG2r+pnTE&#10;rbLA44PqoGSo8XYzk84qaMSt4rkI77fG1l2Q70tG3Crl4KlZbPU2fYl7cDHiVgktpCiRNZPTl5iJ&#10;n+eIW/W/pkOtVuaErhpeecStslLgundrbMOX2L1puGvlfhpvwFDj222uJ0fcat1ccncKUpxDjd68&#10;xM9z1mt9nudYY+suKOhtrEuqoqD13CTc1V1PjjKv/lH5UOPt9hLRSIbsXhmWz1uXDDX/DRhxq+zf&#10;OFAzAvXPoVa9VcTG+2/ADHe9Ve6Cc3g91OiNL46z65jhrs/douMnhxqYrOWrM7buFL7uhK3euhq9&#10;eWmmlEGbKKkbvQxfMtSqN6u4zTniVjnBwErnuQ01npuXrginOsbGi+OUZJlq/vs24lY554L5t2ay&#10;uyB6M0/mR9wqSydOxxw/OdRYBXHM5bxvI26V80lciTW27oL8fcCIW+WwjEJsDiTHsuRB2Kq15Dr6&#10;+qLOa63V5NCiCCHlX5x1wqjWymVq7N+ckY3DEp4Y8284khG0SrGCWsq83+EPLYgARub4yBGzymRY&#10;1Y+IGm1vqB/jMUJWdybfIgKGFp2xU3Se2YhY5b4M60Yo8gT7yMg2pJCX8cxGwCrXX1tFbYhMGp1R&#10;R9JJHKRmVFPjTmqYKQMgQ4sStLA51jR2XwCbwmmC01nX4svrTmP3BXhGzreczroWWza4dOc9G8Gq&#10;QL/8zvv3bGhVWcua/fcrnxHiiiOw6mucQ+tWDIBFko5QVQ4sPOZmaHEdLCMzpnHhtvAGR65TKbW3&#10;8yhqN6oxLk5OPHr9vJWbp6y7MkSNYEKYU+MLil53CCs+ywleFDWKTtXF0u9hgl53CXXTm1ORVNQI&#10;VuVj43XXXQksJHHe1rPranR3q5Iqb18CzOxugYC2h7P4ETW649kZThm97hgohVO1AhxkdjXWdV7N&#10;YbrrS5L1g1Agr7uuVldHWolTdNeXF1w9guOzRtfVbmSBW/HQdNc3Kg9urnKOJkWNrweHvBYyR9Dq&#10;ne+y891ZPoYaxVpZz1iv+Qh2vRNaezNqltBdd0bsZ/HYRjlB9LpXIVXLKr0tanTHCsobXfcqHMVZ&#10;sbV019Xq6ltrl49edw93AomcdZ6ocV5F4pX1mo+AV2JCrQNKuuvOyL5eAr3uHviKcPGS894Ntbra&#10;/XCqDdBddw9VAcYJHhC1qjRKYp/jokfMKzegW4XT6a57FY6RDkrUWt11r4KHrkQvw0WPoFe+5XyW&#10;re5m+Co3BDrJbyxM+hIn6W64h3rtjMUz3XU1yvLjHbzRda/CvQ+cOTqTOcNlYYGs+iWYOdwDx0Le&#10;wm+oEcBKjUjrizBCWLmyybr8Byu7M+LghNQCr7vhHvzRdbUqjGBFf2Bm9yqsTzcncUvUiD2Goveg&#10;0r0KOwurqj/ddbWqouRCpbsHtmjWVUp019VYqpDSaQRcoTe8Cmmgq3GoLWpQrzAmls+csaycVzrH&#10;Qxy9Dq+Cw+SozfGZM5oVkszJTKO74VVIoeYgy+que5WFjauTMk93Q43cQPbKVnfdq9Tl8k6VTbob&#10;alVcxyn3gd5wDyspHtbCb6oxNjJYrNEN90AyqFOPGCuHGr6Bi0ut7rpXYU1rbidHOGyVFONSJau7&#10;4R6gpp2jdEY31Ljwmm221d1wD3TnxAvR3VCrFY6TnYBe9yp8EO7sZIy1ylSjLLdVjAwXOdwDz8B7&#10;76Za1dd2MuIqeLkd4xRUnEBOVePu0ocTD4XecA+k7TnlI1SNUHIq9jtQGeGtwHlzghjobniV4NkN&#10;r4Knd6gQuhtqQXfdPXBu58Rf0VvX4poRCl97c9mdCuswJ26O3roWudsUtfd6686Beo/eiv3RtUi5&#10;5AlYq75H9w0E2DtFFhhb16qUS7IcLFR2j0LFTRMlXSvobQS4VnESI3J0+Rha3DTPAZW1Kx8BrnVj&#10;vBHvSG/DC92JzXeofvS6O2Ej4i0ahlb5vN1DyQhwxaE75WGwcTgT+HBKrDooGXGxW11d53x2hlbd&#10;kWTuDEaA68ayzUhmZGzDl1D5gyMHa2zdK3CBuJNeSG9di3NW7s2xfMkIcIUTdIrk0dvwJSxJuZHI&#10;Glv3Cn5vXYsET5aI3ti6V/Ax2bWYScZmea4R4LpS6N86thlajI372C2UjABXjp69ldDQYr3GuaQ3&#10;tu5L2A94y7wRFsvl3KQUWX5yBLiWd/VmcvgSSmPsHAsaDMwIcGXb78QWsFoa6xI24tS8tXrrXoGl&#10;oZNjUmuzsRKFPjZ7616BykMe2zOjaX2vPOJi/d6GL6GmCWi2ZrJ7BU72PM81wmL5drMu8Z5b9wr+&#10;c+taRMrjFSw/OQNcud7NegOGFutJNizW2GaAK77E2sQNraS37kv4Knp+ckbTsk4goMRByQhw9Xsb&#10;vgSXzM7W6q17hQrysFZ4IyyWdcmD6hxWb90r8L45lwoQLtG1COa/V5E2w0/OAFcbJd0D1ZqrMnSd&#10;3rpXgOJxIlEYW9ciIvO07nxEr/sSQrXNN6BrsS7nahPvuXWvQPEzb608qsDyNb0TZuLM5AxwPXYn&#10;vpjDrXHUQvAuBYis3vpuhZvmvZXCCIvlcZDoZqFkxMXiy71v99Biq0oUhHXKPOJiQbLHcg4temNu&#10;Lc81AlzvfDmsvenQYiZ5bl5v3SvYmJzRtORYFYthvN0jLtZ+u4cWbwAFNz1Mdq9Q4STeTHatYK08&#10;ImNhtb1d/tCqjApujrJmcvgSe2xdq/K4yWFyehtRrnWZmbVSmFpc4k4OjdVb9yV+b0OLWAsiC63e&#10;+rrExuSIjmUVhH/1eusrDPuLM8Jjk976usT2JSM+lu0b3J/1xRn1XG0/ObTI4yaIxJvJvsKwT9VG&#10;FVjiY4kM8HrrXgELve/bCJGlitCzKKLhJ0e0K4fYzqWnlbDRd4ts1iG5rDegewXOPZyqRfTWtfB2&#10;Zm/EwXUrmUmLGRO1HRIIB/t+KonH6d0VM+ZEgogaBei8c2yY894dUXHWklLUdhyDUysG9qa7E5cS&#10;mFrLxjbHWuSxiGmDo/C4Fcw2tVgYEtTjfAY4bWy97d5d88xI1wIj1Ftztt6ctfTeOHlxPnFTi94I&#10;bPJQ2d2Je0TJsq7ZiDup8wjrHeiOoaqQOgsh1qujN7BskcN4hqYHk2AdYkytSlyosnDG+z3DXM1N&#10;FTBpNnJvCysT67mNKFf3WIFLQnpvVM/xWH0e1NCr0oHvWXbV4jjCe7tHjCtnGM7ZE/6tm0gQYb04&#10;zmPrrqSOVb2hDS3ud/POMEBut9Jcv4oWb3dlqTtj666EVqxATr5n3UZ7nw930PTc9evUwrGQ3OU9&#10;t+4U3P0ibEqzERfNtsN73borcc96ObQYvREDZ+2FOTdqejhXi82fWpzPm1/uEdlK4I33AgytCm32&#10;cgjw+DI0J/p2arEC20mKd16AEddK9SIrTpsk2WYjhUt3VmrG2zaiWl3+jb1v72zjDbDWJKMKbAU3&#10;OAe9bOp7Z7eTD741su4R4IO9z/YIn60UNIt6IDa328gy2XL/Q4swUW53s0bW/cG5WeVm+a51rYqV&#10;Np/ZdAd8Dq0dwIicrRxR62CG9X6bRw6rrEpCtU1oanxnDitElFo+Te0ZqmaNbajhek6LeiPsrvdG&#10;NouVATjVqMFoXcDIlHR/QMEpLyNvqm2s/i3KlKVEGxshG1TmdhZbQ40TpyrUZjitEcV6YzPrVO5i&#10;SrojwdcRO2b11h2JHeJOPFWbErYadb+tM7buSYjZWJ2aFYytq60QD94ucYSwEqFwePv7ocY1fg+L&#10;VlxGBCs3oZiea6ixrrAuqMKo7hRunMw41a1EjcRSK5cete5LSLsglMh5A4ZaReBbx3cEWTZwUViG&#10;C7is3roalaFJcnMwOaJXCdHxsi5YhDcjH19vGTHegBG8SqwBn25rbN0F4ZSBiTW27hTuGxsJr7eu&#10;VnXR2fA5Y+tO4X7Qm4eSocZ1PRbRRzRPewAE6ZAAZs3kUOOmAO+cZASv0hv7Fqu3vi65c1mJ+dz6&#10;uqSiNqyUODxVn5Jt2z0/OYJXqeRE2X1nbEONNdDhnQGN4FUIO24MsXqbLoizeesNGMGrlJg011xD&#10;DQ6/cqOMN2AEr9YZnMUFLEONnbOXDcfJVHvcXNx7Pyw/OdRIMzPfgBG8apcl4LiuGUlU7nZ6M9md&#10;AnfdEWFtoaSrEexBco313LpToBIs1dOs3rpaFcuwyGcKbbYpIe2by4Kt3roai6Cbd3QxSsHyals1&#10;detoqhm5HBzCWs9tBK9yMM+G1hnbUKNSpxfQzrq/GQk7RSS21VtXY6Tm6nUEr3JS69Uj4JvbjKTu&#10;KSnBDiZHyGtRI94R71DDRXjZmfj8ZiTlg738xamGeyVRz3CTI3aVNHgS6K3H1l3JY4dGtjrrLuGk&#10;yPDNOpgZEa9coOXcZ1/EY5tGDuGoWuHhv+tR5sfKJOQ9Gb1RHwhCy6ABhl6dXlif0lkHllxs6j5b&#10;vXVPQrqwdw40I1dZppl06dCj4It1djcDV++cQrN7NiZy6Ll0osStUpTB8/9DjyNQyx/PYFdqjls3&#10;PcIB9O3NtkHUGe/1jFrlmw2dbE1jdz43L4SL61A7+B+Ub/c+2kNv3xbLiYxI17rIno+4NbLufDh/&#10;IlrDmcfuDdgznJRrsXobeiRbW+/1iHStmB6K2Fi9De9TZ0fW2Lo3YBfN5SSWPx6xrht7G6ezGbLK&#10;kRjbe2doU48tqdXZWFUEnXU9Ydp+99Pv//1//NvffvvXf/np9z/9iX/8rv71899/+ZTxrx9++uXf&#10;f/zy8aV+8Zdf//bD33/88vOvv/zyt//47Y//jUOi//v9x//+8QV1mkTrs5n/TBmzuvISKbPm6cq3&#10;SBnf05XvkTK+pCs/ImV8SldeI2Xe9a68Rcq8ul15j5R5E7vyESnzQnblM1KuaImuzc8RxhRkGcoq&#10;CmL0nuGsIhSGeoa0quA11DOsVeTBUM/QVkEBQz3DW8UGDPUMcUXbD/UMc8XDD/UMdUXHd3V+TlBX&#10;VPlQz1BXjPlQz1BXZPZQz1BX9PRQz1BXhPNQz1BXFPJQz1BXpPBQz1BXNO9Qz1BXvO1Qz1BXRGxX&#10;5+cEdcWsDvUMdcWwDvUMdUWZDvUMdUVmDvUMdcVODvUMdUU3DvUMdcUfDvUMdUUIDvUMdcXwDfUM&#10;dcX0dXV+TlBXHNxQz1BXXNxQz1BXLNlQz1BXbNlQz1BXtVuGeoa6KsYy1DPUFUE11DPUFeM01DPU&#10;FRc01DPUFbnT1fk5QV2RPEM9Q13RL0M9Q13xKUM9Q10RJEM9Q10xHkM9Q12V7RjqGeqqDsdQz1BX&#10;3MRQz1BXrMFQz1BXNEBX5+cEdUUHDPUMdXVQP9Qz1NXJ+1DPUFcn8EM9Q12dqQ/1DHV13D3UM9TV&#10;ufdQz1BXB9JDPUNdnUwP9Qx1dWTc1fk5QV0dAg/1DHV1rDvUM9TVQe1Qz1BXR7ZDPUNdHaYO9Qx1&#10;daw61DPUVW7/UM9QVwefQz1DXZ1IDvUMdXXG2NX5OUFd5ccP9Qx1lfA+1DPUVQb7UM9QVynpQz1D&#10;XeWYD/UMdZU0PtQz1NX1SEM9Q12ldQ/1DHV1hdFQz1BXidddnZ8T1NU1Q0M9Q12lRg/1DHWV6zzU&#10;M9RV8vJQz1BX2chDPUNdpRcP9Qx1lS881DPUVQLwUM9QVxm9Qz1D3TNFt+uXIMHdM+l2NpAh75lG&#10;OxvIsPfMjJ0NZOh7JrvOBjL8PfNXZwMZAp8pqbOBDIPPLNPZQIbCZ+LobCDD4TMXdDYQIvFCWMSM&#10;hbjASuGMoHwhLRBkDYgbJEA+bEAcIQHeYQPiCisfMhuCOMNKccwaEHdYWYtZA+IQKxExa0BcYuUW&#10;Rg0oiVHpglkDikR4jawB+RxXVl/WgCIRbiNrQJEIu5E1oEiE38gaUCTCcGQNKBLhOLIGFImwHFkD&#10;ikR4jqgBJTYq5SxrQJEI15E1oEiE7cgaUCTCd2QNKBJhPLIGFIlwHlkDikRYj6wBRSK8R9aAIhHm&#10;I2tAkQj3ETWgZEflOWUNKBLhP7IGFIkwIFkDikQ4kKwBRSIsSNaAIhEeJGtAkQgTkjWgSIQLyRpQ&#10;JMKGZA0oEuFDogaUACFyLGxAkQgnklmgSIQVyRpQJMKLZA0oEmFGsgYUiXAjWQOKRNiRrAFFIvxI&#10;1oAiEYYka0CRCEcSNaCkCDW6wwYUifAkmQWKRJiSrAFFIlxJ1oAiEbYka0CRCF+SNaBIhDHJGlAk&#10;wplkDSgSYU2yBhSJ8CZRA0qUULErbECRCHeSWaBIhD3JGlAkwp9kDSgSYVCyBhSJcChZA4pEWJSs&#10;AUUiPErWgCIRJiVrQJEIlxI1oOQJtwiHDSgS4VMyCxSJMCpZA4pEOJWsAUUirErWgCIRXiVrQJEI&#10;s5I1oEiEW8kaUCTCrmQNKBLhV6IGlFChOEjYgCIRjiWzQJEIy5I1oEiEZ8kaUCTCtGQNKBLhWrIG&#10;FImwLVkDikT4lqwBRSKMS9aAIhHOJWmAwjSToylB1oAgkfpQYQOCRO6LDhsQJHK/ddiAIJHq42ED&#10;gkRyocIGBIk3qodmT0GQSC2rsAFB4o1qnZkFgkTy6LMGlGPhivmwAUViyLFQRlbehZBjoX6kNhAi&#10;UZNDbiHHwiUoakGIRE0QuYUcC/Wq1IIQiZokcgs5Fm5IUwtCJCrHQqn/DImXVJGQY6Eynwwh5Fhu&#10;l3SRkGO5XRJGQo7ldkkZCTkWqn7oHIQ+8ZI2EnIst0viSMix3C6pIyHHQvVVmYOQY+G2c20g/Dpr&#10;Askt5FhumkJSgujDokkkFCwIG1CfGHIsN00kKUE2BPWJIcdCmrQ+xvDrrOkkFHHOhqAcyy3kWCgZ&#10;JEMIOZabJpWUIHoKmlbCJVJhA7pODDmWm6aWlCAbgvrEkGO5aXpJCTILFIkhx8JNBIqDEInKsdxC&#10;juWmaSYliOZAE00oshM2oOvEkGPh4huZxJBj4QZHbSBEoiac3EKOhSqeakGIRE06oQRa+BQUiSHH&#10;clOOpQQRkDT15BZyLDdNPilBZoEiMeRYbpqAUoLMAkViyLFQHE6AFHIs1HjVBkIkaiIKd1SEc6BI&#10;DDkWirbLEEKOhcqz2kDoEzUh5RZyLNxJpBaEX2dNSrmFHMtN01JKEEFZE1NuIcdCdUqdgxCJmpxy&#10;CzmWm6anlCCaA+VYbiHHctMUlRJkFujeOeRYbpqmUoLMAv06hxwLxawEByHHQmlnbSDcsWi6CtVM&#10;wznQdWLIsdw0ZaUE0VNQjoXbd8MG1CeGHAsXFMpTCDmWm6aulCCbA0ViyLFQM1qHEPpETWDhsopw&#10;COoTQ46Fy1p0COHXWdNYqIYXDYELdqcFJUge473unOv5CyXIGhAkcg9y2IB8ne8hx0JBUR1Ctk6k&#10;vKI2kCHxXheyzUnMkHiv29JmA5lPvNcFaLOBDIn3ugltNhAiUTkWLl7NcFA3jw0LQo6F24e1gRCJ&#10;yrHcwzyWu3IsJYheJuVYKP8fNqBIDDkWbjfQSQyRqBwL5dTDISgSwzwWykXKEEKO5a4cSwmix6gc&#10;yz3kWO7KsZQgs0B9YsixcLm5TmKIROVY7mEeC0WA1YIQicqx3EOO5a4cSwmip6Acyz3kWO7KsZQg&#10;s0B9YsixUCFWnkLIsVBhVhsIfeKlVFfIsVDRVS0Iv86Xcl0hx3JXjqUE2WNUnxhyLNy+JHMQcix3&#10;5VhKEA1BORZqg4cNKBJDjoUq5joHIRKVY+FehnAIisSQY7krx1KC7CnoOjHkWO7KsZQgskA5Fu6u&#10;DBvQdWLIsXCNuuAg5FjuWs6rBNkcKBJDjuWuHEsJMgsUiSHHws0iOokhEpVjuYccy11Le5UgmgPl&#10;WO4hx8L9VTIHIcfCZaPaQOgTtcTXPeRY7sqxlCCbRF0nhhzLXTmWEmQWKBLDPJa7ciwlyCzQr3PI&#10;sdyVYylBZIFyLPcwj4V7GASJIcdyV46lBNkQ1CeGHMtdOZYSZBaoTww5lrtyLCXILNCvc8ix3JVj&#10;KUFkgXIsXDQTNqA+MeRYuLVBkBhyLHflWEqQzYEiMeRYuEBLhxAiUTkWbu0Jh6A+MeRY7loUrATZ&#10;JKpPDDmWu3IsJYgs0NJg3HYYNqBIDDmWu3IsJciGoEgMORauRRUkhnksd+VYSpANQZEYcixcga1D&#10;CJGoHMs95Fi4THhaUIJkDh7KsZQga0CQ+Ag5lgeUyjhbL0FmgSCR22TCBgSJXMYUNiBfZ24hDRsQ&#10;JD7CPBbuQNNJzJDIxbXaQPZ15sJiaSDkWB7KsZQgwoFyLI8wj4Vb03QIIRKVY+G+0HAIisSQY3lo&#10;HksJsklUJIa1wh7KsZQgs0CRGHIsD+VYShBZoBzLI+RYHsqxlCCzQJEYcizcbShQDjmWh3IsJciG&#10;oD4x5FgeyrGUILNAfWLIsXB1uE5i6BOVY+GC0WwIyrFw4XTYgH6dQ46FO+dkDkKOhbsGtYHQJyrH&#10;8gg5lodyLCWIgKQcyyPkWLjuW+cg9Imax8J1rtkQlGPh1tSwAdk7c8do2IAiMeRYHprHUoLoMSrH&#10;8gjzWB7KsZQgs0B9YsixPJRjKUFmgSIx5FgeyrGUILJAOZZHyLE8NI+lBJkFisSQY+HGc3mdQ47l&#10;oXksJciGoOvEkGN5aB5LCTILdJ0Y1gp7KMdSgswC/TqHHMtDOZYSRBYox/IIOZaHciwlyCxQJIYc&#10;C5fzCpRDjoVb5LWB0Ccqx/IIOZaH5rGUIJtE9Ykhx/LQK1VKEFmgHMsj5FgeyrGUILNAfWLIsTyU&#10;YylBZoEiMeRYHsqxlCCzQL/OIcfyUI6lBJkFisSQY+H2a3kbQ47loRxLCaIhaB7LI+RYHsqxlCCz&#10;QH1iyLE89MKVEmQWqE8M81geyrGUILNAv84hx/JQjqUEmQWKxJBjeSjHUoLIAuVYHiHH8tA8lhJk&#10;FigSQ47loZewlCCzQJEYciwP5VhKkFmgSAw5lodyLCXILFAkhhzLqhxLCRILVuVYSpA1IF/nNeRY&#10;VuVYSpBZIF/nNeRYVs1jKUFmgXyd15BjWTWPpQSZBfJ1XsNaYatyLCWILFCOZQ05llU5lhJkFigS&#10;Q45lVY6lBJkFisSQY1k1j6UEmQWKxJBjWTWPpQSZBYrEkGNZtVZYCSILlGNZQ45lVY6lBJkFisSQ&#10;Y1k1j6UEmQWKxJBjWZVjKUFmgSIx5FhW5VhKkFmgSAw5llU5lhJEFijHsoYcy6ocSwkyCxSJIcey&#10;KsdSgswCRWJYK2xVjqUEmQWKxJBjWZVjKUFmgSIxzGNZlWMpQWSBcixryLGsmsdSgswCRWLIsazK&#10;sZQgs0CRGHIsq3IsJcgsUCSGHMuqHEsJMgsUiSHHsirHUoLIAuVY1pBjWZVjKUFmgSIx5FhW5VhK&#10;kFmgSAw5llXzWEqQWaBIDDmWVfNYSpBZoEgMOZZV81hKEFmgHMsaciyrciwlyCxQJIYcy6p5LCXI&#10;LFAkhhzLqhxLCTILFIkhx7Iqx1KCzAJFYsixrMqxlCCyQDmWNeRYVuVYSpBZoEgMOZZVOZYSZBYo&#10;EkOOZVWOpQSZBYrEkGNZlWMpQWaBIjHkWFblWEoQWaAcyxpyLKtyLCXILFAkhhzLqnksJcgsUCSG&#10;HMuqeSwlyCxQJIYcy6q1wkqQWaBIDDmWVWuFlSCyQDmWNeRYVuVYSpBZoEgMOZZV81hKkFmgSAw5&#10;llXzWEqQWaBIDDmWFUplZFCUILNAkRhyLKvmsZQgsWBTjqUEWQMSn7iFHMsGpTImsQSZBcL2bSHH&#10;smmtsBJkFgjbt4Ucy6a1wkqQWSBI3EKOZdM8lhJkFgjbt4Ucy6YcSwkiC5Rj2UKOZdM8lhJkFigS&#10;Q45l0zyWEmQWKBJDjmXTPJYSZBYoEkOOZdM8lhJkFigSQ45lU46lBJEFyrFsIceyaR5LCTILFIkh&#10;x7JpHksJMgsUiSHHsmmtsBJkFigSQ45l01phJcgsUCSGHMumHEsJIguUY9lCjmWDUplf55Bj2ZRj&#10;KUE2BFknbiHHsinHUoLMAlknbiHHsinHUoLMAlknbiHHsinHUoLIAuVYtpBj2ZRjKUFmgSIx5Fg2&#10;5VhKkFmgSAw5lk05lhJkFigSQ45lU46lBJkFisSQY9mUYylBZIFyLFvIsWzKsZQgs0CRGHIsm3Is&#10;JcgsUCSGHMumHEsJMgsUiSHHsinHUoLMAkViyLFsyrGUILJAOZYt5Fg25VhKkFmgSAw5lk05lhJk&#10;FigSQ45lU46lBJkFisSQY9mUYylBZoEiMeRYNuVYShBZoBzLFnIsm3IsJcgsUCSGHMumHEsJMgsU&#10;iSHHsinHUoLMAkViyLFsyrGUILNAkRhyLJtyLCWILFCOZQs5lk05lhJkFigSQ45lU46lBJkFisSQ&#10;Y9mUYylBZoEiMeRYNuVYSpBZoEgMOZZNOZYSRBYox7KFHMumHEsJMgsUiSHHsinHUoLMAkViyLFs&#10;yrGUILNAkRhyLJtyLCXILFAkhhzLphxLCRILduVYSpA1IBzLHnIsu3IsJcgskPPEPeRYduVYSpBZ&#10;IOeJe8ix7MqxlCCzQM4T95Bj2ZVjKUFmgZwn7iHHsivHUoLIAuVY9pBj2ZVjKUFmgSIx5Fh25VhK&#10;kFmgSAw5ll05lhJkFigSQ45lV46lBJkFisSQY9mVYylBZIFyLHvIsezKsZQgs0CRGHIsu3IsJcgs&#10;UCSGHMuuHEsJMgsUiSHHsivHUoLMAkViyLHsyrGUILJAOZY95Fh25VhKkFmgSAw5ll1rhZUgs0CR&#10;GHIsu9YKK0FmgSIx5Fh2rRVWgswCRWLIsezKsZQgskA5lj3kWHYolcH2lSCzQJEYciy71gorQWaB&#10;IjHkWHYoFZmDEInKsewhx7JDqYgFIRKVY9lDjmVXjqUE0VNQjmUPOZYdSmXOQcix7MqxlCAbguyd&#10;95Bj2ZVjKUFmgSIx5Fh25VhKkFmgSAw5ll05lhJEFijHsoccy64cSwkyCxSJIceyK8dSgswCRWLI&#10;sezKsZQgs0CRGHIsu3IsJcgsUCSGHMuuHEsJIguUY9lDjmVXjqUEmQWKxJBj2ZVjKUFmgSIx5Fh2&#10;5VhKkFmgSAw5ll05lhJkFigSQ45lV46lBJEFyrHsIceyK8dSgswCRWLIsezKsZQgs0CRGHIsu3Is&#10;JcgsUCSGHMuuHEsJMgsUiSHHsivHUoLIAuVY9pBj2ZVjKUFmgSIx5Fh25VhKkFmgSAw5ll05lhJk&#10;FigSQ45lV46lBJkFisSQY9mVYylBYsGhHEsJsgaEYzlCjuVQjqUEmQWydz5CjuVQjqUEmQWydz5C&#10;juVQjqUEmQVyinOEHMuhHEsJMgvkFOcIOZZDOZYSRBYox3KEHMuhHEsJMgsUiSHHcijHUoLMAkVi&#10;yLEcyrGUILNAkRhyLIdyLCXILFAkhhzLoRxLCSILlGM5Qo7lUI6lBJkFisSQYzmUYylBZoEiMeRY&#10;DuVYSpBZoEgMOZZDOZYSZBYoEkOO5VCOpQSRBcqxHCHHcijHUoLMAkViyLEcyrGUILNAkRhyLIdy&#10;LCXILFAkhhzLoRxLCTILFIkhx3Iox1KCyALlWI6QYzmUYylBZoEiMeRYDuVYSpBZoEgMOZZDOZYS&#10;ZBYoEkOO5VCOpQSZBYrEkGM5lGMpQWSBcixHyLEcyrGUILNAkRhyLAeUymB5SpBZoEgMOZYDSkUs&#10;CJGoHMsRciwHlIpYECJROZYj5FgO5VhKED0F5ViOkGM5oFTmHIQcy6EcSwmyISgSQ47lUI6lBJkF&#10;isSQYzmUYylBZoEiMeRYDuVYShBZoBzLEXIsh3IsJcgsUCSGHMuhHEsJMgsUiSHHcijHUoLMAkVi&#10;yLEcyrGUILNAkRhyLIdyLCWILFCO5Qg5lkM5lhJkFigSQ47lUI6lBJkFisSQYzmUYylBZoEiMeRY&#10;DuVYSpBZoEgMOZZDOZYSRBYox3KEHMuhHEsJMgsUiSHHcijHUoLMAkViyLEcyrGUILNAkRhyLIdy&#10;LCXILFAkhhzLoRxLCRILTuVYSpA1IBzLGXIsp3IsJcgskB3LGXIsp3IsJcgskB3LGXIsp3IsJcgs&#10;kL3zGXIsp3IsJcgskL3zGXIsp3IsJYgsUI7lDDmWUzmWEmQWKBJDjuVUjqUEmQWKxJBjOZVjKUFm&#10;gSIx5FhO5VhKkFmgSAw5llM5lhJEFijHcoYcy6kcSwkyCxSJIcdyKsdSgswCRWLIsZzKsZQgs0CR&#10;GHIsp3IsJcgsUCSGHMupHEsJIguUYzlDjuVUjqUEmQWKxJBjOZVjKUFmgSIx5FhO5VhKkFmgSAw5&#10;llM5lhJkFigSQ47lVI6lBJEFyrGcIcdyKsdSgswCRWLIsZzKsZQgs0CRGHIsp3IsJcgsUCSGHMup&#10;HEsJMgsUiSHHcirHUoLIAuVYzpBjOZVjKUFmgSIx5FhO5VhKkFmgSAw5llM5lhJkFigSQ47lVI6l&#10;BJkFisSQYzmVYylBZIFyLGfIsZzKsZQgs0CRGHIsJ5TKYHlKkFmgSAw5lhNKRSwIkagcyxlyLCeU&#10;ilgQIlE5ljPkWE7lWEoQPQXlWM6QYzmhVOYchBzLqRxLCbIhKBJDjuVUjqUEmQWKxJBjOZVjKUFm&#10;gSIx5FhO5VhKEFmgHMsZciynciwlyCxQJIYcy6kcSwkyCxSJIcdyKsdSgswCRWLIsZzKsZQgs0CR&#10;GHIsp3IsJYgsUI7lDDmWUzmWEmQWKBJDjuVUjqUEmQWKxJBjOZVjKUFmgSIx5FhO5VhKkFmgSAw5&#10;llM5lhIkFiwfSrI8JWETQrPQRIZGFASOT0lohSwXaSJDJAoCyacktEKWjDSRoRIFgeVTElohGxia&#10;yJCJgkDzKQmtkE0MTaToVOJl+QiZFxQu6Ay5F5q4oDNkX2jigs6Qf6GJCzpDBoYmLugMORiauKAz&#10;ZGFo4oLOkIehiQs6QyaGJi7oDLmY5UPJmKcke0eUjqGJ1HcqIUMT2U4bhQs6Q06GJi7oDFkZmrig&#10;M+RlaOKCzpCZoYkLOkNuhiYu6AzZGZq4oDPkZ5YPJWiekgydStHQRIpOJWloIkUnrMzYv9NE+mVX&#10;ooYmsrMgFC7oDLkamrigM2RraOKCzpCvoYkLOkPGhiYu6Aw5m+VDSZunJEOn0jY0kaJTiRuaSNEJ&#10;UyPoDLkb+rz4zpC9oYkLOkP+hiYu6AwZHJq4oDPkcGjigs6QxaGJCzpDHmf5UCLnKcnQqVQOTaTo&#10;VDKHJlJ0alkymkh9pxI6NJH6Ti1NRhPprkhJHZrIztJRuKAz5HVo4oLOkNmhiQs6Q25n+VBy5ynJ&#10;0Kn0Dk2k6FSChyZSdGoaDU2k6FSShyZSdGoqDU2k6FSihyZSdCrVQxPpnl3JHprI2B4ULugM+Z7l&#10;QwmfpyRDp1I+NJGiU0kfmkjRqbQPTaTohOeRxUHI/NDn5csecj80cfmyh+wPTVx8Z8j/0MTFd4YM&#10;EE1c0BlyQMuHkkBPSYZOpYFoIkUnvI/gImSC6POy7gy5IJq4oDNkg2jigs6QD6KJCzpDRogmLugM&#10;OSGauKAzZIVo4oLOkBdaPpQYekoydCo1RBMpOuGCBJ0hO0SfF3SG/BBNXNAZMkQ0cUFnyBHRxAWd&#10;IUtEExd0hjwRTVzQGTJFNHFBZ8oVcX4vuChJhE6OXS9NhOjkbOzSRPhl5wDj0kT4ZWeXeWkiXHey&#10;Fbg0Ea47Wa9dmgjXnXxUL02E604836WJcN0JPC9NhFzRcuGKSpKh88IVLSlXtFy4opKEVlzQmXJF&#10;y4UrKkloxQWdKVe0XLiikoRWXNCZckXLhSsqSWjFBZ0pV7RcuKKSZFZcuKIl5YqWC1dUktCKCzpT&#10;rmi5cEUlCa24oDPlipYLV1SS0IoLOlOuaLlwRSUJrbigM+WKlgtXVJLMigtXtKRc0XLhikoSWnFB&#10;Z8oVLReuqCShFRd0plzRcuGKShJacUFnyhUtF66oJKEVF3SmXNFy4YpKkllx4YqWlCtaLlxRSUIr&#10;LuhMuaLlwhWVJLTigs6UK1ouXFFJQisu6Ey5ouXCFZUktOKCzpQrWi5cUUkyKy5c0ZJyRcuFKypJ&#10;aMUFnSlXtFy4opKEVlzQmXJFy4UrKkloxQWdKVe0XLiikoRWXNCZckXLhSsqSWbFhStaUq5ouXBF&#10;JQmtuKAz5YqWC1dUktCKCzpTrmi5cEUlCa24oDPlipYLV1SS0IoLOlOuaLlwRSXJrLhwRUvKFS0X&#10;rqgkoRUXdKZc0XLhikoSWnFBZ8oVLReuqCShFRd0plzRcuGKShJacUFnyhUtF66oJJkVF65omVzR&#10;7376/c9//+Xf/vbbv/7LT7//6x9//u2HP//45c9ffvjtxy+/ffnhrz9++euXH/7w45c/VLc//f4v&#10;P/32p8+/rX/+8H9+/HLbHlx2x1j/VP9ebiuH5PWn//PX//3H//rrU+m3H/7+45flcScz/ytK+SOq&#10;AL/OGr//5Z9/mRo3Lv7+euR72wiJ+capvP7u9d+/fPZw43qlr+e79fePb5Hvr7/7+c+//u2Pz4F8&#10;7/NTd33cbp/RALf1DtH3egG//+XP/+sP//Hzf/nj/xs2rtj4Gb2K3mP7WqCJmfpq0rps62doFL+m&#10;dvKz2e+/JlT28zN9w97797Ol0dc/7PlBjb9P94Xujf99PqPPyeC27c+AVn69FnX59RF+/hqNz4Uj&#10;v+YSmG9nrkbPQ/cfNE1w41dHQNOM6elFvo25cPDJzvDrcMxM9+eBRdP93vS2vk5h/9FsPw5OFV4I&#10;vG8Y/nqZjDGfPMhvuv/gOa/rt0Hd79vXRfw3w/4puuaT/U/wuT22+zec3Xi0L9biOz5fKP+E3va4&#10;v4oy3tYbC/qXxuvvXv/99vfr8hnpWn9/+/ZFf/3dP7eOymp1fUxxdoCKiX2RGd+NmwP92iV1tHAY&#10;LzUwOBBMXZ/lk929Yfzn1ayvKaXCxfLJuvLb/fF9dfz2WZ7A/ZPDQZWC6OPNoFzA+u21uv6WF/y7&#10;US/dcqLvu933x+cxF/O7nV8J92/joXDK5+Eo0F3533hd8YOvOwW/vlMv5/m+38p3eHwGD6OLC3rC&#10;/tUxdNZW2TlfHx7Ank8BqgrDvv36nzqKF0g+wUS08ivcjT7xe6+VxOvvXv99/f2DiPPuM17je/3d&#10;HOc3re2V5k8vfCCeX8fvI1vv27cZfzDjMqc8y09qtGxsdSbfPkt4L3p+2VseUJrmOufPw8TbWvCU&#10;Keeqo08uk1/jiV4fmznK19g/R7ssZJ6/Xpft9v1+ldffvf77+vsbvbxsBFzfPrivv5u9vbT+P2ln&#10;guS4jmvRLT2nnUPtf2N9LoELEZRkS/9HV0S2nyiRBDFPhHdn/P3r++eVftiCKb4FXyXHY2Dad4Yp&#10;4TIKHiPlfY59rv7LM3Mbe838C0yXTwO02v7vI6/o3RaGOCyQA/7NaP98mo9/0Jshy4XIIRjq08DR&#10;KvrXN7fahgE7PWafqaZsjy/xBKIffNpndPDpJ6uphSHdGodE2RprDdKFvWym4Oc9fwmE9Wm/u23q&#10;H49rYRBwP4znAzCYK3C9aixst2djWp7w84HcshCd3/I4//X4LxhHQRZIWQf3uEM8eoo0IiLMce0Q&#10;5flkGaGb8xh2N+RibfwJyOtEfuAKx7R5PDOKUXqswX6/u3369etyVz1GoWg8/vld2efT4x1Mj2f+&#10;/namyPTuNvP33yZ7DhYG1y8JIao1t+5zGeo+HXhQvXXlNCUGjnDG3+2zeRbuUErPN8eFntp5/JP/&#10;VAKZW3IWEfCEKtKKQtFmmwONL8KUPZXko7V71MhvMIU+ClFgPuGMnx4/f0qPQNPZMlU+0yab9KVm&#10;mEpYGF26PGGypbvT5irSDLaZUapKNUJKbWHzCzOz4yzSZGa/u316xuCDx1g4BbF6fBHaXwhg8yP4&#10;cfjntplRxcqcOXhM8ltJ1ALJtZm/dLY1M5Kjs7ovoA3aBJNFS1sfS++ot31WF2f+kh3sTw9+PNto&#10;8Ep0aT82ChVIUAek9sbC/uA2d2StTFHPvEfeB0ygSJuLWhbNCeaPzeiZTXTX9kzcC4XT76KMdtzm&#10;P/yrc96T+wOQ1GHMPKfzjv4rOcl/dMmsk/qV3d7YL6nnvr9NcmFVP6jq8QVzcFjG3uAk6Jl/D8Or&#10;NLE6SErEfzM9A3VwSPwZDZAZX5mXyWPrmjtom4t6t1TQl0MDi6ycTx7nvzEe1XIjfNkIdjR52BFI&#10;aWjlFEeMFrBxsaRQqoxjWBERlfKu/zG6tG/RgSfsE/VfuVbso4LX3pKCcZUpgQIRam9Ni8u92LIU&#10;u+tEQ+fqjU/g1+lc+Q9glEYElnaVn5sAJD+CVsmmvCGH/mBP5Xmg9Kabb7A9N2PB9AY7GjmdGuYd&#10;rOeWPWFVED9N+xcCtNLEN9PeGJKI9+Jgsz7zC6tKHhewGXT1OP/N8dgbX3advP49Jc3fj/9Fl0m0&#10;eokFWlnxd/vePAvWgxnHC9G0ED+eSYyAOJ/Dx2hu9RjmV7mBn0Xqi4IU29cvWFAolMZHYvgI8+QN&#10;L1qTLwbViwMwuwSafwX/vsv+q04CjpXqNu++onH6NjOGqWU9zkS5Tme284IVpRuccxwiMs6lz/UG&#10;d6STZvLb1+v3C7U8T/YUd75pMmHVHS+NHJhvcUHuG0tI9Lxn9fd4iwvfqBr2ImqWyNApuGCQ/2ZN&#10;AMtGHA2rY3v8wgOU5gWWwnSPeseFc1/z7/MBB0tkE3LYrDmHyy/uBLNSycAV573fPHlMi9+smPmC&#10;prabUDzu/NR+4ePWpOQ2LoTbFtcRIKYEb4Wbg8G9sDC6uxk8lD8xnqJPRHjLIOU2PPmf4+lM0X2i&#10;/iumha0+SxTgTH803e0Pj4IBjV9yZZ3/D578ltnvBEWz8/6hPbHMEAWSQD7Lvr/+K3aLZqT68HwV&#10;0dY/DCc1kA8cjBxmeeWRt1sSVEfb9iunnV2iO+f2vx+24EXtlQA0qfJgSPW7zjnpHanL5WK3uwAH&#10;vS3dbBY3iDSWmXuJw5eGCgsNp+ZOZzoEMnhSFqUoYFFqJvfwflqURPP6LfRxbVrcGw52HehS0Hw5&#10;v+r0ioAwiMzJv+VROvZZmPiTdABvIYQOxnjoYUfAQQMgApNnQs1S1GvVOoBWQV3KSMNPTB1MHL/L&#10;jJ6wT9R/5Vpx1NpE22R+TfvgZlfznp2E5U72cgzelKC/kLn5h5zYkXTtaeH87kqJgLTwqae/vOtF&#10;4SoIffASKvyC2jajX+jloSzWh2F5xrEXIzuQ8emhlAeQCRlNCSaNsI+ALP3dZ/vCYdRVpF9IzPiJ&#10;ziUf8aQtnEqNPtEbsYNnMFNCcPewK5sD78UObhVYfG5XYbeu/sJqS22DlOGO05q5kFhhlhA7CP0b&#10;Fgi3KcucyVdXYKDzAks/5ej7or6QlNYfsPbCLLqEGPAW3zH29UJz6aYNSosvRfh6wYi7BTKQytPK&#10;yD7mEf28gvp+EaO2QPDv5KuFj0J0a5n7p2fn2ic6R4xvgGW8U4is/GjvEeMHjcNS6Qn54c2Yjv6H&#10;07Z/44mu8miI8cNoOw2fkpTWQpc1N4oKUOEdetrOU2y7O4tErUVhMMDQrQzIHx6bixN3+YklX0IM&#10;tJyXZRb2Rl7KUh8Gx4pj7Bc1wwJuAtRC576wW1DZjPcp70rzzbYj2AMZHdjSQNYXlHh5WhwmlgZS&#10;ODoYYY/fBjKavEA6nfwpOi27PdXele5h7yoW5W8lRG74aAGa1MMLWcT5hXWLnMiNepj/evj3j2Mk&#10;zxf7fG8+4xtWT+7BiZ4Kovr0/NVzyvqiSFbB7/EufrivKjM42wp5B7hWku/xhtw7cWg12wFNfNG2&#10;ADsp54GcO1F80VTmz55fvAWPzi7RkHmcc0qeBZJdIosvOifKjxfQkROu4cIDz0n5XzfgmWzwryqa&#10;adgS8PXJLbhysOcHmgO8Kt9FAnTSwNeA8pQiYuNq28x4y2rdaNDg81XiAGO4as97Vhy6ESWPURC9&#10;MKIjIfW2mfH4mIGBrAqQX58ZT4d9axtJ16fBHQm7OAwUySWYyTWNCE4/Hr7YyzPjI3uYdT6ZJXxI&#10;28z4VAvaNArukvHxx1lt/BE178Y5/6Gre9UvzjROapsZdloayI7jg31PckFizy9wu6j3AobhtsCJ&#10;ne9CJV1dI9LKpxOcRE6ypcy2MCjDXBKHxnRnbsPmvo7gUA/QopI1XtiDXT99wHLL2/3a6WQEcaln&#10;8sKQkeFGvUTPD7wxJbeBrBRScKQ2BTf+cfBAjjMIsD/+qiSaF6bAlhX6ec+/CLc6SCybLnPIUYVV&#10;l8qHyt4ZDVJi81neUzVJHpGSm+dMRkZQ5LZnRaTqsdXJ7THuxW1hiMbrYlb26F8pyGzw0bQkYkQ/&#10;5W+Qy2dhcT8oyeWnVWrHDapCE/IForjgULX7QTKv4oODk8jyWtDgB7ucxeRjDusG94RdllX8+kP5&#10;6wf5g9/fouzAmQtTw/rOmeXJugFthafNt3FPL64sKki4RTb3DDXn3QF1zsrhrLfVqOYGtHFayFgY&#10;8CIHcAld4JFVNpcfK0+tURWe3eKAb5wPh5xE1m2teherIVtgfsxBdgQkkLOluILnpVn1uaybJPd6&#10;kaVr6wxFPyMm8B+P898a//1decuVmfdmPLpOVqzA23HM+CT8Xf/198Fv88MGP4/ru/FbuCMcF5AX&#10;fCEBAn5lrR8cqTyQtkFZ4C1sUUqNNYQjRCQQbdPqAI0JdrjkGM/0PQrBoHiWj2Dn53n8cLDFrg5I&#10;FwrxujGW7nEFVPISLKRmLCTwg4KbPSgUMZDfZ5Y7P3+//5X9fJMTEh54VhRmz2R/H0/+JcPZs+jf&#10;L7ZcYukm98cG9UHi80w/RTEc7AUQN2c+EEsELGrP5xLPOJ5YTejhx0Yh0dStVsHj/LfGT2uUdW1+&#10;63GHtINExWFqoMFp+3H94vsq8XG0s28Xfn5x0hyuDvui/kIYDUoNyQQKrloEeGSj4QVXXlR3wnEv&#10;c6LN/bOb2Xs3jJRF4QguwvRDIgCMAV+y14jTL6y1id8dw5RLziqmtnM+IY7JUjLI9yrjH2K1doad&#10;Fs783c4OZ2bwFiE9UHSxPZ2ThwMahtxo8w8h4jQJkhwJXl8/TaGJrY7NYVMUgp1bjB07O4OZ22M0&#10;yoqO4iwPnnJxz2BCaXVwiEU/ggVXEg3eK0yUvmfOyhIHbxVa8/U9c4F4pe/sPWcPsFt64EBwIvk6&#10;mJkTYhlIl8vHHIZlYz/ZBYMx2FwW9iXUCp1swsh1/AsTN5kiAuMv3L7T+D5b0omSyrKg++uJ7RBe&#10;vzou7h0rufaE7ANo22PsLZ8mfuWpv+xn24I8GFSMhAq1Md0kx4mBWWOg4c/ooh6ZKILNt3GenJ3m&#10;qUcLQ6kICMm2IeKZG4i4wk+W6VE0RYmTAzk+B/8NyKJuFdNjOOwo0c3D3rqotsoSzh6XTL57tjac&#10;WtR3JDiELTsXlWeNxa3j92GwZbwuEXH6MN/P05iQazeelhV5eofrebN7WvQob2uQC/n724Vjp7un&#10;zRLI4jfIMX5/NF/kElR49gtvbsHXu/DfhBY24I/RnIKCVzV68bjz3TzJrrPjVEnZ4a8AcGebwYgj&#10;lSv3IpPabMpz+W+s7cninUWAJ+lxY2kqJarkPoRAxtTerE1vyMgfRzN28wnQf1jTNX4kLYTW4E0c&#10;8SRsQO6Q9VvKA2vslMc/VZsD610yGnmMa8tvK2PBAOxz9V8+aKSTdSS5UXt4nVjdU67mwEys0Qga&#10;mBtSbQZapUXJWCXGHelI3rvnVBAj+SBv8ZWFUazj2/4IUHoWjzveGQRiBoE3VCbDJKIWkEMRTTnU&#10;uW/niCPshm+Bd/++HAnAsOVfn5loOsFco1QajhtMz3C07/KcAOEMT+c1cUDIsATvKQHiIbRrifjM&#10;VnNo+PpvnB+WD3Ih109kFZfqguKnIuj5RN1NiY0HZWPC29L6LpPk8b1aVcWqzKxKQwxzUG7NgCem&#10;TLSbrKdEsI1sME28gbnaPlHfInrBdkSsuLqweZj/5vo4Y3MwCjDRcleINOXAL/GOYaF04IafCPuX&#10;a5whwiXt5QkLtHuKqcm/O9xU32KeHm1CrRSipS2FXWhUbgT9pWqpbjLh20SHMDfADW5m2Cfqv3La&#10;oZPnqxjWPTaElVOlVYRTcFlrPz7C/hSXx43dynNhBgXm9HpdmXV2uSqdJjC5pkVPdC7OF1LpcYw5&#10;h7sFI623YzyiqrT9ELg1vWGnqKp+3i28ylEK4DTd9deQ6HBaRKPpBEesUpTmD7N7C2ZVhS1nq5It&#10;ny3IeJLA1REf77oUrxAPqG0fODm++kqJONSR1q/fG67cRJ815eMlBv1V/02MPNuwhx1DGBhadB3A&#10;kGP3U9beC7/kR7b36ObBUqeNqpNwxpLrfikw6Me2rQLsXYZjcFdkQEVvFf3t++u/AkQkBpdO+8Rg&#10;CcIzfRCOKB0Ry41MlRnb5FAxLJ50B7iRSo3crnjEsLGWD2N52oqSTdOQHK/lj3Uh4n//AsnR8Pr+&#10;+q/cLZqIOeP2au0WfmyfzZOgUmjc9RS5ZoLfnl6blowKGw4Hu0WgbfvZARlV3gR/92zxh1mxpVTy&#10;p+eYwuyQuYFwxOWV/TFxEsr08eP4KUbweHppt/J2ub8Bxrtq4acPw058/xWCCKRpJ0+YgJQdUwEM&#10;bDy9Nu0or8tXUed6PmPjS3u6HaeS70JNIZyuTSuno1dMwL0HpIm0VYRiEzBGKbKzpRkHb8WDckPq&#10;KTRecvqBEdLASJo4WJMf5gh6XwRK+6rRCXkgqKo6oEu7xYaFw+WHOb1IxvV+pMM5HqOStkejW/w3&#10;v+Zwm4lzbVokvDGZit+loGte1F6jkZvJXIroylb20hlE/xXs4vknKojdHkyr7eTJH0yLi8k+qM3q&#10;urTbF0lRDo7gw1ksMpLCqqBPvT0WNQu3kQtFMIAIZV8+21kxxBn0b6HMkbCTJ1+qkk+e3JPKkUEb&#10;mq4+axqN5W6K59eXClkC/SGdQBdA5GH+m8PPtuZhR0fYoYX+1+jkPaQbjZXhfOkI8ae+ww30Erte&#10;DvAKX7M5/l2EnUmsjAYfEnnn2BmJzoRYui8ZdC1HNO0FiR1fxhxE6Z8jBmgB8IiZ46M4VHwT6Zvd&#10;aGpRZ/ZiP81zW5jYFEn+wZMeKMSE7XLhm8VpDAlE0hs2b/XGvu5sHY+hZMCROrJ3RL5bHa4yr460&#10;ANzmn1aH5WclUsght2GwZ6+qQyb3JBUjee/jH4V+3UQm0RF3f7AyeC9aXTNIeEwCoB9jnd2QRLzL&#10;fX+BVjhhkDvLp/FspUhHTqFhNaGAjcC6/TaYUrULfZf9l/f8owYQA6FhwHx6mRnXVZrfnB/5rY32&#10;yZHkbe95xps+V//lmUH5WjWcvkf/SJbB9EpKA2Fw2M0EITsUqzwIkcuDiezmCfe5+i/PjFfcUWTl&#10;9HU7GpUKNcOfhti6fYLj+YW+nzPj1jkppjGm5Zz4B/HC+i0h5YKRu/E4M2o8aXPGeY/z3/o+gfGU&#10;s2iamYU2CYITSMBN/Ba+hx6gAhI0IfBjhNd6RBgR1lXQwpTad1UJUjoeHsCEB+I4KhzM0UgNBu/M&#10;kMDL8EdtjxG0RS9IghuqNWcLtfjTSkHvXmSUbXLIxsIgiJEYP6ne0Bpn57cx2CLWeEmg8S6V9H5X&#10;eeaNxy9MAA7WXF08ptrAVI7GHJ6wizPLGPS7vMmhtk01xkdu2voY9pMgUSwVPLt8zqAX3DvAiZqs&#10;ort5ZvVAMWcDB1Tz1R6Tnus9Y10Rnjme+dSVSlYNCTgJc0LQKhuLtW+S7ZAyXhgH5ub4SH67+s9n&#10;8RYkQFVXGS6dws/+mGw0z9rn6r+SkqkuRvoYYqRKdo5MlN0RPTARDakjkXhT2v18BSS6NfP8aUvN&#10;bVMfFtZAcnPP7d0DcH44jJMz7vB9o2HAi5BkCXM0MbSNS1iCF9tlGwSXkBv9MEiNcVaQIiWEpxp2&#10;45B25xqCIegbJ9jd9P/EEiwU5yMNDQffSCMcCkLT/lEWgirb22NWU7IXq7mijwvEjmbGXURiXjJI&#10;xOMS7ML9gJqUj1EoetbOF2E3OHA+xm8bEucaFyOaL0KTsYNpPEqL2qaAZ5qLqKR8ukObZBbESr79&#10;7/Fz4qBY5Kqy5wuQSr31GXlch5hp+IciYK90L0QoVHRPLpS1UTXUNkJyReo2qHvKbE9s7HP1X555&#10;pn8CEd1zhGKP689AwGPVvds8Bp8tobAsiw76XP2XZybnIz10ck0Q4F5QbmNr/7BmIgi6MRcaFpVs&#10;ZN47clU1/ZlHdsgSJ1oggPnzGOCsmZmLbQde4IxWRQ+HcQ0jUf8khwdG/uFeWTbV6B/LMQTnNvMZ&#10;1+nwfcO3VKNqmCv6XXS8STfjqU+JdlnpfXqQhrY1dPM4/93GF72q4DK0JaDjcf7r8QAwHcCKx2+B&#10;RI97t5tf2ENi3w/hNzhUnMT5bvBJZoxIiQqk4OcbNdshB0OPqjUieeJeyDoW/B2OkKgGJyMk9Zio&#10;sTVXeD4unmPLwytIuOAPhdsZy0jqM5Z5nP9O41Mzh1WgiA9qmuDecaTeQm02Pu5RnbPHbEoWWES2&#10;7Qz+moG+iYKvUcITlcd6FtbYTnlF0TOJUvyRavM2MwkSRf0lNC7ODHCQuyEViAEHDWyfRoU0UlHQ&#10;rQyRmdfiPXegF6HB28agDt/+y9CG+o1HSodbOB55iIicsTDqdGnm0hkiKXVVW0biJPC7zndUXOrk&#10;Aq6Q/453a89suTqqAg9kXdszWF0VS8ipswYJh3vG/ado0XA4Ynap7nsGJ14vSfx4vAvIw+8QjE6K&#10;ID/iBNoLLUiWlteb3i8V0fA4/81zEarZLiWtBF0nIetx/uvxqkvwnlDJKvbncf7r8WRXJDLjsUUT&#10;s3z2uEPIoYxbtmK9kYrXIYdTnUMLyGExpQpaR0qLXVk/A7AIZsXCjqSUV5Ar/Y8CX8Ia+RaJ3uZV&#10;Hue/Ho+PK4kF9zXXQJoDe5z/1ni54/L7P8Lo95Am3KFQSawH92nJWn/3GHIoSY4hbHW2G2gos4T0&#10;4qOYmGuqKhpW8hZ8N8TDrlM4HEGOpvw0JI7mOmE7HrEpC5YoQ0+ewn2gouB4G6Q9y0X13gOmvAUe&#10;JEzxuaiaKE7a4/zX40FGR0mwCbZ76j3Of2v8VsCEarlpWh7nvx6PI8qepSfcoqwUjzs6M2wANfvP&#10;vROYAKtmyIFm6pkxzoxOr7TD6o/RM8zf0KqU9fcZ25HGREMzRVIlwx98Zo8/2QteBEIrFvFBxqLV&#10;wFByZzAaiLotHRFDlk7sjNYd/GuPqQMkLpCPcVOfJAcZtnkGMmZSz0NFUu5rwsPj/DfHo13/5yB9&#10;q+30uMMzU4lJyv9oqNFcrqAitfgJLvQudUeZjxSRhIMrd4YedyNsRoobtZX+tKKNC0xRnZ3so+yq&#10;HpcGewhGJJXS2Jey2IRO32X/lZBCE6yU3303D7HpStMddcMdJNI5a2HkJJd12OfqvzwzDL1WrZ6X&#10;zc9D4QkBaYOTjPQQemZ6pMKS/pXiQjHw4ux9rv4rZ8ZBVI3iR3143xR5xuo/EbRJJlLkONXMVNfh&#10;ufdj3P/j7Z2uZkzznOj2Xi9MJ71aE62t4+cadkR+eXg9zn/9fao2nU2KPkRg4j2F0AgD2sxd4CR8&#10;fKAomoiU5kIqJbnkH76PpHO4HbGRbpBpv4cnQ6vIarEEK1fW8ExisCsZDnEyuG0CKHUyTd5gC55o&#10;lAvk/v39lDZD+blcKMFrPc5/E9KjPmOWiT5/jzvaGQow6X1WbySFG86xWGg4j0OBksWpxBUqavsc&#10;Iv487e54ZrgSrqB4d5e28vUflfOld6mDa+NqUu8Uq4m3wavKo+9z9V8BKd5lZq8aq6afJmkJzOyF&#10;gYI9rs5j1DW/jYfiBoUTLeLTfpdIQydhamHJLvCmKmnGeERgnZa+flzpETsKP9wzbbHk+RnwoqOI&#10;DnXCYB6CX4kGKjNYoE3ku/oKkCBMr/PExT5X/5XQ5hq8akWjJNUuQ9C4McE9M2buChL4jSXQFn+/&#10;tmepypVnjJq/BKuoyKv6Mwr/qLFpIMEXoHZoA2J4kHX3etBf36WpK3cLibjaDjBDwYaUx/nvNn6z&#10;c2EyOxunz+a3ZuNZ1nGnWoWOUzWULvy7wJRMSDcci1Ca19jn6r888xzhw87syVkEnlGs0mkHRuX2&#10;C4NhF+p0LJhiO8jDdwmm5GrmOeJ3xY74YDcq/71cC7MX3bA/3hnKTvkrDtII5iAhgj2My21nyhQI&#10;+lIgMtOTr+Epx6GimAEVIvmZYVSfxu/lO5+RXZBLJ1219LD3Hc0Z1ecQpod7RivjGGJm8lyWPH2U&#10;TcJYQQL4p5T71Chk9vuj692pVVdaORw+Z8YGC7/ytmfd15ZuOXnde/tAdG0Cp7kw5QWdcf/z+CMu&#10;NUUaBsy/kSRlY5z6NOmZ5uqrxzdxinBYTZqDsSsp5eP4Nx5XBTeyyIYaGKVc5Jmerw7/jrEXJvLR&#10;4scBgY2U+2djwRun3RziC4cmX25AjYwWcGeWIshhN6dH/WQR62P0s2D1PKbDzkDkazRCUon6JeXM&#10;rKNpYCRukhdUn5bi3RamEKD9ryzsLK62nCBvfafdynqnU/A4//WJH67xM0wpSaqdeW1FCaCaEqty&#10;40qpaTsDd10Wq3I2SpQSU/r5vcM1arzSMJZDT72xQs6d4xpeZKzIsSTeEB7FG4aH/xoupBIgB2t8&#10;EPMEl/14GL7H02TTeOJxfW/bLNtb4CEwbbgJ/66PgpuLJksFE5HLnBPP7Q1vFLJp4wzq87fkLTEv&#10;qnx+mljQooYoh8E5M0RNZOkHNPsu+y/vmSwxx4tV5h/+mA13KMxySJj6jVXRJX2Hi9NiYcrQLu9F&#10;n6v/8sx4jB0LBVhSWxu08bBbsPD/1AO5PyYmaaQmO7N8aX0un7fnJE7iM0IaJQ+Y8Ki/XW8RhTR9&#10;Eexb9E8swH+ZVYayyFIWtIH3OnjduH6fq//yzEqXyl2ikuiW0AYEbByzQxTVpccddCVvUZwOwkaM&#10;9Tpe4Am3BoRCkRlgG15gaPjgVRm/7hkD1plYlOZkU7aLfHrKfyAEyCH1PWOtp1VH2hrh5o4XWFsQ&#10;U+4ZxlZSqcO3/0po42ao1Aq8pygzbWYonhBFfBqKQ41aHm+JQ2RKoNgeQnvBSBKCK7rGR1G/8i2P&#10;819jBHLI+V6Ykb/FrT3ucGdzTgmNUbLXyXaa83Hhn+1eOHH0ioUTrEB3OdzZ8cxYPc4wU0+37gsD&#10;Rbc8GjIb5X5qCD5l4dDxbkuC73P1X4YUFo7lPQZk2kXbnklTNONDTK8GEOmyhIuSs83aXZ+r//LM&#10;5FwbUZAK8kS3TbFLc3MaXmRS77YwVu2sheuaBiN9u4j0Pfa24NHxSrGmiNSEaoD+vYJ/Zu+AcDH5&#10;qbvl8p18GxYRisVFKkd9dvYgvi9Qv8OIZCIzTfQ8uoH0x00gSvvO3fZd9l8+HTnFrBvAIRYG8j0J&#10;RLBTZdDt8KZ1o9rdygWn1LWEKY4r/Gb90xjGJdIIOqOMt5kneYmyim/gxp7V/SL3/IN5vZjzSDA7&#10;ZwjtEJJdqHAWM3ivr9ncyHTgE9jBjMqsYDuTrDXH8rlgoj5skcEIY43T+OPTxC31iqiL6lfw13Sg&#10;QdfZWQTPJN9chQk6iFk6pnHI12sYjDrkLg6jWLDHwXSVTCV74ixcGtfhMt9y7UggUaF1QKfvsv9K&#10;SM2pXgTwllIVPr3l6amzfyiixV/Ub8yyueUJ9bn6L8885fipPdxiQ+G/cBM3tUYlGtAOA4WrMogI&#10;v+ZtaxehjePSPBVbU52SZ+LA7UUfj0A29btf96ySDz9GmznRFo/3TIKLVWDKchXraDNPBTYHmaBU&#10;caF55cJu5qCpG1Sl1qAl9PC3ysMe1v7+IaAh8HlhNOOu3G7dpPC4wSNbQYyccMunZ08WDtlFLlBK&#10;RSQp9qwoWizs2jlP/j3iMrzbWREeCsKs49P0DNrXLWxeTXjWyKC7TFXUa1avSDlzF12bAEqVo7Is&#10;NRaboU3Dk7o7gIT87CF7bc+4TqrijcQMqKR/Ghp3vBB2xuT9MUwtc5Xk388bvy7OjDqXVKUqD5J+&#10;lk8Ta4iD5DEzL4+Vwh5UxWO3Jbk4M13IUjsjdIC/dQEnpRxVNEfYeDkMZem7xgTqvJXnhNanu9qk&#10;80h0AO++Z4JK7nBALxN838tjFuY9z81fOu9YZBshHxIsck7a6ZW30eP8N/ks4Wb71pCbDqYAWY/r&#10;s+VbcsWnR5KANV1E+s7w6NcNbFtlc8mFuQfTm15GxzPjYU1rkVg5lLTMrNhjbp8Uh3RQbDPDnR1l&#10;QYBsFYR9Lu/du0XWmyxwTGyVGB7nvx5PcgyKzTh32o9oxuANHue/NR6lNE+a8eqq8H48IZOCQcUE&#10;pzNbv6+bpRMPIbOtvYrH9d17VXKcJQM8SCbDyV5NnzgJOos17MWc0sUiAQOgd2KjHs+MvmM+sy+8&#10;BuGIAJqsyLdcxKQYhIv+WMWda0XZRntXpZqN9bbHrmEv7FI1cXpBBI/sRnWRSymsaWoHBxYnFLhM&#10;gC7Jep8TKfvTkfEto/LizI1Lqb6q77kxQOU198eoKVV9z7GE/L44Mz6sdISze+TJAm2ozihEwxyo&#10;tc8MjFJn4dg457HuizMr99Xg5O3Hsim8zC7uxO+TTce3c8b/CmYEX0c3jcjCxZmJqpt2D9JqR4ln&#10;4jaVPavnp5WVwtzCErg2s6LCTlLAPMHUbeDUbZ0WVqR8YoL3x+SOpecffYfbtMbjizODnRbuZJ0u&#10;bVvhSFVMCctweUBBmxJxyG5AG35EoYu5aecd/VfyMLypMkp0UgSXaW2wbAo/m50SxBaTUdfMUt+T&#10;nkdF9R1oE3DS9dEx80GpCu5Wm8mkK6wRWjws5D3E2y1zv++y/8o9v4C241748mWszDwMPwM5Dvlp&#10;+W07uYPrKqAc694CuNfOuVldqMwh9zZwzjYbBLvQ81zVpdstK2bZd9l/ec/Qc8ELabOcM/haxVAk&#10;ri19SzBjsa/zrAiNJ9e/uGdMaoe8qHIHeh3aIKCRV/6MYFIbSJCSPgxCOmh5evvizLNXgCjQQrDS&#10;dIxheDuX63lxh2K6JxrgmVORweWZkewVDDjwXs8FjSreWRgNvj0wNDCMprdi8ddnnvydlA2sxeS4&#10;gVw5gLdetw63w2gxJNKyoc/rM89eT3x5i8bLuZeTcXhal5nhLa4bHJHPOzMj5+yg5OKBnWuUEzDB&#10;6gaWBQFbrPCHuNnxOVsTTHrCLawUo8EFoKYtn8jj/LfGTwFLzmWn8R5S7ZzXQPpG1kAUcbTHuhOn&#10;c6r2WPm8JzB9k1dBtpHzEMhkSe8W1HceTaaQyx4twaWoxvDwX8NF4yMPX1zp83itKPn+WNHqyXwT&#10;G+dWa8XOxplBB5ufb9vN4SkQ7XOhDyoogr3LyDkdQdG5hYPNyQxSDk9oaoHL6Vse57+Go+4VS6mE&#10;uiqhHZTrcYc70wXx2B2BxQjk1c3dHuP5b1n20igri2OLlO94s1fglU45DnSc4AqaZaXvxpOxsouy&#10;LeMb5Cp+z6o87hASSv12CAr94GsJNbSPUhjwJiNlnLEjPn0uryAhAT66SgG8kpN2gcQbXEaBQSon&#10;LhNwqvzwDZeX2b6xJAr7UU8/1G1QrUXEuqgFjrVi1O776KGJgTiARaUdA3fjCX0m5SvjIuJd0znt&#10;xm8RG4IZmybgcR3Wxjasr1oVIdpH1z7kQ/bjA9pFKf+z7vKGdk9m3taLz2y1V2fwooGvkYFZXFLE&#10;dmYpe+/eLbV+3Hgf9IypgOf3wxlAweYaSM5dxPtkZ8hqcw1xtDUsNz9GaHV2ifB3f3FhfaYI77jG&#10;8cwoyE4Mo1NL8oJNHipemAt7Ug21LuyMZvpcb6gOQ9YNnOGV1KLb0tqorn/LlE40xioIye0kC+hc&#10;at2kjr9/TFeLlHnb29cghi9uexcmvaiabWZqxR6dPNrjAujVmadNkc20uMrbwtDKehM/XAbTuotu&#10;r85MLkpyLoIfidUTtLdPq+Z1ycHjJjfdD5gyEey+Edud8YMwGDHr5ZzJBrDyEmV0HQ2QQWlxKL2l&#10;Mus6TvVfxjAsBlPGgZJLUpCdUCQZODlsA4mQOfeMcYK3IflGn6v/qpkx/XNTZGqsNSe44rbHcLLF&#10;hw8UHD0gXoLuborqc/VfnhkXgZ0TB7kdVPDBX+Igt2Svbc8kiFXyEnu+k7egol2njRykyhCLpUQ7&#10;ZubWQAoQOxrgzbDng8RgcpmuQ5tDrpxdgjb/loz9Ob+U/Kks0qs9Y7W4xpt4nVKAbszc383Kw+nT&#10;cP1EIXwNMo5m3EbMgJYJksp6ukbPiDSl0w2KJLIHK+mfxsFQB6nOkYsVhD/RaMBR6O7TkIkdp/qv&#10;xLA5H3fLedr2jHfMZKOJI5Q9Pd70Y1qISDQdzbzIcHCrak447bSjgZTH+a+pYB1vbPK4w53hknFo&#10;TV26IZ8GU5XaGKZb4lPtrJHWXX5B0M/pinJQLI3/SI50E04qhEhFXRZGLph9d1xMlt3sr+ER54Pm&#10;HniER4s4Vd/zxARVWbuKSsLhpSvJcDk+zWNok+tqj86L1LrVgiQlyE6uI4kkY9ViQ6qiT7jP1X8Z&#10;O2QkW5qVBb8dJB+zyKFoDP9kB8n8GGgHSC5Ce5pZ+1tyu8iF2WYGOksGJ1V7Dm0gwdHb70AbA9hi&#10;FolC049lU9NjCHjJsJrlP+nYtN7S21f3vOkOJAtn3ukE7Ul9RFVdks5m7aFpl/1kz/VTSoYJkw8E&#10;R6PKHBVWvmmn5gmBHYx3KhrjVXESO/Uo/91GJ/kwest586g366LAJs0oHBPqzxHzbOvqO8z5pAKF&#10;yIDLcmbzKWIsO38JT9xSm0L2mROUiNdnd65LJ0goS6W5EjU4arInmM8PvgTXDPDiUQwGUA+l7sWb&#10;lOhvV3T1nRlWuUMSYTNJQOKxIkYe5b8eTSJXuBypDiet9f1psZqfSMZj9P601m9PqyddbsWEvguv&#10;B8Uu2BLq/QqOt4CczofU3ht6bjt23SPYcQIcDv6OSpBFUHU+Mw7iZvQO+84WqGiDYU/+EupHi3hL&#10;H+SZ5y1tjN50aH/znD5In5L7Q1inOraqGflAH7gi4ZrjLeq2u9pDJjORu3youwwboEjShaHGm2SM&#10;jYfX6EMZp/lZKAubFogUiKFEJMQgHmUj9zkJqKYJDO846zFqWJkDEBoKHNYqP8EfVTo1UEarucLb&#10;05pwcF6PV9DxwusB4rF7dXRZNihtJBgAaLDcZEAoSUkrHyDuuWM2InxE0eMdVHmid30/b/AJzpnG&#10;INn2mbD1Rg6QnUQ4P2aiomPnh1zWxd5TESKTSlnny7qOusHJFgnSRNNRRuKEN+rlkqxTubnhODRS&#10;keyj3nADcjhm2VbM1s+n/0r4qUtPzomdtPYFAB3zKOWn67iKgZLn/IaXH82pwtqMKXLzlq6rm/ZJ&#10;1jN69dgKImvpkUac2c1ZZLAUB+6z9F+JlUpfj30S10471uCjQMTtD8g0VzBnXhDuTxihYDuuibvB&#10;B3AlYdXqTdpM8pX2WSLbSeqEsIlT94cj+DXehNkFDV3jPcQr07unwMNyZHgZ4GP6rPouoKC0SdE1&#10;bTXI+I53r80qg9IfRqXjdGcIyqIICEoCLmF1vL7V6h76z0Tp3bSdvCAAxddjJ1LjfCoedogDijt5&#10;HTrmvn3u6bA1R0qN0q/bHoZ7eUxIIFMoytPdKo+mxah1az4mWHp+Euu3zxNLjrOeJ0Ua28lGXqfo&#10;9PKcw5UeqyVs0LUwVa8EKaDyUO/b5BPAdMiE97Lj5KV9Tp9FsIi3TvCbtkIrDVretIcbELB7M96+&#10;m9NHGwRNlo292LiwstyPdzzKfz26EnhIFd2cDB51eG66TTdQTLpHV6Ow8vALJYCl6Lf9QGaJnGTE&#10;p4K828/RnI8ZCUdlz/xdkqnduUb3w6b2VFxMUYZcsJo4ndih3nLyRQLK2axI8XndcxA45mH+m8Np&#10;kECdS9CdzDhX6XuY/3o44j5Rjez3TGs5PSXyqsuehT8pSvN2MUg6rEMthsAgSYMfRkOHcSobZ5yW&#10;cngcFOom7dLUSQ1GJpTWDfcpqUgfVePP9nBj7/XwGgooCSGOkWTNzISsMyZt1T4SzAmi6m1SNP8U&#10;VXAwqtSuMwwQZnu1TqqmbU+pamxsihw1pW4nUmCG3pkWT40FB2K5Mw2Q3N0wyS6HYXf4z0JHTbSu&#10;s+RHexX7svEq8XcncqlQfZET7akuTk+06wjUfyU5TKLuSMRM1M1IWP+MUDNnuCeAmKrk3tG0kyjd&#10;7xYzPbVe3SC/Cdq+v4XsJ07URLqH9ZfNiSao77UEcnMx3gLH9hqGHH5Go5uqC+nWab4e6UQTMe7V&#10;qUmFu6mlgcqZUnKg/NHqJSM28GM5Jmc0QCgkrd3VRifHzF7Jxe2b4vRAPVaLhqDvu1r3W2Verqs4&#10;NNI61Dth3qdaO+TDc0/RER4RJJYaJUxR/4uuAVNI98bckYkVb1IadYd7Ep9XTZnmZE9r7hNASK1b&#10;ofclqfTECu07e2PFokBmE0/MUwUFACJyZvOKmOaCyqi5dgSqjfco//XoEfLTvsiSV1wgvu5R/ns4&#10;el8Pe5pDh92BgjvgB22Twv9hFy8cZ+nzkAMZBebduhhNn+/8Or6q9yoORSZK49Ge8VDK9fj2299Q&#10;a/gfCA3khauTVtEhRLgbhSi//a1rhfq3+6kHVEn4Y458Z61sJCGXa4PHQzXbIGTEBy21cW75eiGy&#10;kVXrE7P1WfqvnBO/YOptWOpL70cKVlx3yAxLCitkQ2uYWBA0HVUgl/Se6R5LXQPb1W183GQ9x2dV&#10;jtbUHnwxrjfEslBTpKv7RMHnu/FZVMie9EquKFJ4PKQN2FJuoHBLhk9IyKS0+nDOfvqkhyuLeVAT&#10;Ht2KpXuU/8YZUPzlFAtMROWLfsYV+isi63PJtCDsYMK9lNMrqN3VC3W6TeMBAJJcfLifI1whjY3S&#10;l4Ahpa5dlVLCRfI+db8Kd6PxExNR9e2CB4ksebHWJVyhN6ZbCI5rF9o+cQzZNDxAXqbhsMacakt6&#10;vM9+EuQN3qHxD9zmnJejsHMV8VibKoWLf268/Aj+bAgZ4reoTtHJGcTcz+tet1T76caF9vCh9neD&#10;08HcKxexz7LAAu0+S6WxF5LhnPM7FSPkjkjXrz59/mafKXkPstRQwOnZ+QCCgoZrsWT1eG/Bae4t&#10;tM+VLkR3MoOUhpQaPwyaNqsNTFjI6Wsi1Cn/4wxDSC4dOKTZ5M3wOxz2fnOHatyQJ0ZMIpjZOQy3&#10;+2NZ2rU+KSTT+N5ADFNE5LxkNfZN/w++FrTl9nDi3xIo480P+4HnE6Ydh4L5jiTXB0/3Ayu3PBt5&#10;Z44cG0ZHOMFZckVDzEBVcI+Sk8TIbuOhhNVwtZsAKNR21uBLd2YPAvi0H/H9OB8IH6R6vx9dtZrT&#10;67L2dT/eV3J1EM07gUsFAp/DCj7grdHTvzw6/uYhrAhkpqUE4iI52vFiWJnl7mW30nOSN3K5YMmn&#10;Pkv/lbuaZIBKZjq+bfcu60aEzoNmGXCOb4dzku8BLQ7uBRqHfKxjJ+yXW9kTADLSl6UMirqCE7Qc&#10;VbOBMdsFmkUl8fRwBURyp4ij/SDI5JAfM5D00c8NEURTq3yIa6wBGP3WbVwH3zvez+Gc6D9p9hEU&#10;zopuw1DJpQbwnhHT+tp8T4VY3mGfpf9K7qfmMQlJvL39UgL6N1HqEvsczQ5m5CUj2u5PlZkW7fRZ&#10;TBs5G+WTlib0fNxR57k0JjNAHu2xFiIjSmuKQ3wvjtUKF4kcrykhox2VQpxqtaFThkqlrE3CRFcd&#10;kWufT4mFHGsnfb+xT9CT1earKN6LYxABpvriMS16GCto0+oAg5QQTXT7z532ifqvmpZKR38Yh/Dy&#10;YTA1dUPubABN27R/OM8ccSEUfCPPEteAQvcJ5JFONO8HfzweyXgqpFmmPTnXvr83iEGI3oWeJLix&#10;jEt4AUN1p/N6y6SGexWGG2DkeHrTYW5+AInjIadz5zILdS21LxkTph8Opk81rCRQ3/0SDzi6KhsH&#10;xrCgUIl2grPDLHECFdGNJdhyiJFtpyroDaqqzUwPDyHbZ3lzMgRFYEtj0RxyGTEfKFbtXLK8Ds9b&#10;0HktCQ0Zzh+fRP0aus32kLNxJpRyAq7TDSDF7zg+y9l3fi5HK5lm8dAIVnPSwcAFZbSxDfZy7VzU&#10;JCg9G0RZ4d4zzah/eDJ0zmXhS4gXlzmRL1UukeVcDlIacDfjncnjBradGUoOJ1eiNfaCntSaua0g&#10;0fkTA7uvIPGPUJ1Sy4S6e/wTomeeKFpDZ5MUy6MPx4ujV3QQdp+kyxclN6fnCpeFKiriHY/y31ga&#10;l2o4+Yogw+ap8Kg+U77DIp1SqyujGhGr6N/dunQ9TIMvziL+29gOgeczH8XRnOp+58/CcTpr4IL3&#10;6qRQctHoyR1f9F6IOUv6XUJPNXJP1XQvGdUWziEZ+Ac68YS78nIlueg2jxu6CLEqm0Jiwd09oVsS&#10;HdbayUxcyyhdsU9YMtLmCFeOYKsqeicqw1Cibt3go6mCM86pZ1OjjWmfNJ4gKjTmFOGc+C6O5qSD&#10;JCHsfFNY0T6rhmjB6QlbL/1RaOzgsnGi7FuWVJ+l/wq8VfPUZPSQLxGhNicE7eY7kHmYZQaC0nPc&#10;VgX2F9h3CYdIoHX7Ye6dl2o7gU/VBb67D/7XcYhYM7pZQAgD8wZsiTvq8jhxG3Wl7PEG0MsJfRCN&#10;YsnzgrAcE0KAFoGrh7t9mjcEVHFw+tZceFVeEsA7HuW/Ho2pHUeLq3PfEero3Dg2tytR8+mehQa6&#10;lrOJ7PPOb/CSKuF/QAJRE4GrD/shvkvxT7xDolU4sE/3Q5TPycWbvTKNPtoPNaTONpMLLCqjjWoU&#10;1zrlcESGmj+J7BcINHAC3375afos/VfivpofhgIqp2/PrUfE4FiJz+qivoUwMFcChlTd5e0UOxge&#10;zqlEjvwsWl8vUiCe7XrSuE9txkMgoFQ6nRumHGh6iIeHc6LTo9THm5LX7bNo3ol8pPyQY94egmWp&#10;XtLkKjnSpX2iR1NvEHOCjL0kksZ7dvfQqQcLcp4TzC3b6483j+ntaJ8oWvZUbwaScQjZ4EaLtKTD&#10;pd3mRJVLDw66YtpHl/ZJAFSVpoItbB83+vxZudJtdimJuwFe7UbzVMiKyCKza3PqmOI81ee68zI0&#10;P5vfdNSicLgtiBX6TZwQ5ent0Oy/glYkA71axE/vt016muPSSDBUwnlOTEC1cB4QUurQAMJun50j&#10;UpGoipLxjmyN97FAdf7LbHXUtb3vtX+bOBAIGQyDVkHVddij3hguci+k8weXPS7zkAQfDBeGkqM2&#10;NkNyUuiexkpiUqhwcZbkEHRNgocKDIw3R2wr5+vn03/FaVE6w2cD6Go61BAPa4SWyPmQbsLrQ8Rq&#10;LAjPxw0Jy2eR1gFXjPmupbEg+b9iKyjtjUwo41W7lHiI7jzE7w5DDvcJzOwp5a7JZSuKQHpBIF6T&#10;6rpY2J1Q4Ll3jCVktTp9CDnVyLx1hoYelVR5+vAQf/rO3uAfSqdjHMNHew3/0A25USyWhPbUGALp&#10;b2wncEEFCv1cSIhwWhEhlRu1etQevR5Ga0O3cB5B5ny9/aFhwaKVjNXCMk+8hx1iifPsw4pNYe42&#10;J+0yUtZTI9rFEUDgSJPOTC3X8A9r3Pf9FhbVnGCmOTxk3JOGKao+PMu+sze4wJGijsapor2OU2XN&#10;H3gRRUB13PLyz4wa1ZoshfDL7HEBa099zAfWo3Bel8pKD6zAP7VMTTgom9VOwD2jAnwMGHOiAt6Q&#10;VjLy1eNZqxUv6nMS1Me6Gw8LxerQ1Ng9eRGtwe/Uc/2HfyqzPmkZ3y+7kIdFzFQLwnbr3TzgIbwZ&#10;OF9+xWv4N/wk8SbGUqdtSFeRc02J7bsIZXWezWe3nJXqCJ7Ck2UjvGYMQruoJHroqB+1Wu87ha+0&#10;lku7pA2km1miUKF9zHPO9r98Du2of9W8Mk76pl43q6ggbfetDOdAQP1Al1TTywDtY1x7l1x6oewD&#10;NxxpcHLi6MAO9FdcH8nAVA3Z9XRK4ByBVCfKEx2rryC4JiUfclaNOekh2AXA7MoAubr+Sj8+ZYro&#10;TbJUWNzlfVLQqoDneJM4ZMchuqW4SOrAzwHdZiyCHEF0outz4v2x52Dv5xj8IhZExWjXTmgNpoLd&#10;sVp4yY27oklWUPvo8Sbe2i50COPpwkQ93Bu8tANyHi16y1lnAGuscZIKBCIuxwfhNR96i+F/s4P1&#10;SXnwriJv+bYS2AJLSCTa97c6wiwuHSGHYKyHapFF5UMdk6dTi6WHy+IRxRg3CxZB3zhlNVwots+b&#10;jVPAgaUhak5U3F1HJfhKPoSt3bCuUSYkSMdnwckua/D/EQPNh3y2L4j4M8bbeJOavhtUiwKvCP14&#10;E+uo17Vwu6wDO1Da2hOIdCADgQDkDf0KHojdF3MiUjunmMp+fwkrdbcGrgClz2i1uDApDz+k2o5x&#10;yk9IPfoXyFQXH4/yX+t+VTe4lUsjWzzqCD/RwOyx5/OC2OT0g7O5nPCgeJ7kmeTTqnUPSFySZEqf&#10;S56J5ZBWR6kepBY48EOYajHagEYSDAWmZ1kf3m9CBS07zVVCRUmBE1SW0aiGMA2dknI3w66ZRh/C&#10;EHGfppCs9O4gRjN27STQ/V4UovkhULlh801vwh2695giAafso/0sYRicnb4UXLfUR5jr2rlN9Zpk&#10;A3SJhQPItQloRyqNmhGJ1KA0vgg/ZEjk2pxbLcU/PPoBocKVrXYDr0E29N0eVjWIahUDkS7NqY6g&#10;wVZI3FacZ9oJakXqxQcVGDjU0ooEzQifDT53aUq8Yg5g40Na/P3EIu2uQmlHnZoXRFaC9Um5u6Ps&#10;6NqcnGBsE/NjrSsikJzMivojPHONZeNUydNEUyOB4boZpPhc8Hp9VSUVE2ynrQC/pahVzQHzTd0L&#10;Hsi322cnZqgx+QxhavuVeMej/DcYBbQAGYnywTPW5l151BHpK+smTDMYGY6Wtp+pjhSvoQp2p83i&#10;EIRlxmy6tsPB2D6L544VyiGY8Ur1T/9Qcigy9/kSW/1QeKD1ZIwQT4lwisVOsOrryvUUoSj7kiOb&#10;NziVPR+UHIpyYytES7OJ4e40j+Yc5XD5pqoNGsTBKTwuA6q667jbKzhlRTsCOQhEsUjusM/SIS5X&#10;beZ4wSs/Xds8+G4AkdG/5U7zN/tMKZ62sk2YQDYzKx4GZ8/oImSWme5HDwmvYY/GifVZ+i/PuX2W&#10;+G531+OosF8KelhTL9TcLpDqjQA+nPO9XN80Arz1wcRqnxi7aWy/UTQM49yhrjjKxklkr9A3p2Pz&#10;MloVZXFu1xUnpBghUmETV3rQ8r7hPqwswSQ/R/hyaz9KBwsY4n/I7uWXcJ+eurg3Yk40jq6sDc00&#10;NqFQ4KKZDkNxvMm9ONk95tqc5Gxk8g+xt/UeAeUMBr0RGV1CrPJ9pNzCnBWfvIqfxNF9qy/u8rX/&#10;9sgUjq1Q/LtYNyTHp2lMMCkD+df2Sa5j6p0/wLbzFXbmtrp4bcnTng8b/yz/GwsifEqxzeV9Aj2n&#10;Y+/tv7k6SanqLY2EzLEq/EKHvgHbl7wmgUNbmN2oidfvK7NTWJrSfziyeojuk3Q4zPHr/IZSA2f+&#10;DCu/bQWfs7uC6fq5rj1jwmM8DtgqGTxUn0vniW3i/CjVpXbw4W6xQXqU70FFZdDnoJrr+5zTSDAT&#10;O0+Aepy0RluH1d+Di9wBcfXPuk4rumMtHQwg/OKdwgNL3+4BPva7+LWUfpSwvesuQ9ZbtVCktaEJ&#10;pIKcjTk5z1AkjEP0oMTaz4es9jpsSVJ3+iJBvSUrGFBjYcRn935K9IvkCXfdn5gNqTHgm1YocSIH&#10;HlW0fOePJcLF3mNB99y8crw5QUwctNEKGqWzcPZ+ZxJsIKUxJ3NH+s4lUvn3R8AjX8Tr02aEtzzN&#10;iw8SMeWhjW3KZX/9NNHvMUxjziEhZ8iiOdKGwnJO0YQJ7EpF1OYkeBWauDMnPMEsHqa9fBYES8xU&#10;rGR5yKn830KzqKtG+H1kh1uJnJgHkvSjVnmLUzXg2WWNdN2q/0rdhzujXJ0BDwcNZ/DpNrwsc6Nh&#10;Z2/NhW2G1ZdxW4wga019lkV3Qhq6AwVmP2oUs4F2HvUmeMdoi1zzuw+BO5R7ZS4PFT6yic1Y2IpK&#10;6oLiOL+2ZxiHYjR6TSlOucK+q/4rIYm8c+iN+FBjcxAFZnpMSFhumfAfi4kJOVdvrk/Rf1ltJRCY&#10;DlgW2vgNyQMIx9wh2+2rUROKR9rHRHbvTEnoNgUIcXEmmLGF+i+ZWANykMzyEC0kKZGcqTv2Bxjo&#10;FNl6s04SZuqC2ZEi2xdEcHYTdydpiMegxTzPYB/tAbraSFM1jjpgi+AGkDMQlAqSPhahzzjqS4x1&#10;zivAIOiOG9G3NGbBdpRC9TlxCaSnExU7NImLcx68WbDFTqzPkinSsZYwsJOmuGU4Ht6fExzqeDt9&#10;tvI1pgVtyRUg2Hjz4pxTzgZSq6PmnO2xi/C3pANdoRIcq2NN/2XyJBTvI9vtEwuhCumkk7fzBG3Q&#10;ZeOw78GWChS1xhtoYkwo8OGYQ5LGQwzNZU4wzAo7GHaD76nu09gHq+nnSRpDkT1KZaeVmWHA+m6c&#10;J19yCvueBLEgVCY2+JDSPjts8e4l6y/KvoZDhP+YKz4LmnRywOFIKGI83DNGMhtcufpQfPsQhywD&#10;LU2wn2blN9/xqEOMw1Fjw6DmqdNHFqLbxgq9iOkhjZRSXPjhNaiwM8ohzj5LlloVE+TGa0583r52&#10;t1a7m9P7TagQFaUeMGajonCgMO94lP96NJGjdJ4UlkyjD2HImjAjxwwjw7khD9MrKWmQl7Je+kNQ&#10;zcayaW+3n8M58feqWej47I5TqNAw3f37FCNiXs5TPtf7FqhQnK62rZqNAPiHonbdH28titGVUORv&#10;Hu/nCygGmJSa0Hq3SI1UddKYHs635AKi4qYv7Hw/x3NyHMm/9uox+oPt3n3OGXSmniFjQZPfv8/S&#10;f5lGN7rGDbp4Rik3wJUwPrtP2cMTVf1MAMIdzge9JYSQEatmgpaQnoGjh8UzKUoN9ewafpKe6VpY&#10;ouOPhYkTXkm+UiZW0ThNvciCH0CoCsSLc24yUKlhndtyfTiFCOOze4OQfG21GNZ5Sp82j+gn2H/l&#10;eRJ7xWSIN6HDvk8cRI70KTesL4gwsO0aehye2F+mGc+GduqwBhq51+lR/uvRbNnVVZx7hdE8zH9z&#10;OIPpJzG2oqh5CN6J9+2Ho255OHk/i7hZh1P0TE6CQAzIMLKX4YfQZRFTjeByL4NStbiAKj6plOBe&#10;j0pWWmW3K9fEHTH7ROsqScH5yU9yD8RHGKhvWEoyxEXYTBPI+lyGMzmelvuw6ZBIhf6kzLhgk+CQ&#10;LMDZVODyCS4xiS2jDAYtX6MOuGoJVrwfi3uCbuEkxsWH1d+ha0DUX8DS8yn7vMF88FTRSDFfZbfL&#10;h2FN3o/Myr5bchuJFMa7uP9DB7+2W2Wd+GTwt/T4sirj6AkbH0ZbXjwjsGj3HmJ5t7IJMDu3i5z2&#10;Rf74CdKTTw2NePJ8tnTT4XhjUfdKN6kDA4x+FaRZPkwSfhqfROTF7du06jeXelw5Pi8C+U8O7Fjx&#10;zk+Lz1fNdeLpzjksC1nZFuIHBAGzuvPatPRmt+eKS+6XaIk6C7ijkK5FDrOkyAsh5h5FaBwEopMN&#10;dUrtv5JuOToCzbFiSKTXTJIrRFpRHAH1i0t2ozxmalM/div/w/G0CzOSm81+AXk0zME8zH9jfYgt&#10;Mp6DIdNLZ4vBedjRphBQCj2NhcFYsl+RoQUHRI7GsmlURPXgjDnzUzx7SPwrVorecmcqkjs4Phf4&#10;eJ3+m9uiuMu1fLojI1kTmOJxh/tSUqhzSFQT1hVvogvI+VA3+ajyHvrOKNhIm1hqdnKtS9ipzCg7&#10;l9Gan+D28mkFbAfAeYxW0lQG3h76xxCTxLIISl1GUNkrzugkU0Do2mcGQzP/HapBci57JhqfOYti&#10;f2epxoa6TwfrytEYKt3Slp9O5+14BJhFicf5b32f5KoUyNK5wzJ493308TzY0TBqsMJp/CG2QK6u&#10;wFTCUfa3KTKY73Mm7zzl3/QY/6yRCVlzwxPyhUymmX2gw0DExrp5DBq/e0xKViIThuS9malSMXtW&#10;iLk7WojljV4HAxHJdVj0BRLhCQHVwiitOOZox9AmGcxhL1iWiu8mgcSnt8ej+1iTV0rB1wEEhcDA&#10;T3jpyczbqrcLs7aDnC50U+y8u/mZGX9ECjTalGy42+fqvxKPcYz+j7lz270rOc77qxC8DCAPD8PT&#10;IBNAUWIngGALkBE7lxTF0QzAIRmS0ii+MqBbA77IAyQXeQADvglycIA8AeeN8vtWV3VX9V7k/raA&#10;AIlj/7lnrV7Vh+rqOnxVrSkcvWZ3da2P2UZ9zU8ju7qRxmO0/WwNkOAGvxdt8eXnfInKNp2FDRTV&#10;2+QRR+RMiEBmRJz7QhJuuxZdLYEH5IEetyiwwld3IfiT8GngQ8Az1XRFBlIfH9CwxjZ4lJnVY4a5&#10;C06e5kGzr8feU0G8QnNC3QcrFq3yvfyb68hODzMSTA4jS/mc7+Xf+b5Sr7NXXJWxy6P9/Tpzqq5+&#10;RT729ZE3b+t/H332qi16XtO39kFjGaTEJpQaN8Jc5+f+JyhXRs9r+grlsk2wxbqKvO1AGPMWym1z&#10;Q3nbB1XqIHa6obJJHSjnOvZR9l8525h74eUTgk8h/8a4KFlTI5AJsM023q9E/epUH074ix14Trm2&#10;BevXIydoieXT0gh2yodFFjLrxtnWBo7zQdrELu/qYzBVw5212KBOCUrLMFbNMevyy5R3+BR70IKF&#10;LIvB6bkLmdpamOA/dp2Fd93WuVDW+LplQseOIgNDfoE2GSarO+Z1JlJIcwM58el1ouL+RVfvDFh2&#10;hiofj+3uUl5nIsneGJrbp/E7BRscN6huj8uxR8SDAlIhvTo391+5q4oU4ragDevNabEOLlynTy9O&#10;1HWYCD52m87GHMZpDMBui+ugs60jgkDXFsHC/EaxinMKYKfMkLNz6nzM+PMiykdIGSjidkKSNJaC&#10;hkI8MmGqoKEESdZMojXgyRt4m5obSh85uJNljkKwc8Nix2SaIiOiWGNnfbawUMCjtcpy30JZNxfE&#10;bGMcKXezDUqY3eAwMvOkoLXHxehh8Lf4kLCn2JE5ZuC+m3jEhMyQRbkbe01Je8z83TRmoZTHfD1R&#10;zeO+bfD2AGuIx0C2tvOZSHCmSBNNJqZwTIm3nxX0SN2cM3I/gKvdjBYeddvXmHmeaR14bjHdfd7G&#10;uzvzCQg77nIbma5krYOFUNNg377OWAUZjWSzK7nE3lVCoqbmePZpCj0hPQblk45hskfEUFCs28Z8&#10;bbYxZpMNThajeCluX+cjKjMGxc2Ww3ezFlLYrdh0qje3sz6WUFq8VKldvqYutTbdVvU30wbCtRsX&#10;HMGX+V7+DQkP4kiG0NFHqoSv+3byvfy73gfCm+8jaHfdvPdutjqAR0EFc3JziwCiS0cyJ6euo2ry&#10;BWGf/g+NafhczL2GQZN7TZ7U3QnFSZJ6IYbZlvzDXXV4XkI6fWYNzsfMiZ9OebQrYDl9UByt6e4H&#10;QSjIXhtz7TcAgRtikaDIynQizfcjirqcUQuPurY40ztleAZDOFZYFclu2OWc04LRjXXm7Ow1m1g6&#10;YvfJPMSVtsXAc89ijdbIKbrhyxeEMbIr2gIb3wdFzZcMRqgKcC+ugKB/kndhK1IhpIEt2b4kqTfd&#10;CgxpA7bwacYcU0IxTnDhbZ0p65BZJiwK7XM/dZ7qv2JXEdvMG1HxyEN5/zRjTsqoSyN7coof3TuT&#10;/InSQvTudMzb/udmG/g65pkVnqmn+d55T6nsF3OECx2zsG9wnKKUQj0+SpyCj24DQc0MULS2qPyA&#10;/urwNke3OFKZ3Vu5L2wvYmf5mF14mfOeuWjaj+G/u5A8OfZcF+3m4Y+gFYiCXNN8L//G+7qhICQ9&#10;viHCNDm+fO90ThVdCxuMVg+3gm0PSBCaQRiKGG4RHMUk5OE65oUZD/fDtZFxPiqlc7QCQzTM6E+f&#10;Lp0Kio43stp1Vnyk9k/G7QNHpenM1GYTuXmLd5+rzjIXFC0WyseeWJQ5SsJTrEwt6se2vYzDP4vk&#10;IXS5H/Jg44s5PV9NAhHJiMCSwbH3T8OZIUXgfxKNGj6HYBypkrGB8D4Kz3+2Q5Kfku9AxAZSnFQW&#10;ICo77vvifcTN0BV4H45KbTvfy7/xfaI6GfdSzcV1QUq+l3/n+8zBOG15n62ZEinfO505vDni/cGT&#10;iJGhlc41Y1QZPz3uH9+0LOSzrJ2jNZNx0znLtKvex2hLGHZzZ5HOAswmHhP92LRprq5Powq1A7Bu&#10;7o0+yhx7zBExUB2bgyaB5jGcT+9AzXuYqwyPsGjyZH63U0sqbPOU1/jp4jycc0ouuTIdjk7A5fuZ&#10;JrRp0qSyF1VfHG5UrkKuPs4qiixFq+xp/s0+kuAdN2LBlthyV0K3vVdsVIu72GzK24ihKqzc9qXK&#10;dIb6jHJ5OVFt9pVBeToT52tASl14A/g02T1dFuEeSHCi+BDAYe+Y1LjYq0jhKJbnySJxTMCI8GGT&#10;49OFDdUwgG3HlBCk7yVSEIxYNREilzsUz78hi3SJYlTSZzVVhila5arn37n6GGa5LuAtpq843zud&#10;UxUgCjtSomx33lBCIVU5gAsMpC82QZas/8ljOCj72GllD6KnnOiZJUWrXKhP71i087xzXtAK8Ojb&#10;THRqSeWRUktiUVSbs8MI8FnlPcryEqGWNG65R/GR8MLwmG11PrJzyjg+U8MCJhra2ZQVRC6mhoWl&#10;+WygQdZj0DIpaaile0spE0FaUIHHmJEyW54dj+lYHIokIwdybFEGNBV4HnKVOXDzNOuj7KuJ0AZw&#10;E9yNSR5OuE+uJu+D7hz6MlQE19lWs39f6Z+Zv8H7VGbNlcj3eu9y9VnvVA/WLK6h1olCzm7xR1I9&#10;MRljHj89E5+grIymaIsgYi3Z7UmZ4fPpONIp479F9YHsUJsoKaMxTZncafVfY8wchJgU2ZZvd11N&#10;FSD5XnQM3h8giNUxVcXOx/Jdp+7TafVfSZkcgNSCdVHShjBGxHA0BWWEzHDQLcrEJSaISRnO5/67&#10;XO+kifEcNY2odYWJ9PnTTujCLHLJ+8I1b3x3OjJ2hNTp47STH6nHseUtyGyKgb9qLlMYAZs+FxvU&#10;9yes6G1k1BSeWijEsVu2nu7vL8DikS83tK6yA89HhokZPiRacUnI1nXOyFwz9sJWOkDmUwLVaU2A&#10;PnWHTqv/ipUDlZy5APiTJAHbDhE8PtUeMjaYte2xipCNFTkuDTyXUqeUObkp8JFtyZvuYy5wVHxR&#10;oJ73jlHJLSnj670FxkdV73nmoXJiK/VBIRQCFiPKwoxXoUE8MR2jPKabt4wZFk1fwSP0+R4TJU1k&#10;In9PF0P3F80ZY05S+vb57b9indFGZ7GCtVJz28vRloLyEdpaV+eQjLSOvYMb/lO+9W0vKHow10iJ&#10;RNnffC//Zh+FTQ2tCSCHCv4O3SzfOx8Z/oNUcqnNE8jKNTL03jTAcPOrIFVbTd1RETKFSJ5qRw2a&#10;nVb/Ff3lhjrFKw95JKHbw/a64iuryoCaYWt1ytIo8wg4AKEpAzutHHvSfEwUPs4VNCHsl22O9vfB&#10;KayVUy+29zu1XAls79k3TVpTyPDDU+vqgh3WlKOAT6nAlA4/q6XdY+jjH5ifTh5Yn0bApWJ9xqd4&#10;KJF+Y0UmG7uUCUekRJnctyhjxqSusLZAeazUo+SFnDGTct18J5ThrTS10H23uywQGrJycswcDrnC&#10;fWX7r1xnHP9phxFN4PquvjlUOjUX4+RwUCpCzja+5bm/O63+Kymv69ZOxTuulrmpcXl3nZBiwHRs&#10;UqbjN5x4KkAzp/PsYKlH2uWU6OxIyjoPb5AXuPGz9ikOs+SRxULYzJO3ced28C49gT+TwzjkLfuO&#10;VhxXYQ7TRjl8XaZu8qLtP6mwu0VwvpqSwXkySSxuh/XKKyKkjgw6Jm0OnINsySgSfj6hmZ1SxmTF&#10;CxDcz/xuBxfekSwECmXOtY0yU56W5XG/TI620+q/liRWPHLIGpLZRmnfNSiWOuq6ifLFY2LdEd9X&#10;4aeI/F3Ii211CBxloIhW/M816Y/Wu6jACblP8runIwNXIt1ijIx/D06bI8O9Ni0IQCRInyY0St6f&#10;lCcQ7MFxnVb/FXOKBjrzHZRg38OOlKebhST4NGdUF1f4GxWdiH5nxy7m9JzyypDEdZ5t15ix0Keo&#10;O3mMkjGl/3zsUS6XjzAoFJDOoggCrKUxKGWu9NggTgTicjFm+oCJ4882lmCimKCsO0TbQpYUVx7T&#10;ja1jiJOMCazH5phX3u3ppzkEUxtFe8Ny6x2DDdLruR5fUE4eD94ijJe3ZYkmhedjpvK9/Jvvc7Vk&#10;+qxU1mdGLfK9Uz4iIRH0UyyXlNE+aUcueAhKobiH+3GyGZHx6ZteK3IxsnPKp23Lp7l2KgTlYpQr&#10;j13K+IJyUNR36aFcwv04WUKLWAKhUCaoFfrL2tQmZbg/eZAMXpSCxijcIsuRsAuERZnjO3JpFS5D&#10;ywqO6PPbfwV3AM4U6i9kjYyrjTIRzDwQL0UokbxVY4DyALdY7A9JLcvIAujBaLsGhcU+j7TLxzg5&#10;M4+fMbPpb9AWOT0TVcZ2YFt23gY8P8vPnT1epSRK64t1zt2Vu5AYBfpAzHPpb76Xf+N91Siaglr3&#10;Iqc8zPdOV7MeLEqz66hKhTSzEBtnuU7HttiP0KIzlMayclOSz0eIUPkfxvguVSPdGTfZ7FKxqnWD&#10;OJZ1iZBvvcI606CZmt7kI1CpKhI9OnbyWBcn5Fk7H19bTTC6AGfyo6zVFRks6Z6xOqkd09fy+dXE&#10;ST119Dkrc2SlDgDJdrBxt8tVnGnSRCgMCX4xsnM+WlVtztRNKogrq2DMKXg2DN3qi8C0zbu72CGc&#10;5anddVr9V/L9utqLtsn3c8yCKM9BybToYy61Zj63N08pVy3ibNsXNeHscTnqOWKjY95sg4TO+jP0&#10;OtuuMeNKWLN9Ka7grXk4TGnmUeaUTyiqpCj6e1tIEA4JzDt9jCEy5cVsbVLmlobpH7kcM/CS9elL&#10;NiBcus7LGzms6iYnMlLelukMQxXZ/GzHqZWszxiYeVtSVR0XpJhiSW3bVBEKt23mCgd1XjGBp4Ep&#10;u0FGMtfrlNc95J0ymLbEfxNxwBfQlQDuZcm0Hi72xjNzw37mRFHZgUNUEKbeyxcQ9Z6GEt5opbvU&#10;KQGlpYrnozXa7v0bxkyALzG3yrJX1mH7NGdhqlyUcVK6Xntcsut1m8KwZjzebkEx9MhNpwL+MsU6&#10;GeRKg2iU2Ukp4ig9I9uExxZlgrG0jfkiqs2BXz8NyIsTJR/rxrPtMTsy0OPE0Hn5FsrkNhPPPlaK&#10;UHXgHFOGcesHT/MxHDSM6fW4QgJwk92gR7KySgEMyvS/m3dAd+5NGUaSvryuZbZBWIEPitYI38i9&#10;8WabSJ0quR5jxp+rK6HbpymCn2Nm32y3NBDpAVoSUwIcgNCYv87A5lCJg/JDrmbrlMF1Zeo4vgco&#10;9zGDQRN+YPQbTNtgA2/MgCUyN5URcCPt0eu5kMRPM0uKAnMnMDEwEEGZ2Qv/mkkZHG7qeXKcjkjZ&#10;oizUSCwGSyGAYV0MCmVOOaQ8k6GyXFBOfWxoI8JywRRjpogrqSrm2Iv5Xv5d7wPxyPehkjso38u/&#10;+T6wjERHEFqPoA69yvfONBVwbJq7oIKHqytBrC73U2YnOKJ2LB6QnjRj4ZNbdG0sb5AWYQIDDdjc&#10;kGxEynYEZfLsw2hZS0THcwUZq+5OGLPZR9l/5UzhMUypSDc22xzMIVMSHcMTKl9pW31QgxnoAeWs&#10;c9SmDMYhc6cgjHzpjAXaZFqLTM9TBEKlfB+RGoh5diIR71soAzbKhaQIEAj3/mmOtSmuyQfbdvk9&#10;YnqJN8E7LKXGHjP6aFar4h+gy/ouV2WpHBSmQJRTm+sMhputP/gTDIWQkT5lTvy0rLBPpRfX6SSD&#10;bAJhSF3kRKuPkTg8TsrPwDn5lEHJgEjIc0T3sLTZhtv5dHCYYlubdgYwUmjioakgF29YZ6JeQhZG&#10;24lGyumE8fl0UkZcD2f5eixcYvQbhoiswgvJdrarVExMSdqj17rPq60zrA0SJTt2Cf6RXp7+MkJ/&#10;kq/uOhODpABKDoqF7EJqBImCMgpUJObPMbOwWOCj3wtU4Y0ZixQgUrRVEdbOQuhAmuFjSmRCb7ON&#10;uTS9fPKRfAJXdDrbzWqZbeeguPcLFkzK+en1uHr5ZmtvzGhcCxYxI1Pl0xKpSfkirqXqUvOxzJAb&#10;dpXSTHKdl+djUVY2Ui7kpYsDrP+Kos/H5piRJCuWd+EeEZh/ssHJlLDbU524dZ2pBIM0yOm8iOUp&#10;kpeigszbPdSHw2XiLddjb8wsk/SiYN4LFlJ9zBVkTJfQXAxUaSRuts7HJmXsnDWdF7atMIh59Ksg&#10;4ya3VUMtT/f12KOM9EPby15fbFj+A27PfHzB2+Q7U5osHk/H5AXl1MeGNsIhpBSiaPWIW9139PD+&#10;vpyt2Ylp2kMl38u/+X0V20ovA860aQ/le/k33we/Nbl1InjK90/lEapMlukjjq8gTztMJXYnO2Cb&#10;d52KCozIheSWiQG7mLlzyjJFc9YvsQtAJqbNdglsIzK1XEfCcPniCGiT6vaP/YEA6JY5Ci1umXyq&#10;H3U+oEqqcD5FGPunHQf8VMXwVW8J4Yi4JYm0jZrioUTJVGkUYr3BjYtzhSNl9Bi9fMuAJw4qDXyc&#10;/RzlSOmiaT0FjpPakI7EYdtaq4tNMYUQRtdWfwaxKjNnkEWk99GqTFxuRwSQwuCuSgGInyWLD8Os&#10;3R2Ol4kly6c7mvgpOi7sPTp1m4cLYAILmE1VtqFNI+pv1MnEBcDqNWUDz2Xe7Qd8+LbRItbyjFnI&#10;4xTlymRek4yE62vLLphdngvkrS2rk1vkErqMOilXRLDUrtRx3s4jVbCg4QOyyMIlmS3NdjjkfeFV&#10;orIgjVMU4Q7f1Fi521JPvRVXTErH8s2jlnaZoKssUVHGiJUaMrZJLoPSbQh8xWMcPjOPrEvF/itk&#10;uozYXCU8H+F7WJ9mEacWgXm3+Wyx/hTpP5aCqQvgmTXZ2OhYETmoS+lMXtKKwUxH9OwYntZ7yfIH&#10;Fu9cTu4nGGp5+qRA3lzFd+lG5YkIqgjJ/O7pnMoxNDVZWXFts3Ks89FcrssDkSN5ZiQsCK45p5K/&#10;4fk6gV3qLLIf50ntUZaXjljB4ISJeZ7LhVdCzrBPPoa9JyJowo5NyqI2p5PJbgcbe/IIhAZlTXeV&#10;nHos39T22KQsw23qT8cAq7w4FPT5+IIyPZWf5o+irLIpUxsl3tElL0BpfGBzSi4fE4Gf0WhNj+8t&#10;wiFDHHD2+uLTiCYVr//UOoMq4h7WfHwbhxGpy7pGZ3okt0CC1N8/PRmQ9MCZobu0UG+dyw0QUL5Y&#10;SLx1E38F+Dimc1Fuj4l1+ookATOc13PbwKmdt1U3eUmSi46BX1UWVizGbbPdouvanZ0ywh61Lz7N&#10;w6FBzTErH2HJWR1otoKl+pKqUzh6jbbVHY5K2FEVpfF4GgSLMhjV2bEb800IpOBZzU/LLdhEhUzG&#10;jGstd9CiDIJ1OhlkAt+wzhyiM8GNOiD7MSuIZWo8J4c0+Dy0nuj3VA883iZVfeFaQHV2x7Jqkyl1&#10;f8w27NjjHQQA0Apz03GqDW+mSZkNjTCOT+/mCl25L6DAeMzTDWQkeMuUntN1d0E5z+nQdoAMSWM/&#10;PooOHfem0Crfy7/5PvHE1FEEChluuvL+i9/+6rsX//Ll3/zlm5IoKXMjd+0ypiajNLciENZta1GU&#10;DWdDDpxNfYN0ZjEokJxtLx2aSqJNdU0Hdt/UlHqc1tgyIC/m9HzMbMWloiYnrDEDNs4pkWjZ+Qjh&#10;tHTn5EKTMlVmJnjwwtqmcB+fTha9VHDBsc/c0eUE8CjLbzaxhVP7nWNu0KiTx7oqLBfjVnnB/Xhp&#10;c5+JonVfTEm6Wx3jDJu68xSh5pgR5stdwzp3dUrsPhfyMgOSiHzWZSZlT6LcPxeU1jOVGk7z4ROf&#10;gyJ5Ny/z4tMXB1Y7pOdjb8zt/J9tF2UGMjfs2eOit8zHJmViMmlhL61lUib7f2UcXSomDdA7H3uU&#10;tThpgi8rZFFGVEzmnQr7eowVOv3x0xrwKKsA49Jt5XlrpzC7eYm4S8oKjs7tfitlNI9lt11SlqKd&#10;glnKVnN3YElUOyQfm2OWMZCy4JK3CYxQZj/E+uWuah71aSqblHW0pnjEe7XtZ7A+xDeTcm7Yuc5E&#10;rZfO82ne3k5VWuFtzo8S3TtkCP3N9/JvnMIPcLbMdZkaYXn/9ETCMaQlGgqE2Lnna4C6mEHcQ15s&#10;jzWaHLjY7Hhszmldrtl2TtpRFyynfLLofHwY6ZOylKpTGbnNEfHbhVTHCruoNLK/j5YxD+SpwF+b&#10;U+68pfZczqmatb0J5INwWD5OtX+NDN6c0Zsb+VQR+akOztNyfVp2Qu7NyyR1eevmqaWNfYNufjg2&#10;5qfTuzYpa//MrXupfpBAUIoRpGfP4yMgfcjRmM5ZqWBRxoU8heylTkUpQvyG2To1MpPyUcAp2uL2&#10;7P4F3MkTCycbs2cRCk2eEuW42Mc/48t16rhS+XBjL6pXTsWYQo2Cxhd3i1y9uQ6cH1EV3houoTku&#10;eBmjJS95DxZQTyTliMpb9NFyuQkWUrSdBUI8soJizaYXoQRs6jmeGSzIxQfJIZN8GDK8eYOXG0fz&#10;FOmUCooKz/PDgrPmhy+wGszqqoBzGwpERYbTk7wAJEmWZF8wvzEeuXbb2pKBPMWOIFbjqTXJWLcL&#10;XMIeGqiCSRbHzQx7wecDeTefAuFLXYK0QSbrVBKfnT5YjdMxriy27nUERDhDooJ6d5ZSdeEUzeAS&#10;BN+Ez73Rnjad44FPUqdbH15PiZXEygtDwshtssi9FFQn4+HIzu11MhdE6pIvbp1kTIi0OTl5NrAU&#10;HKVKOWOLTKzUHC1xjzxPwC4GX3iTzOSkkb2KTc0PU/g8FYfLSlVsIKpYZqfwMN0wyUimVAJ1m21H&#10;FDGcaZedTTL7NraXwhg3BDwVuUs5REW1KEsyR8u5kueuzI0xnvm07gL50/xj9zFRy7TqQUqpBkER&#10;9o+RyXNnXj5lx88NhN0zwqHW2mLQT6C2nOw9XM39H3klpIquCj1QOwWfT7LsiBEf9MhSlTE1XBL4&#10;NpAlB8yEbOFFUc5rIasSAemjAu6gyjPuvhU4LjcQ1xUII1U/DJA0eZWCl6Bn2lOuyEiJLQ/LWCBr&#10;tCrzmprJappMQ8Q5axmXWprrqWDlYwNh/Kpyij9alMg4b4WO6oYlzt+s7QxZHL3NsQE4axYblFf5&#10;hpAJ7moyAqLHxBMHfnGNp0wyx/yI3c6nAk6GDJPBcgMnC+05V49TvjuzSVfgAsLoFJHWDlF5JABs&#10;kuXQuMGtS4bL1Id0w2KPxpE5p6zEQyZLV+5hA0L9gpGPp7dhxqXxpTin63BG5VVgF9N/Lqukh9e5&#10;UG2iQah5F3a9xcm60SoRZdQkVW5q2UAMZhX6RVB2F7Yu482Dj0QLjuZTTu5220MQwJkwT3VB9Xuw&#10;f76Wf4fpzGE8q/AKhzVFUr52prtIyudpTmSR9ayDQu2cIDAi8OBh2lNmOk8LLh9cpn0n1H9FXznN&#10;UxcDD6Eb78pc6gLGjDRw1Edtydwnuogz7dJ7WO437BMiGE9T4cVpFUUa54eBlaaezUxsFS9bp9hj&#10;g68uOCcnO8ZJ9k9uLvB3+Es/v4QkGmTAlYKSSKbt9dO51I0zI2wDWp1jq6Vg64SJ+C/06XbbLLph&#10;MCLiOGo4ec758oysrkWM8C5wc/CEjawuSIxwpNDm/G9dYCSdUsG0+aVNokvEODuhPpdcQJcVkXuj&#10;fK03HguA9ZMljYCmY1j04VNoIkQuJ57u7Wi9FHsPuclZwt467+UpWQ7MkG5kkTA5jb85/rMuFekY&#10;iN9OFsYM3Q8/CEHhG8geObVjXgVe62e8zoU4E4GlAK/vcwEbhUZDLhTnydHlC/4+HS1bOA4YlRjA&#10;FVenUWwXGQGqyMWv/hTczTio5RYNIKNFFm6fV0eolHg36ChFnDhwVQ9kESpZsnvWaGeXLbIY8ukR&#10;UaqfIqpFdpGxlHhQzibSXDtZlTtNlhK0+oa1lcScTRV1bGRxD+Uk4/7aSuUwTVk85XMslRsptg7K&#10;dOjdcCi64+frY5EE9TiqOqGNEBHYZdf2dVgxfCkwI7bE5+sd6ObHsMNgMfjk82chuTVS2w4BQ0Ic&#10;MFtNFsubnThjY0RAFudjick9aRKNQc3pIHEHYVHnHxbLbFRdtcA+DIKdUJIfM8xt6FxIN3pJH0Ek&#10;bL3cX8cOHBBxcREFMLbXO62ggVof1gbh0ePCucKtuus4tHP5HPGNtUEhPXNfA0UA7uMMCkUo3K+6&#10;phRdbevlNihevz+QAbzO6Xyw9bWVqo1QJboijUxfnySw1RU1nZbhKsCPKsXsdFCnc4kADfWB3Ddh&#10;7vpsUY95KNLU/GHmtqcAIIMjVW53WAaWwMGMkKA4mBkkTlw4kFoLsajMwObExW/exJEiOoECpEYY&#10;EsSX6oARsgA4H2Y8XaoTLcrRMv+bCQVeSPc5jC6jpN1whrXVw0m8ry2rndPIWdMVR1g0ISo3ry3+&#10;88iPKE3nJKsOe67tZJr1lAUKdeZWluK+Pw7EY6Jwiu6cjG0WXn82B9PY1paTNFAxpKBTezc3Wmfd&#10;/msIBW6ETNUNwD4lwyofEyJMSYt3f7OfWJDAPRH/yWs6LS5GjwmjjWsKqH/baKKkpT4I6HALTFLN&#10;L+wuEInMtM/CTxlbrAun05abwQZOTsKbtaFUcA8zn8eyYAQFeMYap25VjQVdLZNTuGMy2ejkIfOZ&#10;vb2R5jEr0VvG3NhExdTys/DXYJPZId7O3t52azcKV6qLHLV4TCoP6VranD5e6x2qD9ntNwjg0pKS&#10;dYKMl7OsdIhrWbbqGyh7gTOURIwrBbz1XHOLCS9USqHJf8j9SVb/5qZFTuTWBqWiXPOhg/Qd2Y9D&#10;qnKmRqB7pqd+mG/l37GPqaJMAcBj3eVHHKKfUeVbnVK2Sew2MWGu1WqGGfyJ+Xh8EJNtu0CkcDb6&#10;j6rjXh+PNlbwFypS3HRWepg9HX1rbwvNFBTyrdPxrJ0q46MX4yj7TQl2/Ugu64MZJnvtbDynNBc3&#10;SRPsZlbhQzRb1fcrDIM6Ap0xwVRq/ARPnNHkcEjJS84BPsr2Wd3XEp9FoCNjCk1cXql5sBrK2j0b&#10;Z87xWAn00lSSOA5Bw0abfCv/5tsZRySTg/De/vbZeJRWnpwxe5ViCQvmfo6HvdxPeYyZcNPIdBZC&#10;/Ww8ZzRR6lPkyyrtthnaUTpKdJ3tRrM8pCbFLTRZmlhxFT4Ynr85ThY1JoHtrsSesm5I1XRO2PKj&#10;tKE+Ayu/rdvprCw61I3FdvxEJ7B6OfPbw9V9QjS3pF/pgqF5KHEtRjOmykpw/+CWe1UfPmE908zs&#10;I+u/Bpey8+aZjqTo7oIyccT5MHfrODky8mTGTMNoi1ntVPqvQVPV12KBV8tc/c8/ZNemxnkbTU6C&#10;lDH4BCTtC1PVhwj0rZJ2acm14TeczPWzmufGJtIAYhIAX2z5jKUl4jDqRVgnM4IulQwiS/y/Os5C&#10;E6f2Fi5mB09tgD1yP8+ZvoJdxknHCVtdu3H47D55krGPcvXWxi5vd0rBK/hqp6RgOE2IYwPOh1MA&#10;TUYqD7lQbZwN3hyulrgk96tG1zRdHq1lhMwusRF/T6y5wbBUFmbhz7In1lEyx7l2ExGYMHW9ca4d&#10;zO5WBYhKk32Qpw1bfXgsJk38t7EPcWPjzbXHWUSKsjq78oG/LrI8VGBtK7eFfzhPXy7X4zunNDt/&#10;In/zVOTuUgr/RZt8K//GiY1uGqMiNVMmKPNxhT9lHwR/UmZX2QNlDsuJfQ/gQPekl3MXCF2EJ611&#10;48zJA1LFuMZOnUtziKihTFG+aXPEFl5BGHxC6zndh4U/H7A0bZxFdGCN4vSsk1A2KWpWeEyscdaW&#10;YJ62eMGSn3jp9hhGeTj1KI9maXmhqKICpXl3qSpVyYtxiXY5uKfPZv8VMq7IbLbaNs5Fk4kNLNRc&#10;7NVb8jjJLfijaF5YcDBjRNwIW2AXHp9Nmnix0hXCnY1RStKb2zVOjsMtSb98Fke5oEllI9WH01y3&#10;aNaW8l80vq0P5W1p4yzcpzpoE6PdV7D/ujizVsucvrJXTh6uXbYeWuPkrEmJjJmyRViK0L30mBU5&#10;hJ9OlSldvi02x6Xnt5gyl45f1PqUtMJuTnd4n83+K2Q04wy16dKxW8xBEO0CFBUeKn4S5MWyozuV&#10;/mvQXDVKZQHpRq7yWcXn4pwk/qAUsPKQkeWZpXQ+ovtnc9tPIRyYcTcemhxKbp5z+Vb+HX3DRg/M&#10;wPnbZ+PB05hiDIceIK/aZfBdeZMkJjUA0LYpCJtnKQ18ZDz2T3553PJ0R6aEIp3bAhs5U+/YlcIU&#10;t04pejEDosTkc1L68PqvMUEUDU88jpAvGwYF33hmy0BWgMlGtrian6DbDZ+wtR+J/qe9IShs9wSi&#10;0mcICf/vDqhenl3u48Uvd8ozZ0PlvMoYufCB3QNTXM1clr5jx5E7Ob2zQxfj7JzHjZVxxy1cQDQ/&#10;bc58K/+OZYCT025HFV+wmHzrbDzFt8ZlWXFffTKMnMG573Cn9YUrXiwlxd8g04oIATWy1RSWOR/K&#10;HtB11I7KLEXgoXII6HG218/GWdResjEFvigipMhuQGqb56zY4AfuyJfdxRSkhq1i94VmfYgpuulz&#10;S4dcMa4LXjkbZzn6ON/Dasj1LLoVIDldlFc6VOxhylWs8Gmn0n/F9l/aCkj3uLMjaRL1TA8hJ5KS&#10;sStNvDHppaDnN+xDhEqeUZfBImyu/Cpu8qElZn8wLdP/IxHhr+ZPEG1hucAvWx2inwh5Fw5x1OhO&#10;svSVDOVlwfe57L9SsObdDJiAKKb9nDiCH5tLN4dZ1C5Eh65cYdotDpLWGDOEPwWuaAt2aI2DJpw5&#10;3LOTJu9ny9usZDm+0ta9MITZrfnZS4u1aJCksqgKmDvOslPQN3ZYy1ISkU9b/LO4CjCvg6WtuUXT&#10;T4FKOQ+dXmUzYPIx2cfcsnHJH6sPqz2qWna+5Fs2Pcnz2z216FWxi3DeiL1Ld5aUxut8y7G8lEAU&#10;H3lby0cxoBJRgBdF8cH6cPbmvqKDI3h3Ma95mo0dol7GxlOpPTI++SBt8q38G28fsVhNMVVOdBtQ&#10;f/lsC9bRHEVBSodBwoCFOT4Hmrzfer8CLqBp4xqCi7GcEeRgC6clgbBNNVxhP7CNqHd19tZh/QxO&#10;GmBMi+BSG57h3Bq3D+WWZkuFPklJnk0BwJaLQIoyIW7whytNcsgJPEdhUCfBpUJxQMF3dYRL3wPn&#10;Ra2dWL0+iX3B8aKEuiZg4ZVoUlHLlZo0vQv5yU4oJPRS1vF9UXSrdrjoxQgY+twfTm0c8fx0IsU6&#10;lf4rT4UJBwJj9oAb0QpPHqCdoWdiNlHnoz9EFc+HhGCP6bWYRPp1GDQkRDzZMDk8CoCnrhHYaAKb&#10;jtQRXANxQaBHE+YIExbnaNzHmIyiey5iKCiuexVWArphGlAUWfctjo3eZ7P/irkFERiZVeyhC0Qp&#10;nx3TR+X5DdZBFFzZK5IGhHsURnRp4iRMGCsHbtyCnuNEHSUUNT6LzBoq0nyIRhdQSeRNBMmsueXU&#10;ynQfpJrKLBUe0i0UsW3IVApZMmnikshxgvq6wToVsCBsMqrpsXyN5kIu45nHAm4P9Z9iEvCFj13m&#10;jRMeCs2MIpMof+2zzGz4rlVGsmszcHlehg74LWAdHs2F/QbRhJek0UTchgaKW2ZLMaCiWsorgu63&#10;3NRSQOowExpLoymLZ5ySaJ+B7p/rKTz9mFs8TLckgh7HTHwW13u/dBQUOF7qg29lEmzaDFZB6HSC&#10;197gmwL+ikwfn4WJRrQhhwLImazJeEhsoU0CyC+A2/EQYXw8vFjPlPVDGkAgsbeqg00mzdjT+Vb+&#10;jbdVi3VocNSgi5sGoJBvnckbBeZDxnHdRmAK5niwpnKa1PumLZHGBbOM8ZBAcEPsDQwenotoyV5u&#10;e4Ji9OT0Hw8FN+g6IRdOUTMrHoJqOTp0bQ4F/h/8JX/h9BPkrOTfmEMw8SFiEb9gOrYZP51DDLmQ&#10;SIdsanIFXSN96dQ8iZy6nGCFxiPTgoA/Ppug1qn0X6OfKkIfiicgAl1nX+QnK5kRKzCNcVHGpAmX&#10;xsGFjhHRuYs5PKV53P00Zh//fb8BXhjmEHScsZHEN2kKYR1rgNdkzmqn0n/FOFfOG8J7s5Jqph28&#10;0m17ODe9jTjOBdF3z0Mq4MyqbE/I0Wn8SUYlusgxCUjo7coD+aHCGYyRFqf3xdx2juP4w6U8Psiq&#10;XuHPlqNJsnSOKr95NocE5BQylmaA14fCFpVXgCxoHx0PBXduzItXPJM6aAi+3Z5DpJVEwvFZjrau&#10;empbp99FN5g35qXcXt5WqvxiC22nHJCQC7qIY1qnOSv5d/CUwrRpBT4lK9GZQ/gHVjjGA56PXVvn&#10;kDtcMEDiIWPr4yGXMFIgyei7BfVJFCJrbulY7nxI0gRm+KDJMo2ciNxvaNlAJMdDpMMndKRtVshG&#10;nAEbvK2fP2vk084lFLremUMOZAUTxBPMuq7VKjLrKOA9HuIT6LrZM7ZIeNQO5eKUC/toSOrT5dWi&#10;RRmVedjmS/l3MAT3iSlWpJdBSMz7b/Olsz2F0qATcbTRHex1LDwE8Rnyjr3X4kX4Fjhnh2aCD8bL&#10;LWE5qCcyqKlGbMxA9jD/juFQCwC/QJyhEtTb2+fjUe2PsWEZWMcUcehyio2HTxhsGytHamL1yW32&#10;TzDwyLhYxpgoB9o2FFsYmThWJD+avA0xrNVY2hWS6IPqv2JamDcdsQdPbDdAyQEo+/j8GWdAqulM&#10;TcxmJ7GtgKL4cRrimUk1JV/Kv9EvhOGsuLCwE/lSp5NNCEyk2haTPueHxCe0/mMo+Jg6Y34JfCVU&#10;r1zIi+PpnKC8heOjqPfbR0npT8kBBKdta0C0NAw5BS9as3fc7hmuSOTczr85MzkXuLvTYwwfJQfm&#10;W+fD+WyX2WEBvmE5mjDH6kZ7HYz5GI3tlBfOKVJJKATmBUdz7LMXxu7mQGrbC6O6pOomJ3US/VdO&#10;y2XDxSLrGav5KXqf8GW/evP+5VCl3j7/8O3h7dQ/fv7+Q3j433/4s5dvvlet2PdvXn336z/97tWr&#10;48eLb19+//Jnr97d+d3zV1/fff7ixcvXHxKt1d589frOD7hID73kxfO3X9/95tXzD3f1jddv9LVx&#10;bLx7/+FfPX//7fja0X4M5PvvPrx8Nzr46jVd+uHt+6/ev/3Fu3/xz/WvX7359X/8xbs77z68+tkb&#10;eoGUfP76xbdv3n1998WHd/rA8f4P798e//rNV7959/aX/FtN+Y93fv/9q9f86+37r+9+++HD26++&#10;+OK9hvX8/Z98/92Ld2/ev/nmw5+8ePP9F2+++ea7Fy+/+OHNu19/gW5w7/jX23dvXrx8//6717/5&#10;5bfP375kRPrsiz//HR367tecVHfvvH7+/cuv7378zz/+7Y9///F/fvynH//w8R8//tPH//Hj3338&#10;Xx//28f/fufYQNHsl4yKHuvXGODzr37/zbtj5qF/5/df3yWWmWbCTx6QuZ6Qm5e//3DnBc8x8dFX&#10;mIQXUg7RyyZL54feMs1azjv6x9d33718MVbi+e9Y8DHL+cr/5yv+hu4z0vdvX/zpd4zl58/ff/jF&#10;83fPj//4u5fvPvwF/+ebV2/gvDfxr7t3YIy/Ofvveh8O4OndOz+8E4u+/w+/ff7u5d07r/7ta3gD&#10;0xFF/s6H4wcpCnJdvqtPflWfvP7t9wczokLSu+TLwqLfvHvz/V/BSj8VVT5VWTZ+/OwDLMyjb968&#10;e/Hypz89/g0jsjN//vqXb1+gch0bSGv1l7//q+fv3saCfoAV/vxN8uPzr7Z1He+OrffT33548813&#10;x6KL5cZOqhvmh7dlv/ymMLZO3eDs/wRn/+Hj/+Z//uHOsHfVij3wZ9powc/xGe3ZC5ZWNVhcjYe0&#10;JL99QgaTpTFocO5AUCwtm0V6O4z6/KsX3/7F2BVES8Fbh4L8E1yNuh4x3/nXsTXkvD7us9d3cMWh&#10;9Kf0HXsDQVH6qRn5fy4gUOlTQEgoIBD0vwiGH//+qzsf/yv//scf//Dj3378h//zX8Yx8nlBceed&#10;9gQoWMxDCYFvXn339t+IU45//bvkmZAlP5GPb6gVuuz7SMJ+/lVOO5YlZbmRYJouXWiK7nGI07WA&#10;L367ToZks+df/ebXx8mhf8TgXrx5/fo9Qvyv1aXvX7FD/9kXdxQawo6888MdbFQK3oUSetHo39dG&#10;YGBIWnh051saCRATestFo7/WkBcl9NL7965Tqo3A2uM2eHKdEozZKDGU65RqI1FCY7xOibValJS0&#10;/diYvdoIgKsqjl6nxKoXSvcof/30+phqI5AE1LsxZg8NdFFSYcdHxjrVRsIsYPxfHxNbrVCC954Z&#10;s1cb2WNC8SuUiIrcMyjVRqwTQBJjTKjhi5LLEbWRzREYxosShZBxCV7niNoI5wIO9PvX10k45Urq&#10;IU6M66RaK2jhyHdo1R2PF1URHYNWbSVa+A2NcdU9zyXApHQbpGqjo4YovHRd+NVNT00FUFsGqdpI&#10;CQoIfINU3fX4KDDDDVK1EaRIJX9mkKrbHqcLwS5nWLUVWxipZIhaDsPChHgSMOeMcdVWtmC6X7c+&#10;fgMF6gxatRW0OMC/NOawbn6q4oD8cdartvLnsG5/gs6qCWuMq7bSuCiZcH1cUseX0ED/IafqOq3W&#10;itxRpK5xOD6o2x9EBrdfG0KjtQISQF2xp8a46v5XUgm+MmNctZVocawatKoAwEPIgjm0aitooZ85&#10;tKoEID7HEf7AGFdtRQCf9XJoVQnAFNJDhzdqK2jpwmBjDqsEQEEF7GTwvAolTO4VVgFnv0GrSgDd&#10;B0MxUGMOayto6Y5lg1aVALq5hpiZQau28mlVCUCpIQSbs161FbSQ88b+kut0zjyHPxlDBs+3VoL3&#10;UHDn+hwKSFBo4dP90tCqWyvRInBl0KoSAJwBJ5gzrtpq7GWHVpUA0ML6dmjVVjZvyKNf5lCHnsHz&#10;rZVPq0oArtQC/WbwoaIqs4fYTbrxy1ivKgGghU/aoVVbYQ3L7jdoVQnAehGbceawtoIWcsOQUUpQ&#10;mbPB/sJ4d2jVVj6tKgEwulAcnDmsreRRAFx7fQ7lrlrjov4Gts11edhaQQu3hDGHXza5MTwxBq3a&#10;SgBzMpmNcVUJAMaLBBVjvQT5nrMBLc4HZw6rBECPAg3l0Kqt7L2syPHsIYJX2GNjDmsr5CHKjbGX&#10;FXQttIiro8Fe9XK1VqpjQh0xY72qBCBKfY9AtEGrthItbk4waFUJgNJL7R6DVG2EPgSExmGNKgDA&#10;s1B2zyBVG2GWH3reVVtZZafmao2rXAxStZE8G2hf1ydQKLhJikAOSJnrpFojPADE7Q0eVJLfImU6&#10;G1oj29mgGOgkRdyTzWWIwtYKeBnpnoYKJcxpoaXM0GfGFNZW0FLpPWO16uYnywqGMraWCsfOHqqy&#10;CEAmg1YTGQ+pC+uYQwrfV1p4bAx1TVGS2QrkCsAfYx+3VoyLg8EQGUrUW7SU+oERdVUUtlZaL9JB&#10;jDms2x8wJWaUoV4LyTB7KD6koqlBq+5/Tsl7lAIxxlVbPQDFiQ/gOi3hfmYPQQ6AQzJotVbQ4sAz&#10;+PBxFRu4ULHljfVqrZhDnBQGbwhqXMbFpQROkKG1Ylyg+J1xVQmgTEby56+vl4Jjs4fQAlZumJQA&#10;LlcrMhpxlRtyo7XCJYo2ZOxlgZhmDwFSg9UxDsrWSjIKiWjwYZUbZPuDMjCmsDaSmgxk0CBVxQbI&#10;R8V3rkoNARHnXCjv35KGSlSYrdwzuTWyz2Sy6xYp0nJwsRujqo2GpmHwhSDLc1ToT+QcXCfVGh36&#10;E4frVf1JGNpFCnD3Y+P0b40OrfCxQ6pKDN3h6dgmwL1W/w6HHEfr9VHVrU9aGzVBjAmsjSCFC8pZ&#10;qyovMNJkV19ldqD6dVTH5evGqKq4IEdHrtrrpGojJBNQVGdUdeNj9Svqcp1UbcS+gpZDqm58Sr1Y&#10;rmRB/ibb2jqGUsZmq+P2P4fZayMdWbKpr3Ng3fikSVDmxJjA2gjslzJDrpMS1HONypTsrZEt2Z9W&#10;aXHAxw1dpjWiLq6KSRijqhtfF685Rz5g0zUVjErVZQxSdeOTSovCen2tlCY0Zx1SnFcOqbrxyVvg&#10;li6DVG3EBCrR2hhV3fj2WtVG/lrVjS9flYPWeVobPcDvTMKsMaq68VVnxnHqqsbCWitlgDnOGSWp&#10;zVZgzzjzjbWqjYh94BUzFFzlGy1ScK3jgm+NVL0C/M31CVRi3CJ1ZAVdH1VrBKZb0SqDVJUWLls8&#10;q41sthC+cI6K5G/sYmNUtRE5zuTkG2qM0ggaqWePDVK1EaRkZBkTWDc+zmaSuAxStRFpKlRsMQ4R&#10;pZWWUREgcCawNoIUrlKHA9vG5z4fwUeuKhcqrDE7SGrhI+gZM9h2PjGFZ45FrEyXRoskQ4NW2/qU&#10;GVI45/q4WqsjF9ThjCowiCko2m/Qqq2YP2UlXR8XfukyHbpBkXoG14n1ZhS0ojKGMYsggxo1XJKO&#10;n7U3Y/8fcJWrapquaV1Lff8pjiA25tVF682ghn/GGlsVA9T6VyVbh1ptRn4AZc+sdauSQJUQsQod&#10;arUZRxiFNayxVWHAhQMkd1nUajM0DirMGUcLeKS6bqpd4SjYvZmSzwXIMbikCgQSkEFeW+tWm0GN&#10;sRmmg663KjzJoWS5k3szW/kl87NRA85sYcpaM6hxZYwzkw3oSf4t3jWHS1ozjDCMCGcHUIKpzCQ3&#10;gyqyeX13t2ZYl/i9nB2grIp5bOiGC0GoDWq12fB8WTNZhQJF2sjLs6jVZvgDCFRaM1mFgkoYUE7U&#10;GVtthvhhRqyZrEIBakSXDN2bgHdZAKgB3rDG1mSJUjK/NFQ6IHaNGsBPS3J1vCiaPgF3ZyabLMHw&#10;kUF8XXKpysPiSTncHzu45daMmcStZc1kkyXkVZJH4IytNvO5pOE/D4esY7gf5cTnlPg7oCFA2d24&#10;0gzb/X5r5u9u1Y2ZneQIfmJFm4+bbGYzX3KpMM9shlQmD9zhydbMl8pKnF/UlJnthDC5X7A0808c&#10;FdMo1JT6YI2tNvNP04YFVYVQijsZO6A1U9YnCpSxu5WkXMaGu8FxHKgOymoGNTxyjixRCbBCDQiZ&#10;g4Bkm5RmzCQFPR0tSDeMFmq6bNVat9oMnQtnmTO2hglFwyNm5cjJ1kzUSI831q2hQkG6EjRw5GRr&#10;BjUQys5MqlTHmkkyJ70TpzVDM8fGsag1WcKln5S/NXaArhSencTqUPULZyarUNDtaZRKdajVZqp+&#10;Q1VXh1oVCliLutHXoVab4anDErbGVhUMXflC6RKHWm2GbQqXOGe3KvDMBcDKZwkcLag1w8rnsgNr&#10;bFUoUK4FzdDiktoM7+BTrn531q0KBV0jAsTRmcnaDH8JqT3O2DpOlGpLVkxQl+WtBaCHxBQsatXG&#10;AaJjYXTuN1QqqagPvA3QoKIEqKi4ZcxjawUxKoAavjsyjMuEoJRT6NEhVluJGLLcYJEGMSXLhJix&#10;Y5j2ZvA/zjiHWpMIULMSF47annOPcsM7lZkcsaX7wlYzn1prBjUrdIy5VqnhBqTOtLNurRnUnlkm&#10;h8o6rbEdxZwcIdmb+TPZJIISuiyHQkOpks5FKp2jJnTwqK60fORst96MLYCj0eDJjh8FwmRhQVRy&#10;syyA6shaO6AjSCk4SyVdg0t6MxLj0EucsVWhQE0iK2fiqJFaeOsJ56+z3RqIFJcTtQ6ckTWVBMQF&#10;sU1nZFWSqEiXA7bCWK6LhtP7vjeNTSKQ92fh8O939CmqHbFKZ2hNIkCNKXEmsjfTqlnUuiDRNW4W&#10;td5MmZCOtsVFo2XXAMYnMcwZW29GPXgn1RBvRaNGqT/Lf92bUSwQw9RYtw4oxTVpQUMppV07CTX+&#10;v0OtWjdsG3MmOxJVaTlOvQvqFNdOwpMel+zN7lE1xxlbkwn2futoVHu/NWApZw1lEQ2WbK0o3ECp&#10;cEdtVdHmKVsBvmpCrvvKWyuI6boAZx6rSIAYeqtDrLYSMTy8DrEqEaiwB0LXIVZbkZ5LiUdHajVU&#10;KpWHrVIvfLtM/gP0CiJTxsgaxJSsVCp5GiNrrSBGSW7nyG4gU/RqgTOuM0hrpTIiuDuckVUhApSG&#10;MrcOsdpKGEkyCRxiVYYQ28Nmc4jVVoClqFTqMEiDmuKgsrLnERmVQVTWxwETMwOl2Zd4R0hON9as&#10;tsKqOaDV10MbT5oEecY0WmtWW8k8VHKaQazKgi+VP2+tWW2FasyUWAxSZQFhY1l5xjTWVjIOiYc5&#10;I6uygBwfC/14n6LVS3z7lmiDncKM/I8xstaKaaRwojOyBjy116y18tesQU9BTJAR54ysSRCbGxv4&#10;FG+uF7JvrYR3I9RpMAj3yaylZk/jGnFGVlvhO9MFHw6xKgsoWceFhw6x2gpi+A4ctaBBUHW3goV8&#10;aK0ghg/SmsYqCyhvjTfXGVltdcOaVVlAOhIuf4dYbQUwA3+nNY1VFnzJmj1yFJ4OX33wTFWuDQZp&#10;UFQYmD4aI2utOM7IwnWkfgOjkjGFQuEQ64aMe3g2DCulFkCxOsS6BOGqBCc9Af9+2dT40bkBxCFW&#10;Wz0gJAHU1lmzKgsUIrAkCNUhl9yhCBoKj0WsygKqBGJ+OiOrrdCuiKRbDFK1CaqZoCc5xGor7q/A&#10;9nRkY4Olgl2jmw6xJkGIv95zYOIEScrsgywnku0Qq60eEFqGRRwGaRLEnsbayp5G0gzKyB4qvc6Y&#10;xt7KZpDjGopp5o67dK5PY29ls/5RJH0ROy4Lcog1CUJxeCt3Fdd3nUbTzO2tbDMXa6cQA8BBtrG1&#10;aLUZLH0PkMp1djyq1895FDXLX9CbiZqVwkrkrY0NsYo+cVXd35pRBcCKBenOxiJVaWPOZG2Gi+1I&#10;mb9qNlEztFLDsLbU4t6MODtObUNAErVr1LhLyYEN9makS3DwOtQ6JpUbJkBYG+vWmhH5pgKhofdw&#10;C1YbG/ceOLpIb+bvgAZlFWqTws3O2Joo4f5DsF3GftN1kGu/cdnMk4cWtdYMDMcTJzcYD1SnRsEz&#10;w7zemgH/s+JcaIydGuAri1prps2NPXl9v3VMKiVPVF/huizpzdD6VcvJoFaFAlzC7aIWtdYMpRrJ&#10;6VDrsgTIiAMs4vQsC8AOYEUMNRIpXJrJmaJCpsZM1mbsbO6aM8JB6BONmuqsObKkNWO3waTOTHZM&#10;Ktf6qRDn9bG1ZswHyasWtSYUOHGoj+dQq804cVAWHJ7smFSqOyMpHWpVlmBrHOb59R3QMam4f5FC&#10;DrUqgu5jsllOSE6zyiVc8MfgHGq1GVzihbHxjTZqFNd1wq+9GboMqYTWDmhCAfAfzg5nbLUZ93nq&#10;cntDluyYVK6rc06c1kxjo6aMQ60KBRlFlgsNlEhZACx2brl2qG2YVDjZKUbJFZWN2gGKNMa2YVIp&#10;2miZU60Z9yQzkw6XdEwqjdioBpe0Zuy3R0oDvb67OybVliWtmS9LeplTMqq4CNYZW5MlZIKivzpj&#10;q0IBG0eXqzjUajOyqbjWz6LWZQnZ/pYseVibQY1wgbVuVSgoU4ASf87YarNxq6S136qCoSwIQJgO&#10;tdoMsUVap4FTxDQp2xQMuO5SdqjVZkIEILwMLtkwqTqFnf3WmnF2c/WjYwd0UCouWo8nWzN2N0h1&#10;h0s6KlXUHFcyQPiyAFAj+OLsgAZmhfuh5qxbayaHK+A1Z92qUFDYwIoxw051bFzWxI0zDrUqFIRc&#10;hpkNnmw1U9HM0ZUtnqxCgUOSmKpFrTW7ByzJSXxkP5cpgfsfWlcu7M1UQclatyoU0F25wckIkJLo&#10;1ToJvsWbySoUoKa4iLNuvRkl8pxAM2pn6yT3vDtplnszykKSmXP97O6wVHIgVCj/uo2zNUMxcWKk&#10;5Cy2sZHz5JTA2ZphBlvVxrn1p1K7x3XHDuhza4aCR4UKZyarUKCPCFjHP9lQsIQC2G4WtSZLwFfL&#10;fDDWrTUDcUtdEWdsXSiwbxDmBrXWjOwJhJBDrckSqg4rVmdQa824K8/TXlttVEwjVcB0qDVZcsRl&#10;HancAK33n+nGDWsmmyxxk15AV5QdALWH3oUxrZkcVspivy5LGjIVA1qXSRsz2ZpxCD8kGdShVmUJ&#10;1LhSyMCPw4RlSnTkexZVQ6bqsnbPY9iaAYLAX2aNrcoSlCeSA50d0AGtDwGhWJ6nBk1FDaVwtLVu&#10;TZao3I0D62NflgXAWHlmJaz2Zqj31FByNIVWL1WFNAjbOTzZZAl3OAIIdHiyCoX7uHR0dFyXXL3S&#10;Kpcq6w4pY79VoYBXmXR0i1ptxoHjlVuhon1dNzJICdMaY2vNoEa9D8fGaQBVlEKCi84OaM0w10kh&#10;tahVoXCYfQ5IkhBFmRIsHvzTzro9qXoJEEFKADnr1pqhllC6yRpblyUkv1unaYe2HrXsnB3QoK0g&#10;8dHwrbF1WfIEqWCNrcuSp4+F5by+3xokVvERL9bRqqni2Mcf7ciS1gyTlpxhR+dqVVg5cZDmjqbQ&#10;mnHiPHvqQEsolllYWaepZ1G1ZlDjtmFHw2tIVVy22IvOurVmnN3cZefoJQ2q6utcrRkC6Ljh5LpU&#10;bghXzPXHno3TmuFlppyVE8lsYFW0V/RJR062Zhw33ODg7O6GcUXjYnNb61ZFkI0VJmxWeFJWn0LJ&#10;13d3b8YFRPgijNO041XlsXVgrmCsaycRd7RzqDUFA7HF8e2MrTXTnaxOaQuqxdVOAjG2bsPYm1Ei&#10;wamR+aBDVlEoJV6NdasiCDcLyb+OhrdhVp89tS5z4raiOiVgWTCFjXVrUFf58PCQGWNrzdimCAVn&#10;vzWsq+8xbM1k0nremQZ2RbxiP1tja+qMin1YsqTjVhElOJ+cmayyBOSAglvOujVZgl9ZNWGu82Sr&#10;98pBRQaB41XrVViVAmZ5Z1ozPwLdAK+q6YkF4YytyhLhNlgBZyabLAGSa5XtINhQ9pvMPoIrDrUm&#10;FKj1gTBxxlabyXywShPiHSmdJEDFpdwGl/RmqgtGbOX62B62Eq665E1B+as82ZuBQ33GFTsOtWas&#10;cHWolZT+sFd+fQRy4IFh4+BCqDPpU6vNMKBdalUo4J7njljD9/qwwWVJyX34wPGZo5u1sT1VQ2fd&#10;ajOocb2UoSvjDevUUCctLqnNoPZUtRyuaq/sk0YNzJPjwejNVGUTXcGhVoUC3kr8Osbu5tLL0kmo&#10;yRZ2qFWhIGqPnHvVkPmdmsklDcCKFkp2vzO21oyx4VVz1q3jXhEKVn2jh60ZXPLk/3J2drnSLLl1&#10;nYrQE1BVZlbVKcHyCDwA+7EhG7JfWgZaD/LsvXhagLl5Aeei+r58pxpMxg+DwSA3SfUOoAxGWxI0&#10;F7A/c96CrOJoD4NToORVcqMwkshxTrLiVgfn/gQk7hUHPUaeON1B9svNFO/A85BzK8PEcOtkcKNX&#10;iDkBCWClGQc5/oZb6BKsybryxUqmLsGpY5CooKjbkhDbBd+j5taVAgVv0JNqbp2M+oKnwhiSm98G&#10;WeV1aC9mVrKTcd5onyQ8GPgeghsoJLVvQeZ1SQBYCb6CnzRzCzJ/d0cJVw5p+bHFSgZZmQmqxAVu&#10;5FhJMNzGZ55kDJFb2ZyAxL3ii8MQMnPr5gxVKHBGGM01cK+EY0yGKfmrbUlILyUp25y3gXtFAyHK&#10;99ZrkJEYiX9SnYCuFLg4OG9qJTsZljkpMuK1SN5UW5K6pgowLubWyZAS3DrmHRAAVk4AUqK4hS55&#10;Y2IYTy/h1ZgbjhAlJUHmXx0BYMXgYm5GlwSZt/ACwIpW5mI0UhJkaGVq8xgpCQBrNZimMbWQkiDj&#10;xiGxypy3xL1iJ+BZNtxCl1AHS+XjsAQhJTxOTRnvJGMlvypH7AwAK/v2xm9u5hZ2Cdg9fF3CLsla&#10;rIBeaeZquKUuIRXceJ5oYhQrWYuiZLKTobl+IaX3NlfiXl/PUyFR8fW1QXLjVINBsZIBYEVPsm9m&#10;bkFWpchwvhpukdtH9QqSH8S+Je61+hmqt2kAWPEFcQcYKQkyjfwmJNg2QGOxk4wSijyNjV0SANbC&#10;nKlYB8nLbZA8+biF1b6FLiFHHmPN7Fsn09kIxCDbIFE/LmsrycrTSyktI5NdKRBKpmKwkslOhtbC&#10;Pan2rSsFQpIwVDIZZLSur5SJe10yyrGykiaPCr9W34AHh1utZOJeq3ONyUagnUjnhsXFhSrmlgBW&#10;bCe8cUImkwz8KhVSDLfwl9DeQpVfxwyJuUl09Jm4V8REtYUZZLaOH0/YPkjy7UG5mZUMMpSJ85ln&#10;RVbwNs4bmmRVIVLZXLMiKzF5JSWhgmxBUIJSfSUJgAIPNSsZZOCkVIUDyuYGN7DA6o2TZAfRPoPY&#10;B/US3ABrmpJmgwzAVS3JveZKACsioip/oUz7IOFWZbUEt7BLqElJ3Qexb4l7xeolamG4pVJ4QWVu&#10;nMS9AkOqxuxibmGX8DSt9rP3L+HEvRLMfymfQgJYgTdg0RhuQ5fgbFdz6wYGSeGoBTW3IMPoog+K&#10;WclUCryElT0ZcNlKyieb1nBLpUBExuQJU8Cln4AnTxXl6U0AK0M8TF4H9bSCWwVJ1NxCl1AuUhW8&#10;Pkc112q7bk53AliJh1bB8fsTkGQPfNgohfvzlgDWao6qfEFJBgBAoaMpxtI3gN3nxJm5dTKe6h/V&#10;XoTgUudWrwd13oIM7yTc1EqGUsATBMjNzK2T6bxFsNAxN1B46gQEGe9gKvgY6zUBrDh1EEozt66C&#10;UFyURjOaKwGs3Pc/pg4GmaJtSXgJ00VUnbdQChhcuHrN3DoZGrk6/5nzFrqEEpBf5cML3CseDC5v&#10;s28JYKXuEreAmFuQkY1DOyVzAhLAqiNiQYYHG8PcrGQCWF9kk6sbJ8hwjnFPKW6hS3QkM3CvxBaJ&#10;9ql960qBeDdHx0SgAy6LDUQ/YuNVSwArwQAXEw4yuBGiMqc7AawahRRkRKDfP+o2/elKgQufrFjz&#10;WgwyHHFUR1dz60oBXBCNNkWOGKHcrrlq39zpTl1S3NTcOtmvlChuCWD9XUlzvwXZ31ZS4MzPALBi&#10;ylA+w2iuIMOcZP3NeQsAK9zYb2OZBxlzI/nH6JLEvVLpvLpK3lt4QVb1k2ihIm6cxL1qXFCQISV0&#10;GTQnIACsnACJCwoywv8fzo6ZWzcwFtw6WaHTSZEx3EKXeCnpZIuV7Eqh0GMOq5a411+ZVHPrSqHO&#10;m8pb5Drrmuus5B+Ra4Q50cjw6RD/FJ6nJHviCVSVPIHMBzcQbqZobpI9ec6pbDueGckNfInQXEmG&#10;5uI2FacbGze58aYSmivJnkC43xhPt69F7sHkhmkiNFeSwY0IqNAltP9Mbtgl4sZJMlaSSLnQyhRS&#10;Tm506BTvgCTTdwDnMrm5eHeSYQU9lC+IEt3BjTIk5sZJsuL2INgkpKQrBVYfJKqSyU5WcS3VtoV6&#10;JWNuymeeZEgJ7eCErUxZ2OQmNVeQec0VANbyH3HH3VsK2DxtkITkf6r73P2+Je4VRztttQy3roLg&#10;RrKRWsnQJfQwUz48irnH3N5f1ZDpStyrn1tXQUjJB7SoWcnQJW+a7xrr9Qq47JOuQLSXN9xClwA3&#10;IMfe7FsnI/2W4rLCUqBxYtsAKtIiXeZ+C7JqAEVdZjO3rhTghgpSc+tkhBYJbZp9CwArESrgk0Zz&#10;BRkN8/BgKG6hS6yFR1S2bUBVqLtMpWqCdI2sfAqqqlSSgQsimC9eVOCTgxveOINXTjLmxuWtVrIr&#10;BXQk3lcjJQGXRdnBTc2tK4UKIqhMCxIC2pLg5wIaqrilLqFwsclIw0GS3KjoYqygoyuFqtckuXUy&#10;5gY3c7oT90odEu5hobmCzOuSxL1SHapA1bfvbmSpryTVY0hwFZorAKxoLnKUjC4JstLkHyWTAWCF&#10;G54Pc3cHGTYX/hI1t9Al+sZJ3CuIaqwus5KhSyhLUe7o+31L3CtoB9KIDLfQJfruDrgsNU8I3KmV&#10;7ErBW3gBl/UWXuBeGSRnxyxkVyVVHMp4ua5AvcILwLjh1RUJvCrV8d5yDcxr8VKP4KCCl0LzUpup&#10;qwMyRpVBElQ47qr48/28BnCVkoLmUAcVyCP0quEVZkXlXBlVHGBXajSp7vDg5PsakppqEpGTqiwK&#10;N6+uPX47j4pQChZ7G+EPLyrjj6Tsb6MqXqbIRlLBy8lhlmnV+9X1Ta2hwclQRavPi+pwTg471Ye8&#10;D2UTRGVX6hC58xVUH/IFnWz0twyhfpVYzZ3cVgNeVTZenOXUGwSwlBx2Kni5V1OCVEmUUu7VoKri&#10;AAbZSrSqrQZlHaqqw/3lHFSwUsgA/B+d1xtexhAIKrS86lhB1mnnBcjRtN1OqpqVko3AtFIP7jLw&#10;CpzfbYTw4p0r5DCgqSTEubMcVH4NuwYA6qDahoLda/PystEtB6AmoLSMHHYqig98AO3cn+UEpeI5&#10;MeFCYmh9XmV+GRsgkayoAANkJY0/eGGNmXklIJVSperJElQ8dCot7X4NE45ahdyMfRhU5AdU+x/B&#10;K/QGXgV1vgLCqm2bgKKSlAmgSMhhUJX/Qt3LgV/l+BcS+173BlXV5Tc4YEBfTaLos11oD8GrU5HR&#10;UZ2lxX51DfDkFexkI6gqYKrc3oFBfRL5NLh0nhh9OdBsPwYjRYmfIKNujZL6pKo3mFrGrgTKlaPM&#10;7MCtPsEQVQmk+z0LACpmm/J4BxH9kBFFc54DfspqKPMmiKq5mWpXDvyw7Rh9a5XJEURPCsOqvh5c&#10;WZ0X9rI5zkFEyTyqN6j96tZDAWWMIEaV1ieZJs6HGbBTIHDKFRBE5HQRojZCH1hVUjE+pogj0Y+2&#10;8gg9oFPzaE7MKeAOU6GV124wo2kngW1xwkILVG1j84KIAq00dyAUJUrKke3ax4guVSZOUlFKv8qD&#10;3s8sAafUBFIOvqQCtFVxZsEsHixYEATZ7i+yQKmCcyFTwfDqyoN3B8UvDK9OVeEFJfiJNaWKvtJU&#10;QUWzF6qXmnl15cFpITXUzCuoMNGd9ZZAU6JrKuCYVLyAFVwOh0iXe64kU/1sUHGgwTSZZRyKQDV8&#10;JCTQh/go/KBiFurj8cSGM3sWVNoaiJqsVEaqDClxyELpPKydkxhTq/IHlbXgEmJaERMzs6TStmki&#10;TO2ZDiptdCe+9AUcwOiqoNKPiUSXVsktxavrD/1ISmzpDwACtWH94aIff1FR9WBeTji6ztGP2izD&#10;ap0QQUWHIueECFQpRW5epqsF9aeaosJxgTIVSjEwpb+8lGx01WF5UUKnjRDQQAE3btVUUpF7SC2q&#10;+3m9EoaqeXVrpXgZmBo1Cdq8eD3zsjLz6lTANKltYObVHy3Xm10XXQoofNdGCC+efoZX1wDwqnJ2&#10;Yr86FWHnssJu7URidG2EOCVZRcOrUxEOq9CW4NU1AI5dnBCGV6c66WpN5prg1c0HHNaY9oZXpwJe&#10;QDzH8OoaAEAbNVwMr6CiO5DRG6BF235h1qtu9UlVXUIZ4f0aBugUs558PDGvoLqQDbWGgR0tGIOp&#10;n0YOUVsN/rpM4hnxpUZF3mWBT+7PV1AV+Me8jagV1XiR5KwwkkmFM6ay2sV+hQYoyJzR84E1ZbPI&#10;FjS8UgNQ2crIfABUgd5i5RteXQMUWIhdFvsVVNVnRPHqGkDrqKiuqnVUoEW1ng8qreejtCpP0tOg&#10;Z4n6dumtgmkCqks1i0ZFyVj6uon9CipKwVZthXuZD5zoxevXVIrCwmgj5Fn/oKqt4NX1RtVHMDh1&#10;YvTB6wRcanh1vUFKrQpSkdXdedH1z4ARQPc3Krpxl7V8f76CijSGqh8t1rDrDWDWFJQ2vDoVBQ4U&#10;8IGqHn1e+AJMbcekIuapylaCvG689L0cVORiqZLrr0CGwovFN2uY9gb7ZWzRwIWe4KlN39xXUP0m&#10;uQiYIH2n+hoCFVdyGFRIL3X+hBwGJrS6Y5rKt1QtbyPEfuVcGl6hAX4z+sR+BY6UrtYUCjS8UgOQ&#10;FGDeKYEihRcYTcOr640Tv40J84GDizX8knRreIUGoAgwoeN7HRUIUuABqlEoS9ZGWEmKyrYJKn2W&#10;A0BKfiQhOzOv0Dalo5TMhwaoktTGng8Aqda9AQUtYIbbr7A3uFNYjfs7JaCg2FEPU/0Ak7rvct2V&#10;Zg0DCspJUZFS3KedVxUoUfPqeoOEv696VwbsFDuKYnJmDbvewD6ksImQwwCQVktppaMSQErF5XIt&#10;3R/mJKt3tlrErjiAxX1UJzOeum3HALioYvFcjp3qW/ts1FSSVTtdoxIDDQomEWNKLWPXHTgrVaoT&#10;4tBn5vcsyPSedTVAISDq7xpNFTVSedSb/Gu8f31inxJ9wyvI2DFl/AYelOJN9IhUvLr2IDjFGMWJ&#10;DkCoX8Qg04vYtQcxt9KL4kQH+hQ1oDwPAQgtEINKBAU21vYZz4PjFVrgwbRMaSlS8TsvClmZ4xyA&#10;UIKJBFaUcHSV81OAZiMboQNoS6saCABzaPOqKvRqXl0FUC7ubeob8LTurH7bc90bAoEH/eKUVgGB&#10;oAJLQ2EisYSBB/2CKFDKN6jqKCvnaOBBf6pjqLmcg4o4uHOOJh6ULDRTVpxCpG27/tbswaxhVxvl&#10;NjdoZmK2nVd1ETF2QOBBqf6FlSg0VFAR26NQoplXP/9vYIIGYQyYos2LhwDLYXj18//m0awMtyyA&#10;eh4qQEpR3DZCUks/yqESVCQfq2pVr8CQUskDYL3Zr642KCRewJZ7vRFg0OofpezRoGIJVUctUuLa&#10;GhIe+SgHWFChQmn0KeYVYFBqsSuEMdVu2ggptaPqNVO2plG9QCKpoEpQUehfVUUkOtR5/a1f8/37&#10;Iahw3pYGuJeNAIPykCsYkuDVrQ2uBlUXmkBUnxfOdgMYSaqDAKnJCqMkYeOF54ZEQzOvTkUNgnLt&#10;izUMvfEGP6p4dSrezGhEw6trAJKnVEExzJ+2GnR34Yo1vPo7BWwKxqhZw04FTodcb8ErcKCfH3ok&#10;GDkMKkxlOnAYXl0DUMPEBbQDPAo2sMp53stGlCr9wcmh9HxQPXHeqKBKwkAJgqtAYlDxuCGR18yr&#10;awCqBdF4QMhGFjetd6/RUYECpdw3zeINr65tMEVdoGNARzFSlBcxyN5ssjnLiQEth4+pr0IThHaY&#10;LzJdDGBklCf94ssyhznIuPaUMztxo0ScqmXr/aUSZFRmVGc5AaAVpjM5EOAb2hpiEigbO/GfNByj&#10;kpGYV5Dh51RP2IB/AkCSshFkVjYC/kmbvgq5mXl1MwVlY7IEcPK2ha8WnApUnGRkDJoKJ1STDl6f&#10;FwaYmVcno4WdcjAHaBTYPihwc76CrKqWG90b8M/FfoXesPvVLQfMIRw3BtUWqFGUqPIfBmi0UPvV&#10;4u1ebwTZhYtI2Buoly4bj6rYIHglGXrD3MvvAI1yE31ILbifV5LhojdvIh7IMa/nWxm+SQbi2dxf&#10;7E/jhZ+dIZppdSrpWn5H0dJqNGhiYEn1t+p496YNSY9tWp9qi6F2q1NZU5QavZ0XpuihlrBT4WhX&#10;z2Vu4c6LZ6XR8klFGKbiS7dm7zuKlb5pd2OiDklFBiSvG8OrPzhIZgRoYcSwU9GTEONG8Ar0J1Xj&#10;qvHArYYiiautPMXmHh8zr0B/Urz+BYJW8OqPG5LwVKEzLsY2wioayqUneHUqOmE9TAluzKbOixCi&#10;qXKWVCdF2k2RB/qTJS9ezGZenYrCylV65V7mA/0J7tZp+aBC4im0bHh1DYDTsYxKsV+dir6ryuXw&#10;DvQn/XcqhVfw6tqGyrCV3y3WsJsbB8hFt1+divsfkITh1TUAuaCFuhPz6lQ02aD+kuAV6E/MXpLJ&#10;Ba+g+rCCJkeQGrxN5uH1MC6HpCK0RElYM6+uASiWpSxsapm1EdoCVgTWGhURzmrDcr9fQUU5cIWR&#10;YoOC1/Ew+WZJRYX0pym+RE29zou+1mhRMa9OVZ0wHyKX+R2YUboOqvzipOI9VD3v7s9yoD9xfYNr&#10;NfPqegM/IMaD4dU1AE8H1SUMGW8rT+wLzLPh1TWATYslptF5YSqr8xXoz6p1akQ+iJBBV0MF/24b&#10;IWAbZWIHEdFlakmbNQz0J62RjIOIT7cBArun2qORjUB/4qhU11cQ0YLpUCEOjm4bIu5NZfYGEWgg&#10;umCZ8xXoT86JKTSCzd8GyH6RDqPWsFsOX6pWKDnsRMghuZlKNroGKNeyQANw4GNemCl0R7jXUYH+&#10;LA1lVFQQ1bwoz2l4hQZgDUWEnqpkOa+jjuX9vAL9+VtAxSxiUH3R80r3BvoTgC8PUqHng4rjRdqu&#10;mVeoAGIVL3NXBmaUKwXQqOEV9gZ6TW1YYEbh9THuXpJg+zaDhTfQg6SiCqgqUEQHis6rKs8boQ8q&#10;bUcl9JN3iomm8FpoI9T2YQJGSSM5BEiPLhLJi6evkY1uOWBuUJLHyHyn0jZ24D6fKF8DnCOFu80L&#10;3xyYIDGvwH1Shgq3iJhXUNFauspp3OuogIvi+iaF0fDqVgq7R4FDw6vrjQMMjPIRBViUhxRVSQyv&#10;rjcIH/CfmVenAr9FkrDh1fUGqNRqOHX/dgiwKMEUYm2GV9cbFm5DHKTJ4a8/ytgAgRbFsQRazMyr&#10;643ysxkIPTUQ2wjf5Acqn15Q/R4UNa+uATBtHsqnF2jR8ouafGlwKG1ehSN0a9iptL83gJ80XKns&#10;1ns5DKpfP7ZZwwB+gmhXeQHvoNL++QB+VgzW9BV+B5WOOwTwE5c+zkCzhl1vMDyTUoR3t4nGE4uN&#10;9qWGVyerKJHarq4AChJcQxSy0ckq+qV4dQXAS4oYmrFtAi4q0QCMqK8hfjaCHGZencxGKwMtShQW&#10;z6jxHwYZGNiPMW0C90nLRJwOal5db4A9wiC6NwEC91mNZQuIcS8bQWaursB8VkMWgKmGT7c1qpKG&#10;mVK3NIgP88xTrDoZ3lc1q370ycIA+6JYDTJ1mQROtFqXq0xOvP7tkJCxZCrqcdQbEUi7L7g5s1ud&#10;DGNNOV8DJ1qFAp3bK8h+a6wY0ehHH4Xx/VEe7Kg0SpTC4ClxL/Y1xNOpsiuTDMCy6RJDh6/k5TA9&#10;SVal+Y1jIxGfFqtEhkIbIpVJ1c01EJ/ghwze6x1kdg0T8Qm6VGUv4xxv8wInatK+qAXQiMhmoee4&#10;0RtBdqCj1H51BUCA6OGstQCKUjDNYAGp0t7nBfqtatXd3yZJVmgKcZYD8Fm2dTXfFbzCQLG8Qm8A&#10;cnYWVOBEf61rM6/QG0QOeM6beQWZnVfoDeqsfU3iF4mUfZtJeDZ3ZQA+yeAEnmfulCCrTslGNgLw&#10;SatkYl9GDoPM6vkAfBIUBdereHW9Ya3QxIlS96SaRNzLfJCBLTGFWWgI2zcZXpXRKnh1sqrAZZzK&#10;iRNlAXErG15d3eg1DAWA1qhC72JenQzfiwoQDZwoto16eQUZOTDKjgrAJ7YoFdvVvLreIFnfFAkE&#10;Xt9lA7c8GS1mDTsZl4VxDuFdDF6gqUxCW5KVOS901CdxosQS1csryX7wiIp7GVHo83pjY5uunUn2&#10;5cmh5hX2BqUmlLccS7wPEZvNRHv5dqfiz6dxbQwyXGyH0PTECwcz8Hb3kjjIHq+viX3R5SmY0VkX&#10;6NGt6hhkuESNTqQ3STADUWUSfAZZIcxEFPYTaFFKmNCJRYRuBtlB5xy1Z10NwAxIkLBwaJjZFwRT&#10;wKhgant0qg9J4KYQ1yAjIdbYv9ysnRlFsrk0hYAkWbkdjQIJxCj1/C8i04ZZ6B3eOcDub/1EJBHH&#10;zMocEBp/kOHoN/gejIZgxl1magQMsvK3q5mFBqGbjXqzkLDUx4gr1himwHo7FY8qlZiVZMT3v070&#10;Q4Nws6u6i1jYbYwHom9cYZ+oGvrEYfQwz7Eko1R24ZCENIYqgBkwcCP6nQxmvE8Fs8CAYkeQAW2u&#10;mCQDKaAEJKCjKFQS/szMggz39Os0b2i82H2r4fYAs3N/oQUZKDAQkyID8hNA0CqLXsam4Baqh9ad&#10;dD4y29aVCLCH34o8glsn491Yl5rh1tUB3H4NTsGtk4EGpVq8eC8BJoh9qyYO4m2WZKXBVXoHhlhw&#10;w0tgrP0kg1sVDjAr2R8kLIfl1sngxoWtuKVK+NLnQ52ATkbn8EdBk+71VuBCmRvPSLNvQVaYYYpL&#10;GG7dGqkc4KfJiKTBe9vu8pxU/ETMLXQJOQsquwlT5z/GrSsFEqkIu6qV7GRorkdd9mJuXSlU2lZZ&#10;aPenO2GlVQZa3W6BEIUb/lCjJ4PMn4AoK3qAhUczm7l1FUSQEjSwOW+BEoUb0Gi1b10FPakLVrhe&#10;sW9dKcCNwKOaWycjKPrbGlFw60rhqNCN8QSig/sJuA4UpZHJgIrCjRCCMUuC7MmDDZCpWMkAixa3&#10;en3dn4Aggxsrae63gIvWSrJ1hlvoEooMq17OIL3aBngpCbIntnXlBtxLSQBN/QkIMk4AAFUlJd3A&#10;gJs83YE15XSfj8PcAQEb9ZoryNBc6ATFrSsFr5UDb8rdDTejS6JAKfWrSTw1d0CQwY3OQ2rfulKA&#10;G/A7dd46mV/JgI/CDQ+V0ZNB9qT5SIVM709Awk4B2JeJfa9LgoygTiXkGm5dKSAl2CXmxgnkKacb&#10;WKKRyag4Cjc0nlrJroK4pX5TtcRKpl1y4CgwUhLoU3qkcOOouQ1d8lvwUexbJyMATV1Pxa0bGFiv&#10;eFjU3DrZk+cDFU6MlIQuoYCYKqkIpLtdHXADQq1kshsYlXlRlU7FSnYyCksQTVLculLAb0rgRXHr&#10;ZFVi0nkKA1IKN2B65rwFGdxwyZu5BaiUdzf+EnPegow2xYA9jVYOWGnZoHhQxL4FGW1eeb4pbl0p&#10;FGT+Y6KH6Lcuk9QtAqsoTkAgUpnbL+DzXiaDbDG3rhS8dyZKmC72rSsFVvK39I6YWycjSkHjGqNL&#10;ApcKJvAXdCe4hS7Bn1+V6u7vgICYFgKxyroKbqFLaJODK9pw60qhuAHxN9w6GWBn9Ll5BwTMFG7A&#10;Pwy3IKvICLFVMbfAqCIleJ7MjRNkXkqiMil2OZpLcevmDA0RcLSb0x21SUu0eAiIfQsy4rgYr4pb&#10;2CWAfZmc4dbJkCzqhyluoUuqKreTkk6GVUJDUsWtKwUKXTA3tZKdjAAOSCslk10p0HkIHL6JBwRi&#10;leczNaLV3LpSoIkjPT7VvnWyJyXYy8C411yBWiV8WZVNjJR0XXJwu5Vb855bAFB5TmHTm7klGXJc&#10;jkbBrTtR4Ua6gPFgBHIVlQDcw0hJgFAr81rVviPrv1kKOCcJK6q5dQPjOHl1KCso0as8F6kVaVay&#10;K4UD5zc+eiElA79auFfFrSuFxdyCDIcJQXwzt64UFvsWZABKXNQo4KgHHWtrA+4thSTD9XSa2o9U&#10;EO7CxWVK1xnDLch4z9J/zqxkKIUqnaH8k4FkPTAoebILbglKxTlWuaL3K5lkGMtUujPcQpcQkuTF&#10;aLgFWYFsTP1Cep/2fUNtYWEYbkGGYQJG2swtdAn5KcQRDLckI5FD3d2BaQXU/q3+sGLfQgUd7Jt6&#10;BwSqtfqbk6ZiuIUuIZZfaW33N04UMq0K4zSWM9xCl+C+UFWaAZd2KSG2rhDWg4xKplTHM3NLpUAa&#10;ncIpBCSWM4qmFPl3n0C34vQAqm40V5LB7Uso+XbfqG33H1nJQUZtDHrZGW5/UApGSoiT9kHixMbK&#10;NtxSKdSzQ5w3znLnhoHxNa9FEEedjNJ6J2CK29M9yKj8Ub2KxL6FUiD6ozrbA/7sgySGANLVcAul&#10;ADeCaWZuQQY3lcXLMemDJP6pCtkPMrKa5NxCl2CG0tPdzC3IgCAREjArGbqEhfwxcRwyz/uSYMs8&#10;aHwqpCTsksd1KbuE9J3ghlY2PnMyBTrZA2ytiQcMMtrnqJJvOOSDG2WzDNB7kIEkLaDI/Uom3PXL&#10;3e3mFroEB54qncft2eaGocDNZXRJkNGI6AeNZ+YWSuFRJWPF3U0N9jZIuNGIwOiSgK5WtaiXwV//&#10;JJnft65LAIbWO1+c7kDKVrXOCrcKKelKoXADp6kJ8JOYV4DDHx4rgltXChQGemD1mrl1MlxIHDjh&#10;6aVwZttuHFYEQI2eDDK44Z0xdkngV+HGShqZDDK4sZRmbglgJSL5NbEOCky1JWFBYGekJAGsPxTT&#10;M9UcfoIMblVnSUhJ4F41UJ+gYJ9blRYwSFS83Y0MV/tbtZRMsnK18xAwc+sGxhNDDQC9OAFRcbVC&#10;WwrPBb6gz+3DFWCi60mGq73KGpu5hS75wM7UJcI/2AYJN9xq5g6IUqigJ4kbGV0SZKzkUQW27zVX&#10;FEPFE1HdlMy+dRVU0GgVW8RYaksCNzKnjJQEGXOj1JCZWwJYyWdQdaUJgbVBFvSemJhYyQSwknd4&#10;mng3IbDkhtWluHWlQKU8rm61kp2M4C5pFuYEJICV0AMqT0hJkMGt3vlmJUOXIMfVnf3+/Ra4V/aN&#10;G0f4FFCMbQPokkj+sFrJTgY37m7FrSsF/IyUmDXvt4TLvnjhmDgOL6GYG3mspjFIkjE3DoB5USWA&#10;FUBpFS0R+5a6hCQSgw3FsRhzq4Q+s5JBhlYmZ8ictwSwosoV4oNtaoOEGytpbtPAvfJU4SWs5pa6&#10;pB7eam5dKbDV4A2MdyZwrwWCqWDT/Y2TAFZK6XN7CykJsuJWJQ8Et9AlAGdoImG4dbJK41ENNTAg&#10;23YToZKaK8iASqGVlZSELkErO59C4F4JIXDhmNOdAFbO6MOUnuZUtiWBG9umuHWlQHH8L5hxs2+d&#10;DG78Z26cBLDiClJltfl2zg1RNvuWAFZS9C4Tf+N13rlVTy4TWcGr1cioB0GxEHO6g4y4IqrM3G+B&#10;e6WGHEXrFLeughbc4o2DKlFZJD+Be+XNTShZ7VtXCjhZSBw191vUXS0A64+yzKPwKoGVZ5WTuL9N&#10;g6zgVbyhhZ5MACt5hKr9MIX4mnDV3D7qJRxlVAuoBvbYzC10Ce4Sqo6ZuXWloKsAgTzNuXG6jeZK&#10;ACv5aKqrEgUyk5uUyQSw0rWwCqrdS0mQsW/EydXcQpeUfWFqlVBPrs/tBcjWYOh/EsBqK0UlGbqk&#10;3n1CShLAikyqmkr0YMm5VdjCcEtdUk9ac78F7hXx53QbmyvKquJP4A4wuiTIWEk7t64UAPpjwCpu&#10;nYy5yds0cK/UqKRnquIWuoQaZC+TcQ3wsW03qBRXpTLJyp6sZqv31msCWPHYwlCc7iDz1msCWEmP&#10;AXdpuIVdQl+B59N4QwP3ykqCzTWWeZD9bW7Gq5YA1iof57ilXYLiUi+qKLbKCaBoj5pb6hKkhkEK&#10;KUldgqWmImJR3NXrkii4SoqSq9FG9/l2cOrixvNh5taVApbC1/mVA/e6mFtXCuCkfqpUwf1tGiVe&#10;S0/yyjFzC11CJ8VT2ZMJl31ZKQkAK1YQmDMztyDjbcoRMPsWAFbcvLyMFLfUJdY7EwDW5w/7pjRX&#10;kAGqxvNk9i0ArFWDp7rz3EtJkAFzpiS6uQMCwEok01Xv+QkyYsJ0zFDcQpegf5xWjsqtZLERgVZS&#10;EkqhMh+UnoySr1QmAhytuHVdQjNGUkCNVk7cq0ZYJe6V+0ZlpKEXu55EdVUY4f4OSABr9aYy9RRQ&#10;wsGN6PphuCWAFbCsqiiCKAU3jo7J7aNEfJBxAkyV5EFWWkG98gfuFQeliqwkWSVlmqqWGKsxt0rH&#10;Me+AJMMXAaBLSEniXjk1wJCE5kqyuvPV6U7cKwDWt3rjJBl5uzzgzNxClyCSKlOehnF9A/B6OMs8&#10;ca8HuQ8KFTHIKpRvbpwEsJIPUuU+72+cQcYj02SAEm3IJaFIqJLJIMM0v0ys45u41wcp6AaFNMhw&#10;fZNeeS8l3wSwcuOQpXS/koMM5EyBqm+1MklybSVBj+FYVtw6WeWEVxK64NZ1CZZCIerM3DoZEVoC&#10;YsJfQrpbzA1vtNGTSYYVdBXQX8wt7JLyDRhUBKmDbZBYeIVwMNy6UqiUd97CZiU7GdE+Xvlqbt0u&#10;wTJ3Pjy8MX1u5cEw6DEsukaGiDgfXpLxDrDculKAG95QobnAebdBokrYb3MCAvf6JLNJRftI701u&#10;zjvzDdxrFe1DLQspCTK/kol7ha4eYrd3AIHjmFvhiYxMBoCV2sEly4Zb6JIao/GXgPNug6xccuWd&#10;STJWxMVNvwFgpQh+lQ01cwtdUsaMsScpPBJzo2OEiUAnGfFunLYCZ46zO7jhUzBvnCTTsXzus+B2&#10;UpFWvISTDHwJWZJKJrtS4NogRU2dgE5W3FTzY3CnfW5UsaV1j5CSIOMOwENvNFcAWMlsVUUAvkEF&#10;MwdoBMPbpgYvymCYmXUqkKHcHOYuDfhqZdcrEyiogNiyisa8C9ArPkenI4PqYOkL4nxvkwR4tSq2&#10;KjUSVACjHyrZGhuw7dkPfTFMdcak0h6ub0BXcTDSR8oISNc9i5l1JUKDMSA6hlmnIl8U353RIYF3&#10;xQPkruygQkD4n2EWuFUaLpKKZqYWZBqCTTp2k5DKQ6sm1PcGQpChQxB+c6wDt/rk2VaxeMEtlQjq&#10;wLi3vme3K1D9AEsUt05WlVzo5SkOduBWn09c7CZdkSyMtgFw440q4AmgwhsZ5gi2lrlEgwxuDhKK&#10;PRDc0BBK+QfZ3yChaiW7SsCw45SKACbnsg0Sbtz1RiEn3JWHc9XqEzIZquQX7qrm1u0Kjvbvq0Fw&#10;62TMrSYnZDJwqzw28EsaKQmyBbfQJeRUKkgoLXly37jcjJ5MuCvgox+1b0HmpSRwq1UNXiX/k/SR&#10;c5MyGbhVHS7FvZHceGyYE5D1WsHIquKkKO/kZucWuqQyJZSeHHBXq5UDtwrQg2ZT5nQHGfcbTyJz&#10;ugO3SniDXjjmNg0yuJV5Z053VwqE74kLqLl1MiwF7gDDLXCrVDTFSjZzCzK4/V4d92Zy4FZJVcGZ&#10;ZjRXkNWFr0oPE0BpolzF7EgEEXdAkFVKHzAysW8Jd8Vz7ZzXQQa3grMbbl0psJLkFRvHRcJdeYCp&#10;Eu0Mqq/kGwND2ZNBhpT8+nKElIQuwQhCLZt962Rwk4/SwK1i4HGhKilJuwTntQlgfhPuijfzoVwJ&#10;QeZ1SeBWKQcPHEitZOoS67gI3CrQQooSmZUMMqxXToDRyoFb9bdpkJVljttbnLfArVZtm49yOAXZ&#10;gls3MEqTVI/ue3syULLewgvcanUuOU2hLJxFTSnAzSV+8hJtZNjK+HPU3DrZgltXCnBjkIpbJ/P2&#10;ZJR59a7yION041Mw74CEuxLlc3ZJkC1ksisF3m841ARQn9r2bbuLWyE27u+AwK3S1v7Xd3p/AoIM&#10;btw45tWRcNff16LRk0GGlJT5auYWdsnvS1hx62S/MmnSTEnPbRvAvlVHL6FLgqy4qeI24PmDG3aJ&#10;SdhNMvYNUVZS0pUCviDOjZpbJ/PnLXCr+LmI/CtuqUusZz5wq5hOeMeM5goyrCDcXGolu+MD/ySq&#10;RM2tk/l3QOBWcRVQiM2IZKiSC9iqMrkCtlr+WmVNBhVOZcq/GDshwK40U+P9JmYWVPjm2TTzCAjQ&#10;KqnaZcrc68igghkzMzoyMKssBu8iw6xrH4/xCMjqh8VXgYCgghkvRbVnXR3QL0N1hCJy2DQdV8aH&#10;Ql5C+QdglT7AqqgNXrBgRjk8kzgIfq2R0ZqXyJTZs05FCVq82WoZuy4gmoI3wTDrVItl7LoAzYh/&#10;yzDrVDzZiKWbcxZgVUS/9M79OQuqKmtZq39v+QTEFUWg6muAJ2s7fVQEQF2gAVXFYeEiN0EF6JqZ&#10;qWXsuoBuKkUllrFTHdRifJqMeMqltQWhWZVqlJFUAAmJNpnbM3CqL9SVwi0GFeWmqqW0EZCuC2jx&#10;9mNKkYIjaOsBSJVLRjHruoAiMcC7zZ51KpgdVUhFiH7XBeDKLmXxDGgr6kpFGgLaii+4ygMIaQwN&#10;wqapKsPPR0BbX4/n0yB/Blk1i1SpUtB1dUCzEVTd/eQGGQWDHQIauv40uehVZZyRg4z7AreukEno&#10;uko4ydg3N80go4gvFow43NB1VXICpj1ElZJBxgv2W6tyewig64YFyVmq2PYggx02k5tdVww43xSa&#10;FnadrJrdqnc9dF01nHhpjWU3yPBQkWolrC3oukoBBapckoNMN5SArqsH7g5aLalz18mqmfuPqS/w&#10;fARatWq+GLjAIKN9Ob0Vhd8Cuq5V6HmuoqWDDMfRD7U1zUFIvCqvFANPgF1XRtzg3MaOXdcqNEFV&#10;xdJh18k27LpWwcGiurrDrpNRiB/t4GbXtQqdHvAyGslMgCxxH1WxhGGGegDKYmy9QUaiHDXx1I2Q&#10;WFcQs6aRC+y6MsJVQjKBY9e1yuFn18mqFILCezDMUA+USjSpWoOsiowSbjXnLnGrlC1hUW4tI6zy&#10;QMl6UUnkKua9KQIGu66MMFVI4hQQK+i6euB1+34JN/YgI9hKjETd5olexUNJ3XqzmKFVUJg4M9Te&#10;dfVQza0pwGDYdTIkk5OgboRAsNLOokxvw64roypJzutYza5rlWonb+pqsndBVuV0TIEP6EI9vEjq&#10;cKISZMztLRcz1APpn6YCMaMMMnQDrUrVYnatgk2r3pGwCzKKiNFGybALKCtISh4JRlSSjBbXvK4V&#10;u1APsDMIIYIcQVYWjslHgK5rFS6Ek5eMOAhJRiFuVX4MdqEe2AN37pKsKmobABTsQj0gKga6OcmI&#10;7F8GAQVdqAcS9UzBiEkGeJwa/UpUQj1U03b1WA4cLHVd9N6FegAUZoIfzC7IFuy6esBTZxBXcOtU&#10;NBah1LVby64dsMMMUg5unYpsbcrYK24BaaXCozNUgookS3ZA3a0BaQVSb8oqFNS/Od4qyZK8BiOV&#10;AWmlxqaTkqDacOsKpcqRqHs8gLD0lsdBpV7lAWmtHvEC4chKhhY6uUNMcL+CmW0HeIg4oyGo6nr8&#10;SCnp2gSlYArClM3bxgiU7KSoqpKSrhXe1azOXDsBhAUVwwlw561rhTdmm7JlAwgLKoaQl5tb1wq0&#10;DDcJhaxkp8LPSk9DNbeAtBIFNGXxno+gorwdXciU4RyQVs8tdEk9Cg43t26daJkMICwrydyU5gpI&#10;64vS/uo6DSpWkg7sSkoC0orr2VlCQYW9hl/Fza3rEgo3OTMvgLC04yaJSOnJqOBa2tWtZOgSimF8&#10;cAsKx3MgYXn2GzQBJ6BrIKSEFCnHresSTEPMemEwBxAW8DLueMetawVqDZlgD3PrVAutHJBWzS2o&#10;gCFXIMXsW0Ba8ew5zRVU3N3YJWolA9Kq9y2oQLSiFZSeTEgrDd3UCQgq7EkeLG5u3cIAmmpwsLwX&#10;OtWGW9cl3IpOTyZ+FjsBCImSktAKmltQoZJ52SpuXSsUrEOd7gDCYpdcVCNQ3EKX4ExXVlAAYX9P&#10;t7PME9KqpSR1Ce3LTEy8gH/NMiTEY7Ang6rws6rLI3TdwtAnIKiwy2lmovZtVHAtDSTugKDiNj2J&#10;rhspSUgrHk7logkq6tlSssLNrWsFess7SyHxs3S1VXXx2LeuS9Dl7u4OKkxnQBCiXi/culZAkl2U&#10;M6jghuNQaa6AtJ7cHE5KugZiyOyb49Z1SVWnddw6FUhkCrMpezKQsP50hy6pJo/ujZOg1t/Xujhv&#10;QbWwlRPVSkhQ3QFBVTkU9IoypzthrXpu/WXEjUObU8et+0uqfZnSJYGhfdK2nawZNbeuSzy3oAJr&#10;AZZQceu6RMtk4GGxgtCvjlvXJfrGCUDshlvXClqXBI62XL1VnFa8qKKCq9aTQUXjFEAkbiW7VtBe&#10;taj7CiIWZIDiFvBWRujut6AiRfO3DKJYycC34sQ2bU5BeHVrBv3DQ0Bp5QC44vcwdYrgFrpkwS10&#10;CSvpImNR+BVfEJrZbVyohYqMqUBcAGrBSgDjcWvZtQmgBBpOGCMvwLHMjjxsN7uuTnRIINCxdOtC&#10;UBy3rk4oNe7AbFH6FcMQLIO6BgLp+nHd5StPqT0gkBEqrKmndwBkOTrOZRJUcAPYZFYS6FwbpXVR&#10;JhXqpPwRQjEjho1b1R01Rl5Slc+QHlqKW1cMRBKUE4NIextjpSpUIbh7VUk0rdFZAzap6FOBZeL2&#10;LbSJdCtg/LcxcqF+XVQfj1zQVbHAewN2UuGOUKcbz07jhg/D+J6S6AmIsA6O2bauSsqp5KYWVHR0&#10;q9LyhlsoBWm/8mBrC1L3TeWlG27dMqm4nVvJpLLvfAApbZTWfk0q3oukc6l9S1CsfC/iR2hjREB5&#10;dqjjFuBW6+tFvwU3MDzqLcxd3ehQriqan1T4593NjSOnMSsAmjoAQYWGrsqvRiQD2FpTE8lq7Fro&#10;H8DspMErbl2TUK9I4bQ5YG1FSDj8YKmJ0xaoVht/I+LWmb05Aepui7qvBW4wj3zCRJ3Z8eXCVzPr&#10;GoF4sLu2Az5bWWcq9IDTtI8RM1kpraACJkpRMTOzQLN+36rALMe6a5HCSrs9CwhsoW9MvcYyktqC&#10;VFaocsyQ3N3IOOWqdhDcOhn3TAFnhfBHAdeCbZhsb7h15YPq+arQG86pPjeyWUziH9w6GVUXVctF&#10;yLo+oD+5SsYbZG+sfxUyBZve5gZkg1rcxtgKMjxOVZrN7FvXCAePWVMVhrl1MnQd2DHFrSsS0mUd&#10;xB2PXVsSnhrV0VbMLTCsYDZeJnW+HsqdG4EH9UokcNzIQCj8qPd9ktG471JhRYCnnRsyqfJKkgy7&#10;QrWkYkm6UjjwzJh6VoOMrFKVPQ9ZVwqkXQAlMicgyCpfWbnvSL5uK0kpGZqEKG6djFrQJLkpmey6&#10;BIhOxSvEUypAr9ff+oqYE9B1CVgDrm7FrZOhlBETNbeuFM43dpTj1smqEjoPPjO3rhTOH7i5lQwy&#10;2pOY6gAcy64UUFxUAzUrmWRfQuvKSg7wKtww3BS3roJOmjO4fQvwaqE2VBox6OR+cN7vj9OTAV6l&#10;dhOF9tXcugrCBqKrupGSAK8SsKNHiOKWKgjfvDoBAV6lqKS0uYKMGH7lRokTEODV8sGpWABun7Zv&#10;OKpcNhzC1Mho1XvKE9DJqP1hT0BXCrYmAce0k4HKfX/dSnalQHc78KVKSjoZYA+Sa8y+BXiV2q/U&#10;SzPcgqxKZKjgMz7Ftm+kfdMeWHHrZBhBh3NdBHiVo62q6JZDtw3y+YP3XO1bgFdxzPOgVXPruoTa&#10;nA7Qjm+2DZIXDkhsxa2T4YST1muAV/HUunoEOKzbIKnR/CBpVeiSgLxWaMS5eIOMBSJCq7h1pfBF&#10;lyj0MACnNjfUK4l6ZmpdJ5AGT61ttW2d7PoQRlbMukr4UsH3UI6ZQLzSMst0sMfi6UYJTjiqVij5&#10;DzpK+6hMQp69bfUJk5B3YvIyk668F+oqTeQquaT03TXbFnSkCzs/UCJXMdNcuJS3SVsTCr4omySB&#10;qydeaE6NeAQEnQwnYhW3EeqatmVNNzpcoOpcv7tpAbND9XaEWad7vwnUiXOdqFXubFxqahm7Fjkc&#10;hItLoi0H2McCoyhmne7zfiolEkhX7DV8oMpqTTpkX21aIF0x876UazFTSzoaBKpznZhVlpEiNopb&#10;aJ/yHRkZSczqRQsxDHlx1ILuzdtGMevKgBcj26ZkJKGuPEkVs7AqFsw63XiM/v2f/+Gf//t/+eu/&#10;/uf/9Od/+PP/5B9/X//6p3/7y7//xr/+7s9/+ed//NPjT/V//O9/+evf/ds//umf/uUvf/nr//rX&#10;//FfuY3+z//78789/gQ5n4Tq3z/z/yNmezvxc0WM9diJjxUxu9aJzxUxq9mJrxUxKrYTv1bEqMxO&#10;/F4RowI78WdFjErrxD8rYuyjTvxdEVeIuVPz90rGppDtpKzCucF9J2cV1Q3ynaRVxDXId7JWIdQg&#10;30lbxUSDfCdvFeUM8p3EVdwyyHcyV5HIIN9JXcUWOzl/b6SuooVBvpO6Cv8F+U7qKp4X5DupqwBd&#10;kO+kriJuQb6Tuoq8BflO6iomFuQ7qasgV5DvpK6iVkG+k7oKQ3Vy/t5IXYWjgnwndRVfCvKd1FXA&#10;KMh3UlehnCDfSV2FdIJ8J3UVbAnyndRVxZAg30ldlQAJ8p3UVU2PIN9JXQUsOjl/b6SuAhdBvpO6&#10;CikE+U7qKrQQ5Dupq1hBkO+krrz4Qb6TunLLB/lO6so9H+Q7qSvHeZDvpK6qPwT5TurKtd3J+Xsj&#10;deXiDvKd1JXzOch3UldO6CDfSV15lYN8J3Xl7w3yndSVAzfId1JXHtkg30ldlRUI8p3Uldc0yHdS&#10;V27QTs7fG6krf2iQ76SuHJVBvpO68jwG+U7qypcY5DupK+9gkO+krvx9Qb6TuvL8BflO6sqXF+Q7&#10;qSsvW5DvpK7cZp2cvzdSV/6zIN9JXTm2gnwndeWqCvKd1FWadZDvpK7ypoN8J3WVCB3kO6mrfOgg&#10;30ndZ0gdf6/2fUgdGcwb8kom7oPn7xX5kDqyhVfkQ+pIGl6RD6kjn3dFPqSOfjUr8iF1ZNyuyIfU&#10;kUK7Ih9SR07sinxIHUmuK/IhdWStbsgr7bRLHX+vyIfUkVe6Ih9SR6LoinxIHYmfK/IhdSRyrsiH&#10;1JGYuSIfUkem5Yp8SB2pkyvyIXXkQq7Ih9SR3Lgh/01P7GJXP+w+MASvUhB3HxiiV1mFuw8M4atE&#10;wd0HhvhV7t/uA0MAK51v94EhgpWit/vAEEJyY5YfGGJYiXS7EQxBBJe0+8AfAhbriMWURDLYVlP4&#10;Q9CCH3YfmJJIHGP3gSmJRDJ2H5iSSCxj94EpiUQzdh+Ykkg8Y/eBKYlENHYfmJJITGP1gRnEqDyr&#10;3QemJBLX2H1g6kQiG7sPTEkktrH7wJREohu7D0xJJL6x+8CURCIcuw9MSSTGsfvAlESiHLsPTEkk&#10;zrH6wAxsVMLN7gNTEol17D4wJZFox+4DUxKJd+w+MCWRiMfuA1MSiXnsPjAlkajH7gNTEol77D4w&#10;JZHIx+4DUxKJfaw+MIMdleWx+8CUROIfuw9MSSQCsvvAlERiILsPTEkkCrL7wJRE4iC7D0xJJBKy&#10;+8CURGIhuw9MSSQasvvAlETiIasPzAAIyLHlB6YkEhPZjWBKIlGR3QemJBIX2X1gSiKRkd0HpiQS&#10;G9l9YEoi0ZHdB6YkEh/ZfWBKIhGS3QemJBIjWX1gBkUKZL77wJRE4iS7D0xJJFKy+8CURGIluw9M&#10;SSRasvvAlETiJbsPTEkkYrL7wJREYia7D0xJJGqy+8CUROImqw/MQAkVu5YfmJJI7GQ3gimJRE92&#10;H5iSSPxk94EpiURQdh+YkkgMZfeBKYlEUXYfmJJIHGX3gSmJy8gJ/QzTC10/rEYwgyd0EV5+YEri&#10;Mn5CDd0xhWUEhX4c8wNLSSRoEq58Kkgu12BK4jKOQiOMOYKlJFY50XALL2MptP2cH1jqxCr6mSNY&#10;SuIMqFAcZLcLVZozRrCMqVAvf35gqROrfmaOYCmJVREzP7CUxKpxmR9Y6sQqW5kfWEpiVaLMDyx1&#10;YhWXzA8sJbHqReYHdpJIYZr8QP2wUaqUg5of2N3OtIeeH9hJIu2s5wd2kkix8fmBnSSS+jQ/sJPE&#10;o0ol9m2sH3a7MCSRWlbLDwxJPJYxFtLm5xSWkjhjLLSY302higLGIi5jLJSRnR9YSuJMDaGg5HIK&#10;UxKXMRaaoMwpLCVxJogcyxgL9armCJaSOJNEjmWMhQ5pcwRLSZwxFtoR7LbxD6kiyxgLlfnGFJYx&#10;Fjo7zQ8sJfEPCSPLGMvxh5SRZYyFqh9zCkud+Ie0kWWM5fhD4sgyxnL8IXVkGWOh+upYg2WM5Zjp&#10;I/XD6mKZCSTHMsZyzBSS+mE3gqkTlzEWmvTORVzqxJlIcixjLLRJnyNY6sSZTELe9HIRp05cxliO&#10;GWOpH1bbOFNKqCG0/MDUicsYC306xy4sYyyUk5gfWNqJM7XkWMZYqD05R7DUiTO95FjGWI6ZYFI/&#10;7ORgSuIyxnLMGEv9sBrBTDM5ljEWauqMXVjGWOjJMz+w1Ikz2YROOMs1mDpxGWM5ZsJJ/bDbhakT&#10;lzEWKp7NRVxK4kw7OZYxlmPGWOqH1RrM1JNjGWM5ZvJJ/bAbwZTEZYzlmAko9cNuBFMSlzEWisMN&#10;OVjGWKjxOj+wvJ1nIgplk5drMHXiMsZC0fYxhWWM5ZjpKPXDahtnQsqxjLHQk2hOYakTZ1LKsYyx&#10;HDMtpX7YrcGUxGWMheqUcw2WkjiTU45ljOWYMZb6YbUGM8ZyLGMsRzWwCy/OMsZCgcP5gaVOnDGW&#10;Y5mncswYS/2wW8SpE5cxFko7zzVY3s4zxkI10+UU5u28zFg5Zoylflgt4oyxUKR8+YEpicsYCw0K&#10;xy4sM1eOGWOpH3ZrMF8sy+wVakbPKSx14oyx0KxiOYWpE5c5LDRrmVNY3s4zxkI1vNUUaLCbI6gf&#10;Ntt4zhhL/bD7wJBE+iAvPzBu53OZx0JB0bkGO51IecX5gZ0knjPGUj/sFnFI4rmMsZzV/6lfbfXD&#10;bgTDTjyXeSz0WR0jWMZYzhljqR9WU5gxFtoRLz8wJXEZYzlnAa76YTeFKYnLPBZqpc9dWErijLHQ&#10;7mA5hSmJyxjLOWMs9cNqEWeMhfqRyw+M2/lcxljOGWOpH3ZTmJK4zGOhbc2Qg2WMhebm8wNLnThj&#10;LOcyj4UiwHMES0mcMZZzGWM5Z4ylflht44yxnMsYyzljLPXDbgTzdl7GWKgQO3ZhGWOhwuz8wFIn&#10;zhgLVe2XazB14jLGQoHoOYWlJM4Yy7mMsdA5Zo5gKYkzxkI7pt0izhjLuYyxUAp8TGEZY6Es+PzA&#10;7sVCFfP5gaUkzhgLfRmWizglcZnHcs4YS/2w0gczxkJX0uUHpiQuYyz0cxy7sIyxnDPGUj+s1mDG&#10;WOirvvzAlMRlHgt9WOYaLCVxlvQ6lzGWc8ZY6ofdIk6duIyxnDPGUj/sRjAlcRljOWeMpX5YjWDG&#10;WGhotfzA1InLGMs5S3zVD7spTElcxljOWearftiNYOrEZYyFeu3jMC3zWM4ZY6kfdlOYkriMsZwz&#10;xlI/rEYwYyznMsZCH4axiMsYyzljLPXDbgpTEpcxlnPGWOqH3QimJC5jLOeMsdQPuxHMt/MyxnLO&#10;GEv9sBrBjLHQaGb5gfl2XsZY6NowJHGZx3LOGEv9sFuDKYnLGAsNtOYUlpI4Yyx07VlOYerEZYzl&#10;nHks9cNuEadOXMZYzhljqR9WI5h5LHQ7XH5gSuIyxnLOGEv9sJvClMRljIW2qEMSlzXCzhljqR92&#10;U5iSuIyx0AJ7TmEpiTPGci5jLDQTzhHUD5s1uGaMpX7YfWBI4rWMsVwzj6V+2I1gSCLdZJYfGJJI&#10;M6blB8btTBfS5QeGJF7LGAs90KYc7CSRxrXzA7vbmYbF4wPLGMs1Yyz1w0oOZozlWsZY6Jo2p7CU&#10;xBljoV/ocgpTEpcxlmvGWOqH3SJOSVzGWK6Zx1I/7EYwJXEZY7lmjKV+WI1g5rFcyxjLNWMs9cNu&#10;BFMSlzEWehsOUV7GWK4ZY6kfdlOYOnEZY7lmjKV+2I1g6sRljIXW4XMRlzpxxlhoMLqbwoyx0HB6&#10;+YF5Oy9jLPScG2uwjLHQa3B+YKkTZ4zlWsZYrpnHUj+sBGnGWK5lrTDafc81WOrEGWOhnetuCjPG&#10;QtfU5QfG25keo8sPTElcxliuGWOpH1bbOGMs17JW2DVjLPXDbgRTJy5jLNeMsdQPuxFMSVzGWK4/&#10;tEpZxliuGWOpH1ZTmDGWaxljofXsOI3LGAsdz+cHlpI4YyzXMo/lmjGW+mG3iFMSlzGWa7ZOqR92&#10;I5iSuIyxXDOPpX5YjWDGWK5ljOWaMZb6YTeCKYnLGAv9Z4ckLmMsNOedH1jezjPGQlv55RpMSVzG&#10;WK4ZY6kfdrswJXEZY7lmS5X6YTWCGWO5ljGWa8ZY6ofdCKYkLmMs14yx1A+7EUxJXMZYrhljqR92&#10;I5iSuIyxXDPGUj/sRjAlcRljofv1OM7LGMs1Yyz1w2oKM4/lWsZYrhljqR92I5g6cRljuWYeS/2w&#10;G8H04izzWK4ZY6kfdiOYXpxljOWaMZb6YTeCKYnLGMs1Yyz1w2oEM8ZyLWMs18xjqR92I5iSuIyx&#10;XLNWWP2wG8GUxGWM5ZoxlvphN4IpicsYyzVjLPXDbgRTEpcxlteMsdQPmxG8Zoylfth9YNzOr2WM&#10;5TVjLPXDbgTjdn4tYyyvmcdSP+xGMG7n1zLG8iKkEmko9cNuBON2fi3zWF4zxlI/rEYwYyyvZYzl&#10;NWMs9cNuBFMSlzGW14yx1A+7EUxJXMZYXrNWWP2wG8GUxGWM5TXzWOqH3QimJC5jLK+Zx1I/rEYw&#10;YyyvZYzlNWMs9cNuBFMSlzGW16wVVj/sRjAlcRljec0YS/2wG8GUxGWM5TVjLPXDbgRTEpcxlteM&#10;sdQPqxHMGMtrGWN5zRjL/yXt3Haux3H0fCuFuoGU18abRioHOc5hbqC70cAE6EwPeirJIFef57VI&#10;2aS81mcihQK+f8myREkUdy8lq6BGQebEIsbyzhiLCmoUZE4s3hX2zhiLCmoUZE4sYizvjLGooEZB&#10;5sTiOZZ3xlhUUKIgYyzvIsbyzudYVFCjIHNiEWN5Z4xFBTUKMicWMZZ3xlhUUKMgc2IRY3lnjEUF&#10;NQoyJxYxlnfGWFRQoiBjLO8ixvLOGIsKahRkTixiLO+MsaigRkHmxCLG8s4YiwpqFGROLGIs74yx&#10;qKBGQebEIsbyzhiLCkoUZIzlXcRY3hljUUGNgsyJRYzlnTEWFdQoyJxYPMfyzhiLCmoUZE4sYizv&#10;jLGooEZB5sQixvLOGIsKShRkjOVdxFjeGWNRQY2CzIlFjOWdMRYV1CjInFjEWN4ZY1FBjYLMiUWM&#10;5Z0xFhXUKMicWMRY3hljUUGJgoyxvIsYyztjLCqoUZA5sYixvPM5FhXUKMicWMRY3vkciwpqFGRO&#10;LGIs73xXmApqFGROLGIs73xXmApKFGSM5V3EWN4ZY1FBjYLMiUWM5Z3PsaigRkHmxCLG8s7nWFRQ&#10;oyBzYhFjeefvsaigRkHmxCLG8s7nWFRQoWDOGIsKag2k/MS5iLHM+XssKqhRkNC+uYixzPmuMBXU&#10;KEho31zEWOZ8V5gKahQkjGUuYixzPseighoFCe2bixjLnDEWFZQoyBjLXMRY5nyORQU1CjInFjGW&#10;OZ9jUUGNgsyJRYxlzudYVFCjIHNiEWOZ8zkWFdQoyJxYxFjmjLGooERBxljmIsYy53MsKqhRkDmx&#10;iLHM+RyLCmoUZE4sYixzvitMBTUKMicWMZY53xWmghoFmROLGMucMRYVlCjIGMtcxFhmIJUA3qug&#10;RkHmxCLGMudzLCqoUZA5sYixzPkciwpqFGROLGIscz7HooIaBZkTixjLnDEWFZQoyBjLXMRY5nxX&#10;mApqFGROLGIscz7HooIaBZkTixjLnL/HooIaBZkTixjLnO8KU0GNgsyJRYxlzhiLCkoUZIxlLmIs&#10;cz7HooIaBZkTixjLnM+xqKBGQebEIsYy57vCVFCjIHNiEWOZ811hKqhRkDmxiLHMGWNRQYmCjLHM&#10;RYxlBlKJ2rmIscwZY1FBbQgpijMXMZY5YywqqFGQojhzEWOZM8aighoFKYozFzGWOWMsKihRkDGW&#10;uYixzBljUUGNgsyJRYxlzhiLCmoUZE4sYixzxlhUUKMgc2IRY5kzxqKCGgWZE4sYy5wxFhWUKMgY&#10;y1zEWOaMsaigRkHmxCLGMmeMRQU1CjInFjGWOWMsKqhRkDmxiLHMGWNRQY2CzIlFjGXOGIsKShRk&#10;jGUuYixzxlhUUKMgc2IRY5kzxqKCGgWZE4sYy5wxFhXUKMicWMRY5oyxqKBGQebEIsYyZ4xFBRUK&#10;loyxqKDWQMJYliLGsmSMRQU1CpLHshQxliVjLCqoUZA8lqWIsSwZY1FBjYLksSxFjGXJGIsKahQk&#10;j2UpYixLxlhUUKIgYyxLEWNZMsaighoFmROLGMuSMRYV1CjInFjEWJaMsaigRkHmxCLGsmSMRQU1&#10;CjInFjGWJWMsKihRkDGWpYixLBljUUGNgsyJRYxlyRiLCmoUZE4sYixLxlhUUKMgc2IRY1kyxqKC&#10;GgWZE4sYy5IxFhWUKMgYy1LEWJaMsaigRkHmxCLGsmSMRQU1CjInFjGWJWMsKqhRkDmxiLEsGWNR&#10;QY2CzIlFjGXJGIsKShRkjGUpYixLxlhUUKMgc2IRY1kyxqKCGgWZE4sYy5IxFhXUKMicWMRYloyx&#10;qKBGQebEIsayZIxFBSUKMsayFDGWJWMsKqhRkDmxiLEsGWNRQY2CzIlFjGXJGIsKahRkTixiLEvG&#10;WFRQoyBzYhFjWTLGooISBRljWYoYy5IxFhXUKMicWMRYlnxXmApqFGROLGIsC5BKwJlUUKMgc2IR&#10;Y1mAVBIFRU7MGMtSxFiWjLGooDQHGWNZihjLAqQS56CIsSwZY1FBbQgpnrgUMZYlYywqqFGQObGI&#10;sSwZY1FBjYLMiUWMZckYiwpKFGSMZSliLEvGWFRQoyBzYhFjWTLGooIaBZkTixjLkjEWFdQoyJxY&#10;xFiWjLGooEZB5sQixrJkjEUFJQoyxrIUMZYlYywqqFGQObGIsSwZY1FBjYLMiUWMZckYiwpqFGRO&#10;LGIsS8ZYVFCjIHNiEWNZMsaiggoFa8ZYVFBrIGEsaxFjWTPGooIaBclOXIsYy5oxFhXUKEh24lrE&#10;WNaMsaigRkGyE9cixrJmjEUFNQqSx7IWMZY1YywqKFGQMZa1iLGsGWNRQY2CzIlFjGXNGIsKahRk&#10;TixiLGvGWFRQoyBzYhFjWTPGooIaBZkTixjLmjEWFZQoyBjLWsRY1oyxqKBGQebEIsayZoxFBTUK&#10;MicWMZY1YywqqFGQObGIsawZY1FBjYLMiUWMZc0YiwpKFGSMZS1iLGvGWFRQoyBzYhFjWTPGooIa&#10;BZkTixjLmjEWFdQoyJxYxFjWjLGooEZB5sQixrJmjEUFJQoyxrIWMZY1YywqqFGQObGIsawZY1FB&#10;jYLMiUWMZc0YiwpqFGROLGIsa8ZYVFCjIHNiEWNZM8aighIFGWNZixjLmjEWFdQoyJxYxFjWjLGo&#10;oEZB5sQixrJmjEUFNQoyJxYxljVjLCqoUZA5sYixrBljUUGJgoyxrEWMZc0YiwpqFGROLGIsa8ZY&#10;VFCjIHNiEWNZM8aighoFmROLGMuaMRYV1CjInFjEWNaMsaigREHGWNYixrJmjEUFNQoyJxYxlhVI&#10;JaA8KqhRkDmxiLGsQCqJgiInZoxlLWIsK5BKoqDIiRljWYsYy5oxFhWUViFjLGsRY1mBVOIcFDGW&#10;NWMsKqgNIXNiEWNZM8aighoFmROLGMuaMRYV1CjInFjEWNaMsaigREHGWNYixrJmjEUFNQoyJxYx&#10;ljVjLCqoUZA5sYixrBljUUGNgsyJRYxlzRiLCmoUZE4sYixrxlhUUKFgyxiLCmoNJIxlK2IsW8ZY&#10;VFCjIGnnrYixbBljUUGNgqSdtyLGsmWMRQU1CpKduBUxli1jLCqoUZDsxK2IsWwZY1FBiYKMsWxF&#10;jGXLGIsKahRkTixiLFvGWFRQoyBzYhFj2TLGooIaBZkTixjLljEWFdQoyJxYxFi2jLGooERBxli2&#10;IsayZYxFBTUKMicWMZYtYywqqFGQObGIsWwZY1FBjYLMiUWMZcsYiwpqFGROLGIsW8ZYVFCiIGMs&#10;WxFj2TLGooIaBZkTixjLljEWFdQoyJxYxFi2jLGooEZB5sQixrJljEUFNQoyJxYxli1jLCooUZAx&#10;lq2IsWwZY1FBjYLMiUWMZcsYiwpqFGROLGIsW8ZYVFCjIHNiEWPZMsaighoFmROLGMuWMRYVlCjI&#10;GMtWxFi2jLGooEZB5sQixrJljEUFNQoyJxYxli1jLCqoUZA5sYixbBljUUGNgsyJRYxlyxiLCkoU&#10;ZIxlK2IsW8ZYVFCjIHNiEWPZMsaighoFmROLGMuWMRYV1CjInFjEWLaMsaigRkHmxCLGsmWMRQUl&#10;CjLGshUxli1jLCqoUZA5sYixbBljUUGNgsyJRYxlyxiLCmoUZE4sYixbxlhUUKMgc2IRY9kyxqKC&#10;EgUZY9mKGMuWMRYV1CjInFjEWDYglYDyqKBGQebEIsayAakkCoqcmDGWrYixbEAqiYIiJ2aMZSti&#10;LFvGWFRQWoWMsWxFjGUDUolzUMRYtoyxqKA2hMyJRYxlyxiLCmoUZE4sYixbxlhUUKMgc2IRY9ky&#10;xqKCCgXTbxlk2UuKTSSYhSZqiB8vJHbcS4pUJNFIEzWO5IXEkntJkYokHmmixpW8kNhyLylSkZQ1&#10;TdQ4kxcSa+4lRSqSwqaJKndm4GX6rYi88MLAnUXshSYG7iyiLzQxcGcRf6GJgTuLCAxNDNxZxGBo&#10;YuDOIgpDEwN3FnEYmhi4s4jE0MTAnUUsZvotgzF7SW2PZDiGJqqyMwMyNFGzKnlh4M4iJkMTA3cW&#10;URmaGLiziMvQxMCdRWSGJgbuLGIzNDFwZxGdoYmBO4v4zPRbBmj2khp3ZoiGJqrcmUEamqhyJ6hM&#10;sFVpoqrZM1BDEzW/hxcG7ixiNTQxcGcRraGJgTuLeA1NDNxZRGxoYuDOImYz/ZZBm72kxp0ZtqGJ&#10;Kndm4IYmqtwJUpO4s4jd0OcgO4voDU0M3FnEb2hi4M4igkMTA3cWMRyaGLiziOLQxMCdRRxn+i0D&#10;OXtJjTszlEMTVe7MYA5NVLkT9CZxZxHPoc+BO4uIDk0M3FnEdGhi4M4iqkMTA3cWcR2aGLiziOzQ&#10;xMCdRWxn+i2DO3tJjTszvEMTVe7MAA9NVLkTRCdxZxHjoc+BO4soD00M3FnEeWhi4M4i0kMTA3cW&#10;sR6aGLiziPbQxMCdRbxn+i0DPntJjTsz5EMTVe7MoA9NVLkzX19GE1W7MwM/NFG1O/MVZjRRjShl&#10;8IcmajF3Xhi4s4j/0MTAnUUEiCYG7ixiQNNvGQTaS2rcmWEgmqhyZwaCaKLKnfm4DU1UuTODQTRR&#10;5c585IYmqtyZASGaqHJnhoRoohrvzKAQTdRQIV4YuLOIC02/ZWBoL6lxZ4aGaKLKnRkcookqd2Z4&#10;iCaq3AkelIyDIkJEn4NmL2JENDFo9iJKRBOD7CziRDQxyM4iUkQTA3dWsSLi92lFVFLiTsKuQxNF&#10;7iQ2NjRR5E4CGEMTRe7EyxyaKMpOXIGhiaLsxF4bmijKTpTq0ERRdiL5hiaKshP2HJooYkXTgBWp&#10;pMadA1Y0VbGiacCKVFKkYuDOKlY0DViRSopUDNxZxYqmAStSSZGKgTurWNE0YEUqKVIxcGcVK5oG&#10;rEglNSoGrGiqYkXTgBWppEjFwJ1VrGgasCKVFKkYuLOKFU0DVqSSIhUDd1axomnAilRSpGLgzipW&#10;NA1YkUpqVAxY0VTFiqYBK1JJkYqBO6tY0TRgRSopUjFwZxUrmgasSCVFKgburGJF04AVqaRIxcCd&#10;VaxoGrAildSoGLCiqYoVTQNWpJIiFQN3VrGiacCKVFKkYuDOKlY0DViRSopUDNxZxYqmAStSSZGK&#10;gTurWNE0YEUqqVExYEVTFSuaBqxIJUUqBu6sYkXTgBWppEjFwJ1VrGgasCKVFKkYuLOKFU0DVqSS&#10;IhUDd1axomnAilRSo2LAiqYqVjQNWJFKilQM3FnFiqYBK1JJkYqBO6tY0TRgRSopUjFwZxUrmgas&#10;SCVFKgburGJF04AVqaRGxYAVTVWsaBqwIpUUqRi4s4oVTQNWpJITFf/pz3/663/863/79z/+y3/+&#10;85/++be//vHL33//9e+//vLH77/+8esv//z913/++stffv/1L3rnz3/6tz//8S9WV//85f/8/utj&#10;fvFdNBbtX/Tv6fEmnqqq//Mf//tv//0f+0t//PIfv/86vZ4c4m4DohIXxnpY6qj593+Nbzz4RnSL&#10;Dj5msid6+N3r+d9/sx4efImnhQJV/9WTpL3eX//+j3//2z6Qo0979/16PAw4fryfYEK+VkfNv/6v&#10;v/yPv/7Xv/3fQOMbGi3Rkfdec7vLh5lqJL2n+W1ZNDzmmt292eMxWZUm0R/Q+zzCEKGvy55fXAdn&#10;nM67D/6zNbLJ4MPMlvvI47dQrraE9pg3zMbgMd8L6eG5Gz2Hdy+aJg+uSTSaZkw7w/Uxiw8skM/j&#10;4piZbvNtT+8eTc9vD9hdzfZrxQF1DnzOEO474caYNxayv3uxzu93H9TzOTd7rxP2kbviyn7hz/k1&#10;Py3C8Xg/WFoPcB/86VxurDe/nn4BIG9g+/kbXs//9vrvyZIiVf/Rhb/X+0wdl3DpSyMCVmAqJtbj&#10;3gdxcaCtS65cQmD4a/Bg4GCugJkMCHxAvH3F06eUyxAmA+h4urwOQ+rHtdxgdwv38yp3Z4edwcny&#10;d99W41M2+EGUvysh+nO3fGfMIiLM72yn9Pp4uGPD4miw7pv/wnZFDi6Wy9H2lAvPn/tVavzL8kx5&#10;FxG0s713DPIx6yBHWzwYO64CqAaE9ccfBYUziTETia2eGUWfyD1XOl7P/3r9F8nJZ5nh4/N6cZz9&#10;rdlPhNMLCmJX88fI3s+5z/iLGU9zyloaiiYaT1cS/riWQCT07PRKAqam+fKvxZ0eb7FnmnK+imOw&#10;F4+RRK5s4ih97DbaaeKQsoug+XF8isPr+V+v/6AXpxHm6grX68Xe/C1kt0G1j/f8spBdn1PcUP/q&#10;GI+Z0zgyrE7PuOcxWt7XMfYVf3nPfLi797wwp6lpJq1Li2Wyr7kehKEO+5Qz/Yd/9/NqThv7zQUR&#10;n8ptiqE3zTy6Nfd4L+9383VOjxmnmSnH41sygUA5TfsaXTT9hJpOGNotSEiMrZ3WtnURL4fX8POY&#10;H5rC3rS/ewxq43EnjA0cF+M5MQ0uFRYnbBizc5qt8HNCbzkHn9/yev7X6z8QHH1mmSl3JrzeJR89&#10;tTUaeMhyDYzyfEJGczJ4jLjb9WIf+JMp7ysyIxWu9+Z1zxhGFtyE+/3do+nX4icj9RiDIsj457sn&#10;Kp8eD3N63fP77UkFp3ePnt/roXsuCEPqdw2hXevSOvbls+6rgwzqb91ZTamBK57xdmNv3guf27Eg&#10;KcuFnRpl/JOirpD5oEpSAU92hSVnYWgzzJ2Nb84pY+qab53tOPUxp+yPzigInxa3PT1+zt2OwNI5&#10;khp+3psM0r9/hauEhxG1yxMh2213bkRqiPTRM0ZVN43QUgfCeqNnRmzn+ejZ3z2aPnPwxWM8nD5j&#10;/fHN2X6ggF0eIY9bKOfoGVOsuzMXj8mT6hq1T8m9nh9a294zmiOKugezDds0IYuVlh/L7uhv+1rd&#10;7PkhP9ib3uXx2UdDVmJL+2NnoT4lmAMyexthK9KmomvlinrPI/NOCIG+tfmmR7KcEP74jN6zb7p7&#10;YwYiweD0dzFGI29TsPV1Hrf7xJT0xTjLnCg74i+TJOSbzX2lFvntQfySpeyf+pJeyOYHB0D8W2RI&#10;WOoWJAl25jr5fHVLrC8kp4kXQ/IxB3eNf2YDdMbDUvh47LbmMNsuRX20HLbuAQ08sp7T6vX8b6uP&#10;aXlsfPkIHjHzaldTyt1Hng2H0wI3Jk8Ko8p5DC+iARg+6o3a3frWPvAOY0fxl9GKf9Tna/SkEFzd&#10;lcCAaGZv75bobBfLMuzubxouOT7kBHGdKJVXJqNbRHBpNPm5NN7v58BDZnPd554V8dQjD5zSiO4b&#10;Yk/XdDQhgFaI2+mjYx6n9bNnDwIH49sivlCgPaP4cO2dQ4zxXiysHeV74FUp4gI3w65ez/9affyN&#10;h4dOXttT2vx7/QVbximSCHRjxduNY/Ne8B5ccLxQTWnzE5nECWjTePkYy60/Rvj1NLKfVeqLswvu&#10;XzOVcnHOu/ulUKXJhhe3WCeH6sUCuLhkNvVBhTY7cZTxV18JJJaZ27z7ands+06YXjimlkzFQu2h&#10;00AYosiy63m8q8jLnr/EVOF0y5N6vJYHZrnR/pF33txH4KY7URoFMFufvrb+10ao8I1rSOy8Z78K&#10;wutdzssbU8OjiOqlJXP0ecEhXyx9HLJRR7vXcTx+EQEy9wJP4fTJ7cgLn+dleU5IMGM2MYe7NZ/n&#10;ZSGc4I6TdGDmeR+vzQuuhX8j/sGeOj6a4fU+7/gFOe6WlMLGneEO4q4mFb71j308XngYMdwMHyqe&#10;uEupF/ZEQ0J8SvlwmuLP7el5R8eO4q82UsTqs6sCgulTsN347o3iACYcB9H5/yGTvwr7QVEEP2/D&#10;eoLMRpQ0kK9lHF/81UaLZaSjxPYqqi02jCT1Sb4IMLKYPSqPvj3yZSLbhl/W7TkkOgS3t5khOFGj&#10;EYAl1SMYMv3uS05uFVxdMo4AB7ce+r2khEFksZzFqiR8t1ARoS2oOdhMl5MMn3SPUjsgGTWn8PDY&#10;LUaiy/oD+rjXLeENB7subCn2fA9+9dXrGwiHqHttiihdKwnf/LZ1mN7OEFoY50OvdjU5WAAgML6j&#10;UEeBA7Wz+6zLGIlPCdl3h5nrb7oQix3FX0YrgdpuhXQJ0Yc/8RHQbhFkDcvnu3tgsKhBF7a5yw8F&#10;sVt+rneL5N/sBBsK0pVPf7rwrhNFqKDZg7dYYYG13Y1+YZc3Y7E3jMhzHntRM04yMT2M8rZAQEan&#10;XISwsa8mWfa7r+2LgFE0kRa2mPMnNpdixCdr4aPWiB19UTtEBi17gHAPo3J34LvaIayCiLfhCnYL&#10;3uSKqO1mG1sZ6XiimW/XCmZpagelX/BA+PCu3Bl7NU8GNi9z6U9Z+kjUA03p9gPeXnOLbjEGssU/&#10;R/V4YblE1wajxe/Pf7wQxNED2ZnKu5WTfS0j4nq13begRt0DIb5jr3Z+FKO7lTk+/bSusaPPjPFm&#10;spzvBJH1ONp3xpixOFwrPdl+RDNOSz+z2h7feGKrTIExZmp70PApTelWaKI57Kg2VUSHnu6rC9uO&#10;wSLt1r7DEIDNtvKJnHnsUhzcZW4k32IMrBzMKuM4NFY7BdAbhse6xBiJOs8F0oRZazb3jdHCyi54&#10;n4quhNhsWIJxkrGBXRvI+2In3u6WgIlrAxkccRoRj2+fZCx5Telp5T+yUxrtR+td6R4eXcWjXHru&#10;3MGPrkBt9/CCnfd74N2iJ2ygXs3/evX37BjJ88U4s1oeqm9u9D0FovrqebXPO+vB6UmB37sUIw73&#10;6Bnpn4ZC3gGhFZN7vKHwTlu03tvFnnhwwh0/yfphO8dN8eD+kdUjv0QL8EvPC4aFzGPrU/qsMdmt&#10;bfHAylAcbx/hU0G40PRE5KTHX4/J821DfFVopr2Nj3LkOIZRRs5pqzhhOSCr7F00QNwaxBo4CWwb&#10;9pBqR89EyzrdWNDw893NAcfwVTYfs3DosCl5jIHohIGONK139EzExwUYzCqA/H7PRDo8tnZs6d40&#10;vCNl1xYDQzKBmXzRD8Xpj/dY7O2eiZFNLjqf9NJiSEfPxFT7bHOnbNSME5/JhUdbzy+ue2J67veM&#10;re5Uv1jTtlJHz4jTboEMEh/ue5ILYj3D2333Rp6Kv4zDCFsQxLZ32SXRXANppWmbTpAT3UfCoA7C&#10;2BkuJQlorC1ueGtXTbBFT9Z44Q9G+3RC5PZo92uwyQBxOfrihKEjWxj1Xs9EY7reZmZlkJ4HhTSe&#10;HTxQ4CyqwYkB9ySaF67AcdnEz/t5Qbn1hcSziTpnwgY64oe499HcwO2Bbl/nmqlJ8oiMXFtnMjLa&#10;juwLqVSHvpDdnDweE17sgU2pxp0Nbs42Z3C7gcwAp2AlgRHNPd6gkE8ScTNGch+zUjsKuwpLyL81&#10;SQgOUzuuM/0KH2zmNxo1scGMXw4x9pjFKkhPxGX3il8rxl/cNjNxf1dlF8FchBret/UsP7Uw24Kn&#10;XW4Tnk6hLA4b8MFRGzO72a6Z7+usHM7+tu40Kcw2QQs5C/t8kQOYoAsissrm8sfKUwubjshul4DY&#10;EJ+CD5cyTN5tp3rAasgWOD9mISMDAuQcKa7webesYl9um5jcfJGlayeNlGl3XHzj9fxvr/9+97zl&#10;npnHDvJ6/tfrY+vY4QZkO4EZXwmv5397faK1Pr3n+fN6cTT+FuEIxwUUBU9bAMCve+sXS6oIpPug&#10;EFjiFqXUuIVwxYgA0e5aXbAxYIefTiUyXdshOBTPHiMYkZSZhe3i6mLrskOc7iMGfU8SzpjkXbGQ&#10;mpG2wIyBa9cVCDFQ3Oeslma+AN/956IkBB54dhRmFLIkBPacQNg6i+jlwZDdL6xKf3xQX0hinhan&#10;6AIHfwHBbKLuQi0pXdmjAp81nvO4cTXQw+xOIWgqdoQm8vNeIyh10Cjv2uWtt3u5d9CoBEyNdEIK&#10;yRBdiH119XE1srefEXyw0iyu0Rj7ir98fMBo7NSmmS6sCPjInYYXUjmZ7sBxL5dER/hn4GAfu/ep&#10;LApDiHkLj/iHOV2JJTuNBP2at3Zag+uR8T2sjqkNwSfUMVlKPuWjybiiVvvI8NNaMH8Y2WXPVD4Q&#10;0gtDF9/Tc/IIQCOQw95cUSKeJkGSI+D1/dUUm7jXcQRs+g7Bz+2CHT/bwMzjMRZlR0cJljeZcnPM&#10;cEK36pAQyT5CBPckGqJXuChxzKyVaxyiVVjN98fMt6Z7+s4YOZvg7n7oACRfC3OWhHgGsuV2/n8i&#10;R+Gztr/jyiYOxmHDwLa3WKJmk504Mtd/oUZN9qAw1hb2PdWPvdk+UVKZnf19PPEdYigZhx7H0Tj4&#10;ybZvk9ZXk+UlD8poRFZWLD/yYDAx7F3OxkSXnCAGbo1PGvGMqOrRidqw9jbBk0+r+TGihaPUNxCa&#10;7WDET2EgcIXZ14M4+IEx+Dr43zaz6CV9mXpfdKojjmzRvdrXEBWGrlm9D8RYD0d8oo2gFuc7bDp4&#10;Aycx9ea9NuJy/REGS/X1vQlPH6b946PdXs//WvscvyCOYqO/oufL6LnN5XgXn7uL7o+j50YemMV6&#10;Qzd1jM2p8r9OHfaDe1IPorl9fr2e/+31sW2NVTlQ8Op3gni9z6N5kl3ngVM4Wj5t2/ufBoMTx4FC&#10;G4tcak+T8L78b6PtCfGeRUAkaSqQpqNEPbkPJWCYGhLjE216Q07+ztT7aL6HaVW/K0DsZyUtRMvm&#10;SibhA/K5Ue9FeWBBnPJ47mdzEL0po5HHhLb8bWUs3JfzAuP8gmXimOSKBhXCY8Kpvi/xRhto4NKQ&#10;02awlXmU1FVi3M9ynrcYrDMXZ7n7vU6+0P7XmTGMD1vQe/F6H+aUqEWfFQRSMAjSlLMjgi0f1xHR&#10;VIgt8O76cCQAx5b/NSvHpIGmd8LQCEnOf+TROMrPG5DGn57XxALhm/60ARUws0UGn1F2bORZn+e2&#10;Hng+6AXbEiCrhFRj9c+kPZ+Yu6axiaAcQvjYf3GUtuWJvbqpildpWZU+obiDCmu2LYqb0G4m7E9B&#10;sJ3ZEJpEA43a2FEcInbBC7y9NQnF/cIur+Z/jT7WGHyoVcdLHxg69uUv8Y7PhdKBA3+i7MnbsybB&#10;9+O+fCICPTxF1+TfXQ7qqlssVLwva5jMhjYfPltYVAqUtJEo2yTsCmKb2BDt6YOPMBwXvv4YWCWK&#10;qwzdvWEdOo3YEP5KP1qFGCJkrfF0osJTQh6F0Spy4QIKzonndeXWHVYHcjV2i53ouTgPAkLTNedc&#10;TjIc6XY7ziOmShgPwK3vN/wUnao/j5aIh6MUzNPps3A/TzKq0fcJgVilKJ0bZvSumHUqLK2tjmz5&#10;2sKMHxK4IuMTXZfh1VYVs63hbicLPFdXZKNX/8lmY9mVJtta5zx412veqv81ufRpBF7tcqU0KU7S&#10;xaSwjv4U2uNJLgWGPRxUXCkOXmO72NBwzWKgCZaY3VkVYh43Px50D/XrFFuHc+P44q82RWT6dkPz&#10;iQfSdpLvM/CFbvThipF6cmYfRUh8Lp4c9y/kRqOIO8BAMo4+CnHiS52g82nUzQqRawlDzm7cAOht&#10;jWthsTi++MtGi2nhou54tY8WAetBmCcoUTOh+1MUle/g4+m9bkmRcE/gYrRoqGM8wyRjm/sOrq4t&#10;AS63VDn7OMekUWFVdiU9aA2jDYKdc/cEZho7Ck5sgc1bo1X4ylOW8cYJs53XFvng3z5Cs8A0YeWJ&#10;+5OD47sAibQ/vdftfl7OXsU+iwmKgIKHoBn37b4q9i67qWmbe90qiugUg6BHhJm4LDlS1nDXGM5S&#10;pFtj+tpTJrmgxoR1d8U74VWEaSTvW9nppluxXYI+4axev7mExA5sTy3QrdHi9iLhrGFWr2XX+nhk&#10;lPlodUZtCtqGgMziEu7wWe51i8p2TuYIbzqhdSZKB7qjGlNI0qUUcMlxjiUKiPjLDLJVu6CN9qJb&#10;DcfNtbFbYkYeVDrcqFujfZHl5GgHQZnkYnGqpJ/Qu7CbiAP5yQ88GrDp22t7tvS4EmdLO3PPwLGV&#10;HzkZjnLRiXlz+uxVMFFc75p6fj10MqVxKVunsQtT5NX8r1X/NDSvdrWEcbYw6MI++T7TYY91T/jW&#10;EhIg/cYb2CUeS7ngK4LHLvGrDHveYt0L6NuTVBk3IlChdvNPf0ouves3rpYDDL7NOajS1SEArABk&#10;xFniYzh0wBLta9fL9G4/OYBxNT97kIBNZO03mTQpZtjF2eFCOoc0RtIb7q/qjfEgWa7/UFZXY1Ry&#10;QUYr9Rt1xL6cOnB+4uA2rR+pw5VzI1LMMZ7fjDNjY5KJYbJ32ji5F31eMheJ3zdRhuzFqgsagcdk&#10;9Plj3K2CJuJdvvXW5CA5ZsqNP68+kVKsNX+Mno2mK4+h2x/DKf0wQhxl/OVjnnWjw74uyH2aTj0T&#10;izJ/mvUjYTXsfZIeedvHfOab2Ff85T3D8p1qJH1MCsKewpcy1QDDiHlO5q2gftxs4yfm7PhyQpCW&#10;1z0T5nZYWEl60THGpMIx9abZbNGwJpL8wt63nonTNP09iLTE/wT8MOn8LTGl8bDX8782Ow84zN1Z&#10;bRds+WZgeD3/2+uDdJuexdK0tLKTIvgwE0gTf4tgQkScmAluFfDHKK+8REhAt1WwwpSrd9cIUn4d&#10;IT2bD9RxO7LgEo1cX/jOBRJ8GQMq8B3SxzkeTVAwrVlbdos3rZzyGBbG2CYpbCeMDbFnuge+I2za&#10;CcNha+DhsPrXs01yixmcmJs0HWR8EgJIsBC74jHHB3zMWMzM/P3ZljPo7/Jmi14esx0EH8lmqWeO&#10;ixnkz+CpW+gZ9kJ6t+nETNYpuvN06lITl2zwgA5xhcfk2/qY8a7AW67H/BGeE5cho6x/dCx6pM3a&#10;oTsu14qAo2fYgwMgEeJakcXgCRwCJ0ASAt3EDv2SEeLWaJIPdAdZZTsZ29PTMnbdhdcbpoTFMMtW&#10;gLHuHQiPoaZLVfyhDhTFUcZf1jOBAHLQjPURfAmXwLFEAfrO4NhKIowLX7p6JMTWZMm9nQHwOnc9&#10;QjiFHRYGxXyaI4CxQdNxtsk7QGAYYds0f3A9k8RUonOfSGVJ+hp5ves5mjmv+Vk8cKbMr09CDe8H&#10;PMJAwMFNayEBlISscd6cI0WZbCfhrKaYACYbQR2fBGIR0YPjMfzsUg+foe+DOMr4y/kCeN5iL3I6&#10;wSLj6pA/3kUidmrDq7pw4Vy+X9xENebZd2DsK/7ynpkkS/lhLzBfqefTXgBrmqd9OnvP9MWwbe/D&#10;NpUxo9glYeVYscGJLqWmz/sfn6CJxKPnT1InjvKbzcsRBp9zAZV9Hx9yy/nU54qbjSyuMJExdNy9&#10;5fX871G/71edjWt68GQx5PpMoPmngk4PzMfrfRvNwrl2474ZpAQJ1fj+82iINpn9I0yZbGl7o/d2&#10;JTulIe2bLMqzVK5B2H6k61jsW8clLPbdVw2Az20SZD7O+/72sDudAptHIl3HvINRNnn9eR5V32wu&#10;RAUm1s7Tp/qRR3ovGETOjyOrs/YYxCYC+yY7RoZ8NUzmtIOHkV33zAY2DEN29mCWoMJ9i5KnbwbR&#10;0TO+S7d58C+a0rjZM5NjNjPOB03H3f/EOHCm4uytwPzzYhMXdUwOpcHbzkFxlPGXzza733ldmUtJ&#10;4pEyhsrZZ5sjldy7EQkj+6kfAyLHjfkz3o19xV/Ws84BOg78Gzhz0oQMuV9+yXyg68KY4ep+uAQ9&#10;VUknpzKedQesgV6iDiaeocXbI02EQBJ2irxDMTp+DZT9YbbT3pEu7fFMruloxsxpLwz1ueXPwl1k&#10;AGDr2Mx6Pf9rs6mMxT4mlE9Hdbye//X6AOHGzMTisMT26T3Rc7lmgL+uW7HLyZqKM0e4lEVrM4ct&#10;bCZo3yHchiq71kJ4BN2vuSVRynevVwLW9pZ07PeZIBdKFlmrTzrpkEeW21fE20HIWRz9U/vE2XwU&#10;BMa6rvV2r2cOI8mjw8eRyGNqOBHH1mtE4zwgAE87nBOIulHPHmOYdO6JfcVfbaWRCAoh+LuAdqnp&#10;c8Ii8eOY54JjSGTQCNOZS0Rv02exLx+79/k+Ni/etA5+tLe8nv/1+jCjx7/xCewE/okbh/rEpyy9&#10;AdPysLS8nv/19tnEHjPAoz7yA71eHI2/xSEEXzOQRbPzfc0w07D9fWoAyCJ0hcYjZdjmHatKCVo3&#10;Zo7L2GDgtlo63dlTM5xS/2s0rvIXmjFMHI7Yyx0di1WDQGlKlOM0pGzsPN9Hhorp08UtC/wfuJEj&#10;W0R8G41c007uxZ2RyZkxOw8TSWmK33kC65ocEevlfAzPZ+ByzXQawPR/u/sgBNNgRY5N25phd+ki&#10;i/M+QyWRB+59ckzr2i667pnbO32njPcqsGchzNhBiTARcYR7CDP3x1hvhZ6xBHt25njxgsR0z6jc&#10;j3jGKZHN2Qnj+ufuHcZRxl/Gffiy8ux2saVTJTGmyuEhoEafTpKHG0B7sBkBYPPU8NOITxbGjIPY&#10;7/Tej/LGQZFFr6sCdsLAN7FxwzpzEIqYrD9GGd/iYE7t9ksBETpbt5qdI/2v783zcWOp/Lw3c30O&#10;2HniH/YQIefvO4Q7C9ibNgpgy+mHHcV9D91yQZ6R9vtD+8TLHUhFbRwWrdN9yRPc6tdvw0GUK8Hz&#10;vMUQV3Ic2sr0XIHOE0Hf4At+sCidApfU69ytGU4KK4TyXd8old7WH7YjrzDVvxoZBjB6+KyFA89B&#10;LHvYloMQuG67Og2cHG2Yx1jy8TlD6rpnpBKhoGYeDAkJ5NIJjvXHWA+pZ24R6Fls8FVPeY59xV9t&#10;ZjEN6dmpxquJqwngTM9OGCwYEVMe6yYII4wIRWGHgwPQtL9LDDluYY4tghv7EvZ0COcjIFNuX/XH&#10;PWHwnjfGDUaK/OyzjemlRT0v5ASDOwcr2zbNNphmPwJOLifXUhtvxfmNv2y2+bhVvzVE+YQNnTwG&#10;Bb7nAhMEA9g9Eoa8cQ10IKv3xgyGr1to2pgx8xMMweGpflSIM1ochwg9EwvoN/0SQdYXldv+i6OM&#10;u5Z6QOpthZlmdrDPlNfzvzY7wc9FyNzbtcF5lnccd61AQTMNdXhnSXNKjpvfDdVAEqcxjiz+cnrP&#10;2A1IVUy7AdrBsPIwJwZO1I48xjP32VH+znXPeY7IwrN1JO6KH/GD34jz0+NVrPARRfd2r0eG19/j&#10;FRcA8Rn+ocnmXHY23jHgtr8wohWAuOSW655REB7fAaO13JHeNBkc/iVXdBfbJW5d3b7gHIfljOlz&#10;v2duxofn9h2CYQMIGPQaxiYx27aBiE8pqyXskHPcH1uvctmAMoCR8NYzPljzgI8x69NaLX2clHgQ&#10;mNQz+sLsO3BNKP8w5i/IEmE/kAbJBmIj2My+Xh9jmlxv5Qdlpjc4RZurj/4cHPtD/S8RV4EblmzP&#10;cQWB6bamn6kjvuPcixD50eMnAIGPZOOH0CYbT6O55FT5bqY5sS85cRX8bm6fpiXbBHsyTX6MfdZU&#10;Om9zGYrPeewr/jK5Q7qArrZp6yXmiZxKlFKBOnsswztwqiBAj79C2CERYl8uH6xP3nqTB2KNnlbB&#10;6/nfrzT+PKecHukjc9r6ToDVlDJjROC9xZHBu36CUSePDqsvjuwbr3EcB8dt70CuVEcSPvMaUWS8&#10;SH9DfPTNMmUnvFFzR/22mU/zkucRUetagmN2drbrVD+OzWf//BZ82KI6xzyeHwMOJEuWwyYgl0Yj&#10;kdtCNCrsdF3JljJSGAymvDUNFpTMEGQ/4XF/DGxU2RXk/zherBPZLR5zjBmHwCFhMvOzoUtiBt+4&#10;aj0r97ZHL+L8xl8+20SMHQtlsmS2nu1J5SK5YuFfuq42PgaTdKYmTbTH0mJfmS/ASXyN6MBkwI98&#10;wc1zrh8JlMhbDKTIoHBSUHIxlEgGAkiiPz5L/Uhp/OVzpEQYexeTRB90DD3j47g4xFBN15Hh7Cta&#10;1FYHZXMcQYt9xV/eM5FwB1cwKCy35+ALHA1feB1izmMm68NzbDh0YfdnMc+xr/jLez7lPwABskhx&#10;zHjr5tWhuIGbI1/gbaE2bcwItq6VYl/xl/VMmKGnVhA9xZgJPbPjgSha0+w4zKj0GDbwxwjZRtgw&#10;5sSRpHp2dI1G5a+zwieOTPW5FYYwo41PqY1u/3q9y5Gdc0q4w0K2cOCj83IRn41ROEn0joUDVmC7&#10;GI2xr/jLVxOvx3OHdP1WjIXBokceDTlrCj8Fwk5ZOFxOdqQ3x77iL++ZwIPrexxI84sODmZjuuBD&#10;TWcHiERI4KI2z8G6i33FX94z2bTOKGiFV0IPoYRIszWtaGq0TDlnyr349vi2pcHm9w9ByN5jbImP&#10;rinFmwKpaaYB9nee/rN4ZwqTy88RSb6TYm8jIpphMXD8dc8g0p4XRuwL1o8LTzKRC03sPC5uiI+D&#10;QtT62GhjX/GXr46CYmYtYfENqVsnhQh36sRq4MgT3Zh2pSxfTiV2ZUrgirhZbBrHuKs0QGeM8dDz&#10;SV9irBIbKIxZFxXYmGfdbJB6BlP2KWHi39m+OKsZotf3fG50un+qFkG9Z1YwnC+SDRfVzVQds2w0&#10;nupfryZhKUOEdTKBeE2cNPY1vLMzOMmFdo/eIQSI2nh6MzYsYZD7c4o55Afu92NgaMvzcvHVj54V&#10;RbAw3TFGyPzItSMhRGdi2+zEUcZfxsHnVC8QqXQIgaaPPD1dwt4M0T5mXQ3lujnkCcW+4i/v+ZTj&#10;h/OVvvUoAMvv29ItlqABcUpOGUTAr/ZhrHvyghirn97kZgt899w04RNjcF1NnsesZH5/jDXzwVq8&#10;HjMJLm4Cc+BSWEdY59PRiYtMUM7nYHk1BiSiduDisa/4y2cbRNKyEbSiKNLYM8zr1t+GgmaDnwnj&#10;3uSetatL76eCjAxHHRSES02fI1kEZJNe4GsLIEltzELRGmH31vkU3wOX4d1oEBChAGbdmwY6GDPS&#10;j5QgZNaeQXd7V3ESr1/rp2BusrUBUPpBQ8iyC+/7ruJuin7NO6nWdpfcvTETOulnmUjMgEnCQgqk&#10;d7wQcUbn8TFCzc+NYZvZx5lu9ow5Z5aK8vdJ+klNgzW0heQxPafHQEq2q3jsN0jc7JkLo8w6A1cg&#10;3hp3FcbZcRyK44dpMfAH+/Vf1TwnrD59VksqQaqD+Y5jBlTys+t895vYd3oMYU2SwA6nezriDnZr&#10;3HYykA8JFtYnN5/1aKPX87+9PsrKcYcOpjCzXi/2Zm8pFG8RSQBrLnyIIyOi3z+WdZxZ7Rx8vi7n&#10;y7Uz1z0TYe3ZRSAYaU7xGGQE71NOioMFKI6ekc6OsqBAjrNhsS8fu48WXe/bgsAEN6lqoU5zlOuT&#10;HINh04jAD2k+0Lf6GKW20hzF0Xn57+0DmfQ5YMM2TPBL+/oIsPEh2+y4CcPpjqP3UStwZgLwIpmM&#10;IHu/n4esBVRl4F7cKX0Dos0Bs/fBR73uGXvH5cx4pBaGAwH0bUW+ZVKTEhB+nAsqKl+AZBjhXR3C&#10;Oyu6+NhPJ3fu0jlRi4JoPuziINYljjL+8n2IbHIeII8D6yf2DEpunhw7ZsiJlP/pyDgQpGVU3uw5&#10;SCmdnIk9BwGIZE5SCjOln6tmWZr+vtkzwVYLhDN6JFyabXadsxB3m7BbI2HMkdksrAvrvNN9s2fl&#10;vhpvo39Zqtg0Frof2yPuY/dDH+tM/BXOaHId27QhCzd7BlX3vXuRVrsf3jPe5mRPjvyEA4MIt+YJ&#10;3OtZqLAnKeCe4OqGMevDiq6sSPnEBY+PyR2zyD/2Dh8+2h/f7BnudOVO1mm6YROJ1I/JITL8eECf&#10;bQ7/siv32UYecdBlX6ubPQPqwpFaKcBlDq2nQRFn86AE2KIJ6t6zzHfbz0TZ6LnAYQBO+tJv6/ni&#10;qArhVneTSVfICC0RFvIe2tshcz/KjvjLJMmL2Xbci1i+nJWzDCPOQI6DNa24bdzu8LqOxu10HwDu&#10;vdnWDHouO4ZpuiQq+mxs2LSfSc/1fBOEJ8k8hXXmvhDlGTeq0TZpneHXfhiKxLV0IwVuLP61rRUZ&#10;NCb1b44Zl9pjCZxfVlZTmG0Y0JlX8YwmpA4OQ0v6YgDpYOXp7Zs9n6MCoEBpw8rScQ4j2mnGeu+Z&#10;K2PIl2wzRmROhwxu98widzDgInp9PtCowztJ0BDbg0Nbz9xPKhF/v+dTvBMll48JEwbykwNE6/WB&#10;2LAYAUMiLZv9eb/nc9STWF6yeFn3HmTkFlhkaeyZneHnBnfks9Iz+8IDlNwRP4RGWQHfsMrSTQwY&#10;sMIZ3Ox6nd0SNBlCWFgpRvt+Yjcd+URez//2+icUlHUZLN5LScWcuRdB+BNXKe6d8FifL4mSKjxW&#10;Pu+HOf2SV0G2kechkMli0S1232c0mYNcr5b3LinzU0Yp8U3qW5LBrfqiyOTYTlHOo/yCjfMBYmFn&#10;+5qxD4443zGay1UA7fODPpigKPaoI8/pCELnkgQ7JzPIOPywpzK/6JNOPo9kMN87w6Fvc1sWJvzC&#10;93UjpfExkfyQNS8LsWdlHMj3IGszpaecBe4GYEFNZng9/+s74VyfDJQBNUv1w/x1PB6qvN6HNdOG&#10;sf2p/IEIHYRGe1JCl/1xSfWxnks56BTYyOAvP3UAnyjommbiC29ikKBljTcBkHq+98Gbqbc3noFd&#10;N8StZGROuzXg9fyvz7vSTTv3I4Fcq3g9/9vrY1eanUNAV7uu6QKv5397faBM41gm3PCr0zoN9Q8E&#10;BvDm0Oxe73JdFfTtVAG5Tkkinh5f7EWM7NVtkS978UPPB73EwFgvzUdnGSIIfXqxqHOk/6z+OJT2&#10;yfP1sfuccnavSwFMfyK5P6wBO9jWjLDvcW2qt/thZOhel8GSUHGvwGinxyihNHDEo1srcL2l/A5S&#10;47pnQApP9OJODZMFx5wK/zPCYHGOAccp/7RnYl9fdh2Oqd+di6zkbLnvoWPXxbZsXcj1ds+a94g7&#10;RAzvx8fcUmGy6Xj73owRWzveRUgn0zH0zNmvKW6P8LhP6N2eT2MmOymFvgNhWFnxujVCACe6+769&#10;2zO5JSa5Dq7uXHJuWmdYU04dH9HSp9mapYbwqGC1Z/4gmxsMOjAgKIPH5IleszMyG6CDzINQukrP&#10;lIs8FX85h+EB+M64MFpJ8vGgEkkDnux1TImY2caMs0H0wORG7Cv+6j3jyht3knkBQBnHTBikP0aS&#10;pZg8s+BoACF5bHHfUbGv+Mt7xuX3YMNFrgYn8pAvbSGPlN1jzJwO6MlIjLmSh6BDuJ4GcpH6ArZK&#10;WnHrmQ+2caAwTgnRCY9kkOhLbtL92WaRew4uIIx9JbUP6pwvSj4U3Bt6xgvxM9vgb0rpKfQc38Uj&#10;S00j9Y2FiB3I2QnqjjCAJ0gcWUz39jMqTelx+44EqUOUxKYJGPSF1B1/yashPuhswFKAThXGfLI9&#10;jxym02wfybvquEHTp8eHfcyVIFJNTRtHbnZd61xNep5LL1bb/GJmyuv530/1nZu8XuytvwVtvjlQ&#10;atnePW2OI2W6jyxsraq8AMTz9EMFHNIVbSQ7+nWJnPjB10vihNwuj8VxTNguEr/HR6yPPq/eJDvI&#10;drqWDs+1C0FOkDCswGaggP1WF8Q0nwG7XM3r2SZ31W0eTtLm81eIkNmDVlcaSc6n+yYyFX2FY1/x&#10;l6+znF7XZt0jPxaSxlzlcAiMeGMc8/kxs92m5OZsn3rW+FKyJ7ktR8/MTgpVcArPoQrsUuz2ymyf&#10;1CwahUs80qAOLcya5oNhZ/1PejVXaRXW+WQ7kPxreaSn2T6Zj5iqKYnsbD0E6zKu7Gf7lCPAwN47&#10;g+usfo8cHNapy4TGHdT31DLq6wTJN29BtW37UPvIYfM2v9BF6rS5UQQmdN9G6+egK47QqJMJ1EQU&#10;RyRYs/Mq4ix7ZJzIWr7jgTxYM5g5zGi3bd3iWqApHbWViCDwYnd8+fohl5Rjr4fYs+SUBIJk7rU3&#10;OXJ/fB0pjsznykaodNLmxEs9dgTIa/lfr02Ep4UQOe1Nmur31YIaOy5K7XG1ctsn6kl/y5wQR+H0&#10;YNg1sXQxHV8n8rQ+pOoW7Nyw7PqEW1gCAv5mCGASIMzDwzMPEmb0EcaRpVnRAJs/uQDdY0V83R/k&#10;jdsHsqh92NDe5uf9QTqUwh9iLMVv+xmQH/YHoUWk5v4W57Cj2UNmMkicPdRn5MJckHSLQG1vkgG2&#10;P7y3P5RBas2ys2Jqjw4RoiHUrC4wSfMPQGpRdWTHp9sgfa5cAgD1tGs5ROVP848pbRYotXVZwtfV&#10;OvHgmR6nIPKF08OMt9FfDFDWSBMAsEG6cx5oSEkoP8y49916A7EDFW/vYMqDxsXxfOEnJKc5g2TP&#10;WwIW63vwU+oJfrX0GjIEsE9ST7k2a9vMKGwiZZEnuq5ud5Mv4u/orgq943JVd7OY6FSubQscHg9J&#10;QLaZA4hlWK23uD7xl82fbt2xPvGTGsrdm8UUNCtbR8Oi9UE6la/zF1l+1acOyhpGyEeP9KWw0zi5&#10;McVvykRlpTvPwI39shU5LF0Cx17iL+NKpaO3cYJTmx/r4yR9y68zIHNc4MyZIKKjCEJx5f6FroIc&#10;IJSEV6s3+cShEJlzsyDVttWBpMGd48MdzNrfRNg1IXFP9oA/WnRPwENaMqIMyDE1q3sUMFBCp9ia&#10;7jXI+W7v3utVDqU3jEnH6p6HKo+izaAMggSTE/Xtl5Kz/y3xeeg2bi82gPDyNhKZcb4qXu2SB4Qj&#10;OR1a5jh8vqjgHjIpMkqnDmPYw8t7hwCTYlGeDlRedYtT6+kJdJDu8AS7dxgVT461PneKNvYgG3ma&#10;2qe3+9xD6Y1aYINohek0StsKmDyc3w2hACbTIRPesxskb43z1CyKJV1xexoKV2NwhU0Y5zEJ+L2G&#10;nw99+tK2DU3WjEexCWHZ8T3e8Vr+12v3hBwlsvUgg9e6XDd9yLSxmGyPaEbh5REXsgmWoR/GwzYz&#10;5iTD3QzkYTxXffI90IMJCYo1HK/LKXxTj/FgHJj1dDwlkmUE61KmD36oD9nkIoCyXT4kvF030jce&#10;82r+16pz4QHnVtq+UwjYT917Nf/r1VH3xmpks1uaysdVIk+6+7PIJ6EuX4lB0+EdihiAQZIAf6jN&#10;PmyrckjGEymXy8HBW9u7XNKkC0Ogp8833pZpR9JBdZFneHiI9/7wHgsoqaAtI8mXltnY+yQN1WMk&#10;eFdAqqFTLH9TVUgwTp35/MWxxV/OB6dX+0r1bs8N47fFbExyzpSKbUyBG1rplkiNKw7UcqP46JYZ&#10;doHNRkpq5ax0dCnWfZE8hVfxL4MIlHz3xCwdPE96IjzVN6uN7eK0xl82ySdVd6ViTrubmjGDLkiG&#10;mgKiq673rro9qdJxtLjpZvXq492Hoo3jS9teeGdf1ZNK92rxZefA06yPVgK5tjhvjcdGC0MBP++w&#10;aLqQPm3u65VNdNqMozl1MuGKVhqsbCklF8YfaYWG2CCPFZg8yxWUgu21qjV6CsyMRi5hX1OnF+Yx&#10;FqjZIVWr+6sxr9BVWzTSOnQXwnmcuqrBHn6OFF3xERiyzChxyui0cDDui7sjF6u9CQhZkZ7g8zoj&#10;pj4ZU85lYhLM6pZCT0miH7zQOLIvXiwGpF3KiXsqUIBJRM989GJVv8nqUN93pv9texJMSK6SxkXW&#10;u3CB1rrX8r+XtcfzrR9z4vA7MHD3ftjbpOT/MAp9NN5iHgogY8B8o4vamCrW+p4A/bU2OScWH0bT&#10;KfT4vTa7tV3cAjSguyy+1+ZiMRsnBmzXzz6PcdXbrJLA97YDwIjidFKRBFuOEu9D0+UZQEZ07+rz&#10;9H1csosreeRElPzrNHjq6S5HDqD4OUJ6SCmpbBsudWoEsafbqY5bds/pi4P6YGc0t4lxk8XcmtXx&#10;smD2EIvx84N4FrrkqK1BnM34q80tBj7ttmYxIWMSK7mfaOH9Idd6peMDglvscAEJmRyVvuzT19X2&#10;h7640qSEMMsf7FUOc3mKBS6iztlEzroej/KzjGSuFIzTRHjJ3F+B2tG82L+A2HY6E0iy8OV4LvsE&#10;xzYjDaxRJ5FOLKiEC5N9us2qhRudP3ER/Rp5ElnsE0i3eOX0Oer9MwphnASG3DW8YF66YbEk0Ziq&#10;436cOLK4buQNVvb4D9LmsyzHYOejsTttOvnb5echyyOVJh8IGhqOw1ucNjnPP19S9btrOb2HMxof&#10;TrrOTnNB/olSX672TZoLrHs7+oyrYQKHNfNa/tdo0+ECGxHp9/3ePa91OR50qc8CQc8oB1AUXKDW&#10;SNad7QH3VraQxVy5VaiSGaQ0JLP4EdBcmxqmCQ/ZVCZQp+KPJwZ/cUWpBXBIs7GPcg887OO1WdFF&#10;DC1mTXb5gbJ4Lf9rtY8vfULavXtP9i+92zRxzW2LBBzbbr9LcF92Qqgxv+osv6VQ7sg13vEUI9x3&#10;NLnxkY/D/7bxIMpdn+15Z44ce60rnmAt+eRC27Wc8o0oOUmMsFl7KGW1q+A+2P3qm/ZQXze+dta8&#10;b6NQcr+tDxsfpvo+HpSPoT363l9L0fu4I4gZuL1GbTL4fmibYNX/4+xsdv46kvN+K4SWAewhpZFI&#10;CZY3DpJNEBhxFs6SpqgPgBIFkpmZ7ALkAnIJySIXECAbA0GyyBVo7ii/p6ue7q4+/b5vn7Fhv/zr&#10;nD7VXV1d31WdS6NHf/foeL5bXBHITEsJwlUnmIlcFelHPjb2d5XdSs9J3si17Ch+O36whTnJAJXA&#10;lCNCdrD76euGA6yXeUKTDHiY3rYwyfdIaYrLUN24ymdbf6qg8fUAwPh9+Uk7USc0QQtRNQ9oHzw4&#10;s6gkiUlxBURyYPKxfUOQySHfIJD0UfcNEUSTqnyIa6wgGP3WbVkb39uvZ4dD4j1YdPFZOfOK91nJ&#10;pUbwlRHTytp8T4VVXmGFUn8lP1MzmMQk3t56yQD9mChdiQm15gXzppIRbfenykb72alQjOOERjmk&#10;pQk9HC+n82FpTGaAPNptLkRGlNYUm/i4OFZrWyRyDGuNquYlKMSp1hnaZU6plLWJanV1Ebn2+ZRY&#10;yPkJhDyZbQ5F8V4cgzBo1Qs3sOhhzKCA1QYGGSCadI1nrLQitv4K9AKWykV/GCtr+TCUagdeK7or&#10;YF/hPEvtG1zcybPENaDQfSJZfuj6YQqpU7FBrRTDm1f70L7W9T1CGIToXbiJPs80AltP0AUM1Z3L&#10;+yhLKdyrMNxAI9tTmwhzkwNEHA/ZnQg1XFSMOvvcHXUhtS8ZE6ZuDqZPb0BJJkL1S7yAo6tSsVEM&#10;EwqV6BAqjedTArHkECNjpSrQjVPVFzM93GK2ru2RnSEoAltqk+bwdiPmiZ1Re5Ysr8PzFue8TwkN&#10;Gc4fn0T9Kgo0bmR1v2sPMWA6vGW+m1A/LmZVksVInEKFn8vRSqZZPDSB9QnRkcAFZbSlDW30bF/U&#10;9Ccdi0RZ4d7zqVA/8GTo7MvClxAvrsN5hXPNFH+wTnWrT1ogfFIVUXzR+DeDxmh1vZAnbTDdJpDo&#10;/AMGdp1BUj2hOqWWiXSv9CdCzzxRtIbKJil+Rx+OgZzC/TKrfKGUX73j2zEhoT3img9qf1yS4eQr&#10;UUD3VPibu+XAYX2BDuS2+ChUxO/uW7rupdARziL+W8wN9+4NFKqbnT8r9a1+lkvw/NkuF02e3NlF&#10;L4WA2aXfEXmqMXuqplfJqDZvDsnAP9CJJ9pFh6FlRcDkGN7QRYhVqa16iEWp5uWz2JoOa11kJq5l&#10;lK4YCUtG2oQQqDtYfwV5qireicowlKhDN/pokuCMc+rZ1DhjWieNJIilNJg6OA/Q5w4mHSEJYedI&#10;UUX5rBqcxSkkbL30O6FRg8vAibKPLKkKpf6KdaoZajJ6ju/SwEU1Bm6mwzEPs8xIUHqO26TA/oL6&#10;jmiIBFq5YLWf3BAu1XZCn6oLfGcW/K/SEOUT6GYxEgPzBm6JO6rpnWCqy2QIAS9F/bOsJrNlla3i&#10;dOjOGZB8ZGvj4PQtuPCqbPr/IL9RbYCtFvSvHiF9jN+wbW4/ombSNQsNckV9j8WSfV75DV5S+zfp&#10;kPdQnwPDDiohvquy/YY9Eq3Cgf3geojyObkYPnrWUYoaUmebyQVWMyoornXKYYsMFX8S2S8c0KAJ&#10;fPtxas7oUM0MY1X0+Mj7JkwTiBgcK/FZXbxXtDLM/d5JDJq8wVdgkJa06jpcixSIZ7ueNO5Hmw8G&#10;GFAqXTs1cPsbufzS6TMhRde6LEtB807iI+WHHPMCEypL9ZKmVcmRjnCLHk29QcxWxFi2jEZ6vYaU&#10;NdUyO9yk3fZ6xcjGHc5gQiaWTd1A8n4iG9w4UXfyVgcskRJfpoWumPbREUwCoKo01a7A9nGjz+iT&#10;K91ml5K4Cw2pfWjuClkRWWR2BlPbFKSpvtWVl6H52fymQxaFw2VCzNAjcUJ0T2+VDPVXcADJQM8W&#10;8VP7Z5Oe5rg0Emy5SQ4T0Fd4okuTxaEJXdZZ+Q0ViaooaViVrWGft9/y35wbTDmz1VHXrr7X+jZx&#10;IAgyGAatf3oXYb/1iOEi90JWmuGyx2UeK3nCcOFVctTaYkhOCt3TVElMChUu9hIxUDUJHiow0Ea2&#10;2NYWc7vdonRGGewxEsdPITysEVoc50O6A68PEasxITwfNyQsn0VaB14x5quWxoTk/4oJobSXY0IZ&#10;r9qlxEN056ZOXShku05wZk8pVyIsS1EE0hOC8IqWxnRI4UvEw/z3VLmHCZvOsLYak5dOz5xHJVW2&#10;pewebumnQnmE/lA6HeNoPtoz+kM35IawmBLaU2EIpL+hegQtqECh7gsJEU4rIqRyo1aP2qPfvzBZ&#10;G7ud5hFkzte7bhoWLFpJmy0s8wHvYcVYcAG5Qa3YdModMGmXkbKeZlhVHIEEtjTPmU/LGf1hjfv+&#10;XiR3ZfDkq3NNXiJebnxtV5/QA3tZV/YILbClaPqxq2ivbVeZ8xO8iCKgrzIg3imoT0lXrGXLjSst&#10;YO2pL7lYMrdThkp5hiOMpR74p5apaALKZrUTUN3OKo5AHy80mKiAN6QVXgFylXJH4UUVJndQYt1V&#10;EutIUKP25EWEae/Ucz3HP5VZn7SAr5dXwPGgyZgQtlvt5gEPYWTQfPcrnuG2+UliJMZSPdscXUXO&#10;tWPYvlXJwo3L4uLZLWelOnyn8GTaCK+ZqNEuehI9m1m3Wq30ncLXtZajVdJc0c0pUajQPmaYiPJu&#10;/8vnULb6pZpRxk7f1OtmFRWirb6V5hwIrG90STWxDNS+aNfYJZdeTvbG3Ujtjpw4Teu56q94n5OB&#10;EfNQdd7ETSiBcwRSnSUf0LHqDIJrUvIhZ1WDSU/AKgBmVwbEVdkb/fWUKaKRZKkwueN1UtCqgGcb&#10;SRyy0hAtTVwktfFzcG4zFkGOIDrROUy8P/YcXP0cjV/EhKgYrdoJrcFUsNtmC0e/cfczyQpqB91G&#10;sp9V6GAW6wJEPbwavLQDch4testDnQGsscZOKhDYjX48HMaN3/LffJtQUvq3vqA8+FKRd3mb8H1M&#10;Fj7T6ctv7SiLS0TIIWhjqBZZVD7UMXk6tXp6uCweUYxxs2Ad6Bu7rIYLne0zsnAKOLA0RMFExb10&#10;VIKv5EPY2g3rGmVCvWHbZ6HJKmvw/6ndYzzks3VCxJ8x3tpDYrwdqxWb9VfsHgq8IvRtJNZRrWvh&#10;tlgHdjhpa08g0oGMBAKQN/QreCB2X8BEpFZOMZX9viSsVN0auAKUPqPZ4sLMa4gvnN+0FCtUfkLq&#10;0S/BTE/f91v+29923eAolwaC39rhkLY29tjjmhbGJoYKZ3M54aZ4nuSZ5NOqdQ9MXNazhUn4JHkm&#10;lsOqL5Ja4MAPYapFFwIbeWAoMH0o68PrTaygZfMV4Z1QUZ7ACSvL26iGMI32NtpI2DXT29v1IO4N&#10;ATqsDmI0Y9dOgt0vF4VofghWbth800i4Q/UeUyTglH20nyUMg7PTl3zr1vmep1NXVn8lJqd6TbIB&#10;XpRjjAPItQloRyqNmgmJ1KA0vgg/ZEjkjFZGLcXXePQDQ0NN7bUbeA2yQe942KtBVKsYhHQEUx0+&#10;g62QuK04z7QS1IrUizcVGDjU0oqEzG4VpeIVcwAbH9Li7ycWaXcVSjvq1DwhshKsT8LOs+zoaJk4&#10;7RwyUhPOiloCycmsCBzjmSt7jVMldxNNjYLCc+ek4nNxFvVVlVRMuJ2WAv6WolY1B8yRuuc7iO+y&#10;znqY8ZklnyFMbb8SY/yW/wZ5cxY4Rjr50Blz86r81u5ITHWknO1svGAKnOpI8RqqVnJaLA5BWGZA&#10;0zUc+0Qow44ZyiGY8Ur1Q8dK5YMPrkfHPMgYbOIafDzVUfPJGCFvi6bqt3erHwdF2Zds2bzAqex5&#10;U3KoqqtYCtHSbGJ42c0dTOjmq8yu10XZoS4Y49AUHpeGVd1dXO0VnLI6O0I5BESxSK6wQqkYl6s2&#10;c7zglU9dw9z4biCRt18GdU/7UyElUyWIQqitCZyXKAbV9wRnz+gixywz3ftip4eE13rArEKpvwxz&#10;fJb4bnXX46joE+IfeB4mqoWz+4bxRwTwFubjcn1oBHjrl9pJjN00th9RNJZ905VF2TiJ7JWvHqd9&#10;NXpLM+BccUKK5b5xRQct7AuaYGXpW5GfI3y5fd+UDhYHE/9DdiM/on3lr6W3VvplVdaaZhrEp1Dg&#10;opk2Q7FRGffcZPeYM5jkbGTyD7G39V4AbMJMr6At4hJile8j5RbmrMr4g6NU6qi/gj6Jo/uWXjW/&#10;rwKPLBxnzKjieLFuiFOnaUwwKQP5Z+sk1zH1TvgLE573k5W5rS5eWy7IKg8RHK69IWwWjpkjmGDP&#10;6dhX+2/Obleqesn3IHNM/ZvFNXBciShOcYvb0toEFUUZZjdp4vX7PLNTmJrSf6azPwfoZY7vJdZu&#10;Pyk1cOZPs/LLUvA5uyuYrpOr2rPSTtN5rGTwoIQj3GKbOD9KdakVfbhbbJDu8j2oqIzz2U7N+Trn&#10;NBLMxMoTQLWT1mjrsPp7cJFn6pncSBGlOVsnZmU6GCD4xTuFB5barUYmrHfxayn9KHF7112GrLdq&#10;oUhrIROOCnI2YF79d0SVs8UYslguy1O6JUnd6YsE9RQbn0gTVMPDA+bVT4l+kTzhrvsTsyE1BnzT&#10;CiXOMKdo+cUfqwhXJveM4PTRfsrx5gQxcdByVtAonYVz9TuTYMNRakgAdqTvHIH8+hUBjxyI16dA&#10;hLeQLBHbuUnEVAp2PJTL/nw30UgxTANmk5AzZtEcaUMR3E0xhGVCxINT8Co0cQcmPMEsnqDa8lkI&#10;LCkTRlPZBdYDXrNgCYRgQpwfoVbGkwn+GtnhliEn5hELqFut8hanatwNNVF6m/4IeDhkOFEtTVPg&#10;hbFlNOysrbmwzbD6Mm6LEWStqfL0RdNCGroDBWY/alScaL/1SPCOty1yLb+eCNyh3Ctzuanwi6ZM&#10;NZOqn/SI8G7dWxiHYjR6phSnnGFdVf2VerJqvZ0SB30XRJIE50oy0UR99jWTCYDsqxdXQdRfCZCG&#10;/S7IYKKF35A8gHDMFbJzdTZqQvEi7WMiu3dAErpNASLELZ8lUIoq1DDHkVkeooXkSSRn6o79AQU6&#10;RbaPtA6i4JYEYNtJyaiC2S8Jzg5x90Aa4h61mOcZ7KM9QFUbdSem9SkEN4icj4xSQdLHIvJpEzo7&#10;/VNeAQZB1WN1vqUxa52tFKrCxCWQnk5U7NAkDmFuRnbcYif2z5IpUnFLpoGTpsiJvKHfsZTxWWio&#10;0u302Wu0fU6ucObF4TqnnA2kViXNOdtDdXwFtyXpQHetB8eqVFN/+XgSiveWXdaJhdAL6aSTV5gk&#10;dKTpdhO3VKCoNV4jE1NC308cc0jSeIihucCEwtJw7gR2hlvVfZr6YDV1P0lj6McepXLB7cQwYH1t&#10;5CFMNII0i69HEAtCZWKNDynts+IW+Zysv5/sQ5i4ujJqRUBoEfo4HAlFNJhXxkhmA36oeChFdktD&#10;loGWJiQ4z8pvjvFbW4rDUWPDoCnMZeHIQnTbOolOGkgI60l95BlWWBnlEA99liy1XkyQC+8w8Xn7&#10;Gt2HYXq9iRWiotQDBjQqChsJM0+/5b9+m8jRSiXT21scMifMyAahZTgXHKpDWIoFWHS9XgH9jGhJ&#10;7PJNLoy/V81C26m9cAoVGqa7/5piRMzLecoP630LVihOV9tWQSMA/kRRu+6DtxbF2z2hyN/c4vD3&#10;n4PFYDRKTSi9W6RGqjqpgYfzLbmAqLjpC3t4PXuYbEfyr6t6jP5gu/eac8Y5U8+QNqHJ71+h1F8+&#10;o+Nc4wZdPKOUG+BKaJ+9puzhier9TEDCHc7HeUsMXVP2iBnrDlstZfew80yKUkM9OzvjpGe6Fpbo&#10;+IuFiRNeSb7STax+xmnqRRZ8TMgViIcwhwy8mnVcB04hQvvs1SAkX1sthoUE6dPmEXUH66/cT2Kv&#10;mAwxknNY14mDyJE+5YYt2hAGRTo56HHYo0EVis+MoaGdOqyBRu55+i3/9dssOecmF14Po/k1/83X&#10;eZl+Em0pipqH4J143/V11C2/Tt7PIm7W11/AJSPwDcqowFter+v2lHBV2OhiTjGoUwrZUFxAFTNQ&#10;SnCtRyUrrWe3K9fEwawKaJ0lPaS+yk9yD8STOFDfsJRkCPqwmSaUVVheFDmelvuw6ZBIY1Fky6dJ&#10;SHBIFuBsKnD5BI2FYskog2FlnJ0OuGoXrHg/FvcE3cJJjIsPq79D1YAI5cLS8ynrvMF88FTRSDGH&#10;strlw7Amr0dmZV0tuY1ECmMs7v/Qwc9Wq6wT7wz+lhpfVmUcPWHjw1gii2cEFu3eQ0zvVjYBZue4&#10;yImymmU9+AnSk08NjXjyvLd002F7Y1KyS326KxHVX0lSum7aR5cTsyiabLw9CUTkxe0LWPWbS02z&#10;Oz4PkfxKDuyY8cVPi8+XUF5++OIcloWsbAuxXIKAWd15Bpbe7PZccWn9Ei1RZwF3FNI1x5g282oR&#10;Yu5RhMZBIFpPD8ES2HDNJEek1kySK0RaUewe9YtLdiO3pmO8BSXj2VZ2ww7swozkZhuDoMoc5Nf8&#10;N4gAsUXGczBkeumMGJxf21EOAgp/uisp6DBbeCgcEK9CTJtGRVQPzricn+LZQ+KfWCka9dxXThKQ&#10;wQZ6fFkUd7mWT3dkJGtiyx5dl5JCnUOimrCqeLMHyPlQN/mo8h7qytqtBkHYKGnJtY7IRJlRdi6j&#10;NX8BbS+fVsA2Ps3hWcrVGN30Dx0LMrtwz1tO1t2rv5IAcCw5o5NMARa1QIZCM/+dU4PkXNasfqaJ&#10;EtjfQ6nGxrphYl05GkOlW9ry0+48+j4CzKLE7/lv/z7JVSmQpXOHZfDY99HHvQo1jLL3xd/dYo7j&#10;6gpMJRxlfxvLZDgmxm5yMvLOU/5Nj/HPmpiQNcFyzqgFmUwz+6Q0EWKRCZ9Dh0rzaOTQ6HR9TEpW&#10;EhOG5D3IVKmYPeMZUzb9xCiJ5bVeBwn580VfIBGeEFCfGKUVe462xzbJYA57wbJUfFcgT49b97Ei&#10;r5SCrw2IEwIDf4CXPgB5zHpcmDU2crrQTbHz6uYHMv6IJAPalAzarbDqr6RjPJhCYcya01U1A7CN&#10;+upPw7uq+5jHaPseTSLBDb8XYyFe40tQFnROZKCoXk2ZYzQnI/cZnpFx7gtt+3T11ZLIk/NVi9TY&#10;4enUPoCj1pij4UiXvS0pJjBGZ7PjYmg5lIVs8CiD1RitTNI9Ra4zVYpXWjGo++SKiRanmV7f75eA&#10;qjPsxY65vK/Sa8+KqzJWfrS+D1vumFN39Sf4Y90fefOW+T+A6XH2FQutkeeFZOASC9cp1Ahx7eX+&#10;A5BnQvc1feMEzscEW6yqyMsJhDDvQC6HG8jLOZi5DmynGioL1wGy97Gusv7yacDcSy+fMvgU8i+E&#10;i5LVNQKZAAu28X5BBcnvKB70DldY9Zchz2NJ56uRE7TE6dPSCFbIzSJLnnUT2zrA5hsbfjc/Jqcq&#10;3FmDDGaUoLSEsXrhOvs16/JL4wufYg1asJHTZiA9VyYzj1ZO8F+6z8p3XfZ5gqz1VcuEibUmA8n9&#10;2n0rwYnqKusv7/MkE2mkuSQ58ekhcHH/6oKKQoDTySD/Utn7NyAPmUixN4bm8mn8TkkGVGkpz7JA&#10;nsQeEQ8aSN2APHEhbgtacr2L4MJ1+uoiUYcwUfrYPZ0NHKZ0I8FuieugszVPUNtIAl1LBAtlEsUq&#10;5RSZhjJDzrE9KaJqxFsjZ3yaRfVPk2DXPt1PFS1I3DOJgDTJkzf2mZ4bKh9pi2KbsxHs+LTShxMl&#10;X0GAoZRNj9Ei8kziFJHv/HjNhGMgnISsxLriQWqVTpmMoso8KWgzhbULrA1ZnVlvcE8qh3rKh+ow&#10;F/aICemQxXQ39lhzeQz+bq1ZWcqx5pfqeVyPDceItIZ8TMrWIp+JBLtEmmgyMYU7ayboYd0cGbkK&#10;4NluRgunKLhim+cu62h+qDuQ1Ws995mw48q34ekq1moEiJq2qiycM9q452P1a7TeVPll/ZXcU5mo&#10;1hx3n6bRE9wjIG8mhsmeEUOlYuGuuEHbT2EbY9ZksNmMyUtxf59bVCYWxc2W60Yqd8ubQQXFSvpY&#10;QrZ46VI7fE0Vv/WXsQ3ftnzG3lhqWkgzajH/NjG5FxdtSD08bUfhHs5Lki6awaJVk7skkyo+Sj5S&#10;CIOHtXzeJxnY78NX7YXxd/crw3dgI46EAYU7CitSuDe92chgXWxVH+O/MUxWFt6by8r2kDGNfGob&#10;0hbIyCRrmDuUU9pqiXR7N9Ed7N5HTyPBpy5Km+01w/hrCQ8Pp3mTanAjqgmhTOhELqzCjg6f2VWP&#10;Drm45aszDMrBpM4dVm+zG/wCia+EvKAmpHDt/sTWkQXgjSRCtfgWiQGw6BgNx2Ma5/wCtg4XzLEk&#10;oK+LonuMwxrqJ1zbNCAyXvpWbcU8lLNwLIVp0P7StM2SlhQZPs2aEyW09STDvJABDSJcr8KmMN7n&#10;qVJz/ZX8Qp1zzIq4ajsb5HQxi9LplnbQOF0N66mij4Zv9qbxCq0W9mv2uTZMJEJHJDvci1j93n6m&#10;9AhMHOGMx8BcpkLJofs8EptaSnXhiSihGSLgoGRV7dn5hz+75lY14kvjMKw4onCxOyrxwZ9dd4de&#10;Ysl5dB7TE3iB7LUbRzrN4dlgFLkJ3lO/57/5vu466LlQhBsvPHiLU8XpUlrgm/piaf32OaVGPZxD&#10;O8QlFqTohnxlOqkwiNYmbkfx60wJzuU9kGwD0Wprbn7Pf72yAgWVqe37JF32K5unjhyMJgGdruvC&#10;CX1XYirYhG/eiRNwaZovPUUfBnI7EwMyoiR9zqr5ohNtoRZCB263B065abIR04Va9msmpGFCJOuf&#10;jPj6aSiTGFNsF7sVtwKNicE7HIDDj0kBk0ZfIK+7Q25tz95DO30qgoA/C/6VkyBpv9sq/q7/5u4T&#10;H8IIyfcR8L2Zkd/z3/4+OAhNlTwXjqY5kt/bYg6/kGg/UAMbCf22o4ZVORLbbjJf9DX4s+ymNlrF&#10;wHc4P9FUdQ6JsQR0F8cYhTEk7ORj4iiLK/EFQeBU29H0SE312air9NoTR0RTkSf5UULWsZzpRK3v&#10;g/c0fFkeAVbTpN+r0AxFxzx3Ao9fysOOU6rSVTPRFt4aelauqbxVw6RHGAVrJ9SoqoeMfkJm8GXX&#10;QHim/us5UiqercT0/tfEwoLm/Z7/+v0yKw7qEXVhu6vZWC5VAepyLtXwM9VnjtIVUQX7qsXcYmK/&#10;BxTnpV+BT1MnVHkRjganOYoOSV2sE5Mal2cVXp9t9y4cYQ8ZismEJEIgVAuVtEJYGzZD8iKkDM17&#10;KmTU2oybI4Rg+Y4bVFjr7pBdlD352U1V4iWm/J7/ejdRYi39eH9UI/m9Ci1HqZWRc1ilii2aMc0Y&#10;rMqRAkETnrrZhGvcSZTHUJDnWGF5Bob5krSlSO9ilDfq4RPLwnx7vZI0yGxfMFGhGcqXKlJJOlWX&#10;z5qQgPfLNzLL34RaUvbsOW1MLAkQYlnufkYt5Jh2DYuE09TOOq8gBtI1LCxN+tRXyOTdmNPQlfdO&#10;UxQlx6ACx5rhMkvFHo+ZWKqNlDVnDtqYGOlXmRlE1TMC17pMxW/dTZg2MJMzYtynO+/B3eR98kQz&#10;9QRVctTu+rv+630Uifbv0+PVNOb36uw8iv1OI0Od0BOLY6kzouCzSySTolFMxsTjw5h4ALJqo3Is&#10;jAjcwIUNmeXzaS8H90J1y5L8I90+R6MxdZ5cYdVfsWYEISaFx3LZQNXV1EuS7+Wnof1IpxgTU39t&#10;P5YX3NVzFVb9ZchUE6TTgJJ4iuILZwbXeFH6pzGwF5QQ4ejpUKqV3nvFvN+GifGc3ZHomoWJ9Li0&#10;UxDY7TJ5XxnSB1wE+iTUkFJD3qQaEZe3wHUZkclVnK8QAja9N5v88Qd0qWVldCeW86NJWIAjUZaZ&#10;ru+P1MdWeRda13QCt3uGT9/ZOIziupFl6shI7xlnYWlCIPPJKe+MJtRv3aHCqr9y58hvdlXB53RI&#10;gAOWE6JEeyu91H6AteWx2pkFdvDkPpRlsIWM5KZViMdSgV3XPCW24m4if3qdGD3hDBmv8Z2EQPqD&#10;u8ZYbi5spboomEIm2Aiyss9npkFk0i5WHjPNNvpIGnHnPLNOrvAl+nx4+Puxp+2eHXrbzdBNSB1j&#10;4MTct+K3/sp9RhvtbQ/GTg3IONrMKL9EW6vqHJyR0Xl2cOg/5KVfzoLiEH2PVJLk+fo9//UcleWa&#10;2iwpIWodXHXm/crwH1jJpctP5miOlaH32gAjYKDWVmU3ddtF8hRigupCFTArrPor58tdd4p8Nt4g&#10;phv+hg6ZLhqKm8ZjeNxyqKVRWgS01FLzwAprwRFGG1zIH5X9suBofZ+Mh7FzmsXyfoXmnZDt7akL&#10;aUUhww9P16wLOfSFkwSt/iGJF7Gzc5wSDPqiM5xOA+PTMDgr1js6xUMJ9wvInYwPzyY8GJ9BztrU&#10;NyBjxlhXGEdgeqwiJo82xg4hz4dvs2Zoy6YWuu9yKwZVarJyvGaEwx1s4/i3HUajTC4C006NRakJ&#10;q/d5IxxU1GBs41vu57vSVP1lChsXt23ZO66WfqhxeVedkLbCTKxDZuI3JJ5a2XR07gTLLNKuKJHs&#10;MGTJwxv8Aje+u6jiMDONDGxjM3faxp1b04CZCfRpCpOo3UNezj/uf0yCpA5cc+h2laeu78/nTyps&#10;o4in9Be8VHiqE4rY4iKsR4US1TbwoDb1vnAE2eBR1C89oJlt6QiTFS9AQga/i+DCO+KWokBGri2Q&#10;Qbkty3ZTjVdbYdVf5v6krvT9oCwumgSPRbHV2SFOkC+PiZpnpoBSIShG2/LIZXcIHDlQxCj+9ynu&#10;j9Y7oEAJPif+7nZlZKhItwhOyL+D0vrKcK91C4J0FLhPYRpTBaGUJ3LhtyvbQyZubKekSvVr2JFG&#10;d70lBZ9GRlV2hb9R0Ymctyd2xoPVN6srQJtFYaF3Vrd5jJLRuX9/fAZ5usaERaGAVBKFEWAtxaJU&#10;A1NjgzgRiMvlmpkDJs45trEEnQ8FZN1GWjZyKpblMdNYJgYLsq93PD5c86jg3X4aIejNQHvDcqsT&#10;gwzs9RyPL5BN43leqZLwvVuCSQv7xJTf81+/zyWV9lmpQRDemMo5txRMaSN5VLldUkYr0lpVeTJK&#10;5YOH+7EfLSLj3Tc9duSysj3k7djp01xglYxyEMoTj08hExLzougUE3rA9GmcLKlFDIYwPSaolfrL&#10;ONSHkKF+0yC1wCgFhVC4jxaRsDKEARnxnVW5CpehZeUOV/zWX0kdVL0rfzB5jYyrBTKxRQvEKwsl&#10;kje6FdBo4I7F/gW5Ko4skIeYY8eisNi7SLs+xsnpjgCsmUN/Q1tEejo/jePAsay0TRp+b2S3ezya&#10;UkyjL/u8nkJiFOgDiedpvn7Pf3Nf1O2oM2rdsGx+6Pe2uzkLFuL7alg968HoTb4ADVku6Vgfo0Vb&#10;arGt3Ll0TkewUPkfYn1X1Ui3z3UyuypWcwcixLKuIwoeVVdZfyWmCOl156dE+iJYyG9Vu+mY2Oax&#10;rmCwrO2Pn9pNVCYSZ/xR9uoJHizu7lhdm6N9LY/vJk7qrqN3rPQTMnUUILEZMq4eAbV56jBhCsHB&#10;Lyvb4nTqj7NTN+lFrvqEwOkrVKPqWcK0VeVxPkaWW7ursOov0/24JIzTZbrva1ayc1+UTIu65qlr&#10;zWNncwt51iJ2x35SE3aPJ1GPiM2JnWF76mTDrD12rBlTZmD7yq6grS4cOjc7g4yUd1KruCj6e2EI&#10;9D4cfrzNYwyRzi/640PIuBC7f+S6ZtJLxqevZEC4dMhLsufuUNism2x4pLwt3RmGKrL42ZrUMunL&#10;DeqTXGmq/krannVcMsUUSyrceWahUNtiriCofVkFngZQdoNHgush5XWjeYVMTpszyYk44AuoYoMb&#10;XlwgRCQGz8yN84xEUQODxgsIU6+NEIh6d0MJb7QKZ2aUkKWl3ukxGm33xY01E+Bzzi3uCIRTXTOO&#10;v54KREMoVfYVyFOdvu5lCGvmjLZLUAw9ctGpSH/pbJ1adFX2FsicJLM4mtjINuHxEWR1M3f7O0W1&#10;s9rPnIQkLyRKolM6ZQ0YKPcOlAW2yTu6VZ+htiXE+dtOEarOPMcBWYlJfgwFhTE9Hs8pAbjJbuiR&#10;7KwqSBMy86/mHak7zzsPo9xfXtcJ27QpJj8oR8N8s4rnDNtE6tQTtq0Zf64uly6fpp2+16ym3lVW&#10;EekhtSRRQrYAobHzfSZtDpU4IX/BJW8VMnldLkLH9wDkumZy0JQ/EPMmpy3I4GzNkJWrXFkBd9u2&#10;WfeNJH7qeita1W3SxMiBSMhgL/1rh5DJw7XjWo7TiJQNyMoayc1gK5RgOG8GLTc7H1LFSqgsF8jW&#10;x4JjK5cLoghMEVdSf804i37Pf8f7pHj4faD47Po9//X7pGU4O4LQegZ1mJXf28kR8tiEu4SCh2sl&#10;LI5ipsTzRfwDhfFp89Xnpu0+dHJH18byJtPCY7E0gx+PPYBfOcOYiv00WsZjJu4dZGa6hSGwWVdZ&#10;fxlTeAzNFZnGYpuTcwhKcmJ4QuUrLbtP1qADPWQ5S44eQ1batg1RbgHTDVTzp4nmd2sR9LyKdM2+&#10;5hew1MyY5yQS8b4DmWQjbyTthJSRWCAj1jq7prJsOeXPiek53wTvsJSa4zXjT3PfK/5Bdlk95Y3Z&#10;JwFiCmRjtr5m5AhHPyiMHAplRp5DRuLbssI+VYfHec3UovVEGIog1ZVvegzH4bEhf02GzjlksmTI&#10;SLAc0Y0uBdskwvDppDDFthbtjMRIZRO3UwV15l13F/6yo22iXsoszLGwmcXvpNZwIxmKOH1BCfyb&#10;0TlvCCLrEw8hy3PnsboZrOwzpE0miid2Tf6RXm5/GaE/8dfTfSYGSSsVo5ONrEwqgkQJGQUqS/xN&#10;YZQ7Eu3OeY+kirM1c6sziUiBbdm5oWv0T6MDCcNtI2VCL9jGXOpePvlIHsgr2u5zsVr62A6ZMAwk&#10;aMj+9Hg8e/n66LM1o3GNtIgemZo+LZZqyJe4lvpU9ccyQ26cKpWZeJ+H52NAVjWSN/Lq4iDXf0TR&#10;++PDNcNJRizv4h6h5qxfy6Fmgwsn4VC5rAcPiDfjDDI9ZeAGRucllqdInlkFNbxrqA9wPd9yPD6E&#10;DGfqge4+645tddocQUa7hMZjpTj4ZNz0GJFLPE7V1bZVDqJF/wbb6sZm6T4en60Z7oe2Z2xfDiz/&#10;AbenH19oG1ZCk7N83B2TF8jWx0IbQQih+/qjX3IF/Jo9vL4vZ2t/36Y9UPye//r7attlLwPOtG4P&#10;+T3/9fvkb1n5HRk80/e3/AhVxg3/iOMryFOEqdhuJ4eeFNepBUqiR1NirueAXTC3hyxT1Fi/5i6Q&#10;MtFttmtiG5Gp4TpSDtc5OyK1STcABHOHAVTLHIUWt4yf6seMD6BSdOynMONzaYeA76oYvuqltBwW&#10;NziRjlFRPFQoaZVGIdYbblycK4iUmDF6+VJLTxxUGnhoLIhyuPSkSr0iHcfakERi2LZHu4tN0ZkQ&#10;RtfSyQa2KjMnwMLS62rVcM7HEf6kMPipSqGKZwdb1Ty5usPxMrFlCfaSTfwKHdfhiZseLhIT2EB/&#10;WA0gChpRf7PjJi4Adq/oq3gufUsg6cP3Vgtbs4wZmcc+nKpkHkiGw9W95RT0KfcNOttbdsdH5Jq6&#10;jNdHrogkqVWpQ952kaq0oPABHYGFSlwtzXFo/H6iVaKyZBqbFeEOX9RYudusp97NK6akQzZIcoyV&#10;J+D+wVDoLKPJuDIxCNyniNQg5cKfkjNsAu3Ui8LLFb4H77CqQn31Fe5gUFIoC/8Q5NZHw1TODxI2&#10;OlaEF3XlztQljRhMd0T3ieFpfW6Sb7l4+zWvEgy13D4pMm+ezO/S3cw9I2jOkPR3t3JHjqGuycqK&#10;K4cVsc5HzeKvAhGR3CsSRgruEQHTzwFGmJ6vTdrlrceW1GeQ5aXDogwK7jnPfbvwSgxVZvMY8u4Z&#10;QT3t+BCyPtfRCbKLYONMwvL6Y6F75px6LN9UztuPDyHLcOv6U1vgfCybgt4f+9MdJcxUfpq/CLIa&#10;sHRtlHhH5bwkSuMD62u+PiYC36PRQs+5t4huFMQB+6wvn0b9Vhv8h8iArCJudPXjexRGpM4dknZ6&#10;JPdJkqm/frpju13y8RdD7ndJAPmykXjrev4VanGic0Auj4l1niuSBMxwXlsuXHPm1YF5cJLLxMhf&#10;VRVWbsY9bJfouk5nPVXISdS+/DQPQ4Pqa1Y9wuCzEPqeO2+5pzpVOqCxqbFBg1I/plhUNwgGZHJU&#10;+8Ru1psQSMGz6k/LLVhYhUxGx7WGO2hAJoO1OxlkAt/YZ4RoL3DbiFnljVrjITyxCmny89B6ct54&#10;FG5o0Qi4Ka+FrM7qWCZawMdNQpBjjXcQAEAr9KFjXuHNPOOetGVUV6TYyIu5wlReKFEgHmPMLElG&#10;SqLp3LO77i6QLafTgiVlqOetokPnDSyM8nv+6/eJJ1pHUVJIuOmm97cULHPDp3YYU51QiluRFNbl&#10;aNHeDWeDF86hvsGd2QxaLXvs1aGpIlqraxLY9VDTNLJbY8OAvOB0v2aO4lBRTQljzSQbGyViLSsd&#10;wZyG7mwqPIRMl5mePHixtmkByKdNotezQx57rx0dToAzyPKb9dxCFJwav8B3P6VGbR7r0jFvxl1+&#10;wU17trl3rGjcPDMV3fXNkAzrunNnoYdrltPcs8barYYo1yAhKvtjCYbCQonIu8MzJXti5eeWisp6&#10;ulKDkRc+8b4oind9LRifvgisIqT747M1T3dJbT/NQvqB7Z8eE5v1lv74EDIxGVvYG98Z1f+j4uiq&#10;mJSE3v74DLI2xyb4sEL6ouiLPkorusI+HmOFdn98V/fPIKuV49Bt5XkrJMRpHizuClnB0X7c70JG&#10;8xh22xWyFG0zZilblbaJk052iB8frlnGQD82F9omMELTvWTr17picbV+JrupfAhZotXs8XqeyfUh&#10;vmnIPrB9n4laD53nYdpepCqj8Db7o0T37DXwe/6bUphLBXtQdGiErM/vbSUSjiFtUSgQIudar0HW&#10;RQ/iNn6xPNZqvHCRWXt8iNN5u/rYjjQ6fA2UdxLtj5uR3iFra7c80mu3bx7K7RIBDfDSaWR9Hy2j&#10;C+SuwD+FU/qE0XvOOL2wd1I+CIf5sdX+sTJos8dEb9KpIvJdHezScnwanDolZojx/ljeunFCOKc3&#10;dPPm2PCx79618Wk2sx/dq/pBAcHUjMCevTM6IqUPeInO3qlgQCas3JnsVaeiFSF+Q4+2RnYIGX28&#10;Uz9uz+pfwJ3cc+FkY9YqQmWTm6O0K4LOZfx0MTuuVD5cOCzdK7tiTKNGpcZP7ha5er0PyI/sL3+0&#10;XEJzXBUTmKIueQ0W0E/EfETtLepquSYFCynHElPtFkLlSfVXnFn8KFRfeOgllIA+2dfT02G9+WRy&#10;cPo8ltWeGwlqjeq9pVVQ9oruH1Y6qz98ydUAq1hNCfZeFgi9ydWUrrHjkUBisBT7EhHxU1y7ZW+p&#10;QO5sRylW8fRob7FuR3IJZyiyCjpYHDc97AWdV+83dzj4lgpdDwKytpx4t7dYjd0xriq26nUkibCH&#10;RJXqXUlKfYrNmslLUPrmqTt/P7SvFjqxTjc+PJ4SK8mdVw7JDZ8NNzLR2yp2b7MeQmY+XhtcEKkz&#10;XdxFMiaEbU4kz5IsBUWpU04QXM+V6qsl7mF5Qu5i0sUZSYEcG9mj2VT/MC3U+/HCR1YDnhwgulh6&#10;UniYzpkjLZJoKeuhxD+KXsxyul22QzLntm8Q6sENkiKiYD5ER7VsS9JXi1yx3L3mepdTIH/audj9&#10;iqilrXoypdSDYGL2X8GTreVvnnLi+wHC7olw6NHeYtD3RG052evu4bLy5ZJquqrsgXlS0HkHy4mI&#10;+OAZWLoy2vKggG9JskTA9JQtvCiqeZ3AqkWAfVSkO6jzzCm7UHKcDxAXHyhHav4wiaSmVRpekj1T&#10;nnLZhjm2PCyxQUerVZtXayZjqEmKiLN7GU+9NMdTpZXHKcD4VeeU89WiROYBUnZUNSxx/rq3M2Bx&#10;9JY4EclZvdmgvMo3Qia4q6kIyBkTT0Q3egjJiPmI3fbVKnEyeZgMlhuUrGzPvntI+erMplyBqwxz&#10;UkRaa4rKl0qANViExg23LhUuXR/SXY01GkflXA/GSVeuYQNC/Uojbxz7Zs64ND6zc6YOZcxIJu2i&#10;+89lldSUG65m69kg9LxLu/6IknU3ljPK6JSq2tRpb1kMsHI9MMrqwta1vhZ8BNIRzVtKrnbbF2QA&#10;u2Ce7oKad5C/X/PfUDERxr0Lr/KwOkvyazvdRVze0pzIIvs5Lwq1syeBEYEnH6Y8BdOWFlxjOEz7&#10;Cqj+yrkiza2LkQ+x3E6oqxyNS0T90hVRV3raLn2O5X7jnBDBeGWFF6fVkhbNfcA9wgYmlo6XZVKc&#10;saCrC+UY2blOqn98uMi/w1/6+BZSaOCA63PpjevrW1zq7poI25CtjtgqJdiSMBn/BT7TLodFdxVm&#10;RBxHDZJnT5c7sLpgMcO7pJuTT1jA6qrFDEdSZkGuQvG4wOlUCqbDL20S33mipQKquOQqO3dEroP8&#10;Wh0cG4D145ZG3AiBYVGXT6OJZLlIPN0AMtO34r/JzJElnK39LLdgEZjJ3agiATnl4CD+3ZeKcgzY&#10;bwULYabuhx+EoPANsK3kNvDaruuoH0YupEwkLYX0+ooLyCg1GkIZyJM25Qt9b1fLEU4BoxYDuOJm&#10;NIrssiJAHbn4VZ8SlgxBLbdoJjIegYXa+9URaiVeDTrSh50HDlglYs5gqe4Zq+1TPgKLIW+PiEr9&#10;1ClgkgOUDjofFNlEmWsFq3anIYrZDDjvjb0Vx+xDFXUsYHEPGcm4v5ZWOaDJzVMeIykfpDw6KNPZ&#10;HwsKRXdcu7wsryNKsqsT2ggRgcel1eeQInfQNBYA28HQ13LYAH/Vf3My3L1HS4T2OkjlTD36OrU1&#10;UtvidUTT0W03sAA352OLqT0pHI1F9Qs/KNyBWcz4h8RcjaqrFjiHOb96XuqiuFcd70jMkjl+9dSi&#10;SMTIhquiIhpgLDiosAJxukokrQ3Co+3quoladWty9vyWzxHfWFkU3NPnmlQE0n1OFoUilO5XXXiK&#10;rrbMcsEBr7+IzABeRzo3sp7oYLuoeRCqRFWk4enjkwS2qqImaZmuAvyoUsy2i9qDbRcNNqrCQsCf&#10;VrFFP+ZQpOn5A+aWpyRAJkWq3W5YBkcMBzNCjKKBJRMnLxx4/U1uMFGwzFRB4uI3L+xIEZ1MEqRH&#10;GBzEx6yur/7yh8nzSyFN3PlVVaQJKPTVgv/FhJIvBOzElFHSbsiwsns4ide9ZbeNRmRNdVZDok5R&#10;ub23+M+zPmIa2pGsPuze20404ykblJi6S1LcHIhADJK6UjK2GTsWT1HsqlWOJM2sGA45vXd90Opm&#10;1l+xtdwtadWNhH0qemc6Jl6VHi8uokEPrw8xmrxScHJDfqHHpNHGxRb0vy2fRUmzPkjS4ZJoQDe/&#10;tLvISATT5yT8irXlbJFOS20GB9iUhDdryVLBPQw+G+IxgjJ55ui06n7W3NAx0pTCbZUmo81D8OnZ&#10;3oTZsJKzZc2FBaiZmj/LSQ0y6RPibc/23v3fKFxWFxG1eExmGtIFt0Yfr9UJzQ857TcY8DSSlnVK&#10;GZ9k2TQhrmVZum+g7GWeoThiOmrP9nPgFhNeWSkTTP6DzydV/YubFj7ho00qiWrNQ8OpJ7KKQ7py&#10;pslPtjIfb1idpOHyNqpN6lDyIwbrn96ukOLsi7Jya8AJBmBZD01D84Oqjq8XiEyUjf6j7rhPr0cH&#10;K+kLFSlvOptmWNdT3lY2U0LwW9v1jJMq46M245jOmwrsqkie9gczTPbabj1bmIOapAkurtRxMDCz&#10;1N9vIhjUEeC0k6pOjQ/QxA4mwsGcl5oDfJTls7qvJT8LQ4fHTDBxeVnzYDdUtbtbp3EcVMKVy1aS&#10;EIdkw+YYv+W/fttxRCo5CO+tb+/Wo7JyU0afldkSFswLr4ezXKU8xkyGQ2U6K0N9t54dTJR6s3xZ&#10;pdU2Qzuyo0QX4y4wp4fEB+/AZGtyx9X4IDx/fZ1saiKB467Cnmnf4Kp2Thzzj2kM/RnY+WXftlgZ&#10;cOgbi+34wCSwemmAVB6O6ROiuVN+pQuGulDiWoxiTE07wf2DS+3V/PAl+2lDsK6s/goq5eR1mQ6n&#10;qO6CCXHE+TB353UiMiyZMdMw2hKrFUr9FTDVfS03eIz07j/+kFNr1e8eTCSBeQw+AXH7iajmhzD0&#10;pZP2NJILyG9I5vmzwnMhE2kAiQSSL5Z6xmkk7DD7RRxJZhidlQwiS/zPvM4JJk7tJVysCL9lIGfk&#10;heVM3cHK46TjRPda1CnOsbmo3/Lf3Pexe+NgT3KvQsox+Go7p2A5hYljA/aHnQF1QpoecqFayIYz&#10;HI6RuCTXq0YHmq6iFU5h+gS7xEbOz8Q8EilfmN50JoYo6escp4kITJq6Z+scJ5jTrQ4Q05nAeLJK&#10;JO0wPBYdJr6mPIe4sfHmHq9zYimq6qzKB/66rPJQg7Wl3Rb+YUtfcrP4zhZmpTj4r6Uid5fS+C/H&#10;+C3/DVpD2ICDpodQmikTNGSo39rRp+yDpE/a7Kp6YMLhJLGfkzhQPemT3CV3L8OTR/uGzLGAVDOu&#10;OKl9axqLCmWK9k2LI3aiFZjBA1rPbp0zZX/O1pR1TqwDa5TOTzMSpkOKmpUek6N1ziPJeVriBYN/&#10;4qVbYxjTw65HncGcRl4UVVQgm3dXVWnmvOKGpp6KzforedzEszlqyzoHTBCbuVB9s8dsqeOktiAp&#10;tkKpv64wLxYcxJgRN8IW2IXts4aJF8uuEO5szFaSZ7gd60QcLkX602dxlCs1aTpI88Nurh/BnEfK&#10;f1Hodn4ob0tZ50R96oPWc7QrNuuvi8waI42+6axsHg4pMB4erRNZY46MmbJEWCam+/uLx2ziQ/jp&#10;1JkyuF5dWf0V65xsjqvndzJlro7fidOS2nQniKgoR6pNV8fuZA6S0a6EoomGJj8J/GLY0XVl9Ves&#10;c/QolQWkG7mmzyo+lyoQ8QeVgE0PWZlllsr5iO7vcGv5EtBwYObdeGhyKLmWc37Lf/Nt9joDYNu3&#10;d+vB02g2hkOPJK95yuR3+SZJTGoSQMuhIGzuVhr4yHh8LvnlcbN0h6ekIu1jgY3s0jtOpXKKy6QU&#10;vegBUWLyRkpdXv0VCKJpuPNxlPmy5KDgG3e1DGCVMFnATq7ml0jA8AkfnUei/7Y3lARYPYGo9A4h&#10;4f9dE6qHZ5f7ePHLbWlmt1TklWPkyg+sHpjJ1cxl6WvuOHzH6O0TuqyzUh7pmHnHLVRANN82p9/y&#10;39gGKNl2O6r4SIvxW7v1TL41LsvK++pNMJPLDkUROThv3OTFUlH8DZ42sRCyRpaewjLnU9kjdR21&#10;Y4Y5MTxUjswpueBwt85J7aUaU8kXEwuZeDdJaovnbLLBW97ROe+eTEF62Cp2P8GcH2KKLvrc0CFH&#10;jOtonZPoQ76n1eD9nHQrkuR0Ud40ockepgnACJ9WbNZfefyHtkKme97ZYZhEPe0hRCKpGHuGiTfG&#10;XgpmfuMcwlQso67BImwufxU3eWiJng+mpf0/YhHnu/lXsLa0XKCXpQ/RXynzLswalQ5UkNNcqVAe&#10;FnzFZf1lxuq7GTABUUyrnGjBj8Wl62VOahesQ1eugPYjCpLWmBjCnwJVlA1rWmPAhDLDPdth8r5H&#10;3rOS5fiyrXsxhDmt/uzVYp00SEpZ1AXsdJ3TSUHfWNNahpIIf1rin5OrAPM6SfoIt5PBTzsPSa/p&#10;MGDygewwjbEOapB/tkfVy67tyhHMYdNTPL/cUzs0PZw3Iu9pOoNL43W+I5aHEojiI2/r9FEMKDhd&#10;rBH2VF0wYzYvFB2M4N1ljZZmcUI0yzx4arVHxWfsv9/y33y7xWIFnvZ5ug2ovrw7gvNqWlOQaTVk&#10;wpAL0z5HNnkNWo2AC9m0eQ3BZS07gAi2dFoSCFtUwxH2I7cR9W5G7RDWX0NJkYx5BHCoDVw7T6x/&#10;/ihHKvVJWvIsCgC2XAZSVAlxwx+uMsngE3iO0qA2DxkqFAIKupsnM/Q98rzotZO7V5FYNxwvSqpr&#10;Six8Ipo0qeUqTereBX+yAkoOPZR1fF803ZonPOnFMBjmXB92bRz2rJy0IMYKpf6yVOjpQDRd/zzu&#10;KTQCW9JO6JmYTfT5KDBltvohIdgbMNHw0qChIOJlTc4gDYTqkXYQdI3AApO06SwdwTWQFwQeESaW&#10;oPJsdL5wjuZ9jH2dRKBzKSiua89bArppGtAUWfctHuOWjMCsrOIMXTJK+Wysk87zS1oHUXBVr2i2&#10;hHsURjyFiZPQaawI3LwF3etEHSUUFZ+FZ4WK1B+i0eFgbDDhtREkO8ItUsvlPnA1tVma+Jpuochj&#10;Q6VS8pIOE5eE10nW1w3rVIkFaZPRTY/tKzBH5jKeeSzg8lD/KZGALzxO2dk6oaHUzGgyifJXPgtm&#10;03etNpJVm4HKfRk6yW+Z1nEGc+R+k9GEl6TAhN2mBopbZikxoKOa+RVB9zs3tUxJ6hATGkuBKYsn&#10;pCTaZ2b39/1UPn3gFg/TnULQJmbys7je66WjZNfjpW6kKZNg0WawClKnU+lcGJZHuCX9FZ4en4WI&#10;ItrgpZDk7IwDtdGo0oPMLxK3cyTMeM/7zOuD0wLAubfqg00lTZxpv+W/+Tauj5SI9KDLmwZYld/a&#10;8XIF5pPHcd1G5hT09WBNGU2afVGlKOOCWGI9FBDciL2Rg4fnIkdylsuZoBm96svFUpRuUHVCLpyi&#10;Z1Y+JKtlb1V4vYkVJf8H3uUv7H4Cv+W//W2SKxKCAnELxrc4xJBLjtR4U+Er6Br2pdPPJ2vqjGCF&#10;xrPSgoA/PpuEVqHUXzFPNaFPxZMkAl1nP/FPdtIRK3Ia86KMDhMqTcGFjpHRuSPax7yRxty2Bv99&#10;ZG33z0JIyeiQsVnE1x8qwzqxitekY7WurP7KdY6aN5j3YiXNlXbQSrXtoVx7G3GcK0X/VB5ydHtX&#10;tpfU6BT6pKISa7EhAQ69XHkgP1Q6gzHSUnpfcFspDvGHSzk+yK4+QZ+lRpNiaa/K39zhkICcQsba&#10;N7w+NLaYaYWUBZ2j9pCtqboTXnEXdTCQ/PZjHMKtxBLaZxFtVfXUsbbfBdu2yj3a7fm2UtUXH2Xb&#10;qQYk+QLimTrenKex4r9BUwrT2gp8pfa+y9s7HEI/kEJbD/l8nNoZh9wShAGSD1lbOYy4UDGH4iGe&#10;/jipF5rYwsRv7zosxHKlQ9o4YobnZ1HgWk2Ezxta9ldfZsQC7vCAjrRghWpEh8Zx4iM7H5M18ml7&#10;C5Vdf4JDBLKCCaIJsK5rtSae1Rp4x0OiP1U3o1TDVS1NuciZVZzV1VDUB2E3WLRR6cLWL/lvEAT3&#10;iSlWpImRIdHvv/VLFU4MQWmQRIwxuoN9XgsPyfhMfsfZK/EifAvI2SAIfDBntSVshytmZBiuUskz&#10;9dzwBqbZDJ/uhqrf2q9HvT8CYSys5hQhdJFi8fAliy1rRaQ6V5/aZp+8CqP+ylkSf34J3QjrtAMt&#10;B4ojDE+MHfFHTdsAw1qNcVNIooKovxIgeJOIFUBqmosyIweg7OP9M2SA1XRQc0B9dNREBY49xjNj&#10;NcUb4L85L5hh77gwcif80nYpuO6UqNmmm0jv+KHwCa0/8JrTHc9IX0nVyxt5xIqUUqlYiACi3ldq&#10;V5t/cw5ScMqxJomWgcmnoMUj7LXbPdMVCZ97gtpZERnObWo4Hy68f4+/R6fMCcvkG7ajMHOsbrTX&#10;IMyv0Ni2tLCHSCehZJgXikbscxbaCtBwixeUlGbGxU5j3puSKoj6q1PVZeAgg/FRdrMc5wneA77s&#10;d+8/vg3R8OvrTz82r77+8W8+fkoP/8dP//rt+5//9m9ef/PDh9ff/auf3r1r//7Y3uA/fnz26/uP&#10;3372/DP9549vfnz789u/e/fh2R9ev/v2s9dv3rz95dOL9uj1u19/fB3/+QUKmafTRzRwP3yMj8c3&#10;4bx68cEPf75+GK/JIx/mbPzgaWuNz/T/vv3szU8f3rx72z71Pav79+//3ds3n54x+wT/7J/6PxdE&#10;zQh598uzP7bTBO2+ef3rt599/+71p/bRX94LaSEcP3z89C9ff/wx0PDx/bufvovt+vmnT28/xNff&#10;/QIm/vjrx28+/vr3H/72b/Svf3r/3X/6+w/PPnx693fvmRf08/qXNz++/8DcP31oRKu3/vjx13id&#10;fzz708/vfuE//crO/Pjp06/f/O53DdGvP/71zz+9+fD+4/vvP/31m/c//+7999//9Obt7/74/sN3&#10;v0Pred7+9euH92/efvz40y8//MOPr38VavT9N//2D0zip+/ABhzgl9c/v/32s9/+22//97f//ds/&#10;t//7P7/985//6zfPfvsf/P5ff/4vf/7Pv/3P//ff4wDk+H9gSaxSv2J1r7/50/cffn724f0n4Vhk&#10;kfvNvJ79SUYjNQ1xluiV1ru9vP3Tp2dveExTBfWzAONwMg6W+q01fMR3RThv/uMg4Nd/gGjbRvzw&#10;ncn3u1zJm/e//PKRXfhHsPv9z+9ef/vZv/jdM3mwUXef/fEZqjR9uVJW/rAO+g/zIEL1zOrLZz8y&#10;SHH7ZK+XQf+IjjlBQny+eP40pHkQKcFYNy+fhgT3LZBYytOQ5kGChGB7GhJSckBSbelXB9ibB5GH&#10;p8aIT0NCvE+QntPI9NXTa5oHEfCkLccB9jjRA5L6z315sE/zIIVWsVGeXhNK/gQJ2vv6AHvzoOM1&#10;cWYmSDhvnx9AmgexT8S7D9YErxiQTiliHnRMEejvAxL9WvFcPE0R8yBsIPx8L57eJ6VTzqC4D/6A&#10;JMooYOFvPIE1n3icPXI8P70sdRnoMxQs3BsH65rPPHeVUnl6AGoe1FodQktPM7/50FP6TXLJAah5&#10;kPKoqRc7ADWfekwprIUDUPMgQFHx+vUBqPnYYxvikz9Z1jyKIwxXOmC13K03thiTgwjSCax51DFj&#10;ejEffWApnnCAw3kUsLjn4fcHOJwPP807SFA42a951DkO5+NPbEytKw/WNY/SuqjsfnpdCnj2Iyll&#10;h9KPp2GVUZS4wXUPhCNq0ARL6T4vDphGGUXkkvZHrw7WNZ9/5b5j0h+sax4lWIjVA1gzA8CRwYad&#10;wJpHAQv97ATWzAEIIyDCPz9Y1zyKOCP7dQJr5gCgkBme0MY8Cli6jfUAhzMHQEElJ+OA5lXP3alX&#10;IVV8kgewZg6gayvoWXiAw3kUsHQV7AGsmQPogg1c+wew5lHnsGYOQEcUGNvJfs2jgAWfPzhf8vB0&#10;zCP8KWw4oPkySlkI9AV5God0zplh4Xr6/YFWXUYJFv71A1gzB9BN3oQHnt4v5WJ2bMRZPoE1cwBg&#10;4ZE8gTWPOqYNOR7/P2fnluRYruvQKfmRmbbnP7G74I7IBHw/tOp09U9HNIqWtgRRFEj+/kKiw6wN&#10;seYH5W01AxCnRKQj1mGCv7+/kHtTGhOJ79UMgC1CZ8ZWo7gN55IvbDUD8L0IIZs5bBS24A3BUdHR&#10;/84G+4vLu7HVKG+rGYBLF46DmcNGJaKABvA8h7w91rgoE8Dd5ry/BoUtwhJiDr+GN3A34pgfoyaD&#10;ig6WhEsxrmYApCjo6I2tRmGL88HMYTMAAjxEG8ZWo/Re5pWmvhePgOggxRw2Cj7EuRF7OW9Df2ue&#10;oBvCDWGrUSm3QLkj8b2aARJT5b1M2GpUbFHgXdhqBsDppcSIMNUg/CFe+s3SaALgdZLqYMJUg7iW&#10;v/2841051XF+v9Z/HSeEqQYlsoH3dZ7APE78miJ3hgf9s6kBEQHgeVGsweQi/ZmSwYYB6WBDnmp+&#10;TfE8w+YSVDgoVDBkpQkXKtK4spUEtpeYwkZhKxXCxNfqzU8yCAtKbK3Ut/z9hUkTR28hbPXm5/gn&#10;i9HMYaOSkEdOj7DVmx8XCn2C2MfRSPS4OBgEZSSf6BeVnEaiAOJ7NSrfC9W6GFdvfzRfXKOEe50H&#10;199fmHVI4UVhq/c/p+SFpxQxrkbdEJsRAzjbijzh9xfyDoNcQtgaFLY48MQ6/GnaIITKXV58r0Ex&#10;hwQpxNqIIrLGFZ2BGVejGBdiYzOuZoAkXJHme/5ekZ78/kJsoX4VV0p0YX8oEq8IlQveGBQhUbwh&#10;sZejtfj9heg9kRSIg3JQ4SgYUazDZgCSklGUiylsUNxklE3CVBMAAq287xwd3jxl/s6FZsPoqX9R&#10;9kwekD6TSQL6M0X2ACF2MaoG/edpiHURZeXvqPCfkEafTQ3o7T9xuB79p0j9/kyhQf0RJ9eA3l7h&#10;jzHVez+tBs3dBFXK3+97B+Q4Ws+j6q1P9g2lC8QENghThKDMt2q+4JKWe/VxsaMo7lHdMGVG1XRB&#10;KkFCtWdTDYKZUMyZUfXG59afV5ezqQaxr7BlTPXGpyKFCiVHmfS7bLWPkcyWX9S7SZlZ7A3KkZU7&#10;9XkF9sZHzU01BjGBDSKbKgL2s6ko0v5GJZl9QJrZn80Wb5WrOPMHRPnO5LyLUfXGT38oc+Sjifub&#10;CkaVIhjCVG98Mv5wWM/fKnrl31nHFN67MdUb/78eYMJUg5jA5IOKUfXG19+qQf5b9cZPrMqodZ4N&#10;uhF3RqEmRtUbP+UwTFA3Mqi/b5VEFROcSaLlLwoNJGe++FYN4u2DqJhwcJMW8WeKVWtC8ANKkj36&#10;m/MEJn/nz9Q7eeE8qgEhPc1rlTDVbGGXxatBelkkn/93VOSoci8Wo2oQqZikDgs3JmrnMfX6EaYa&#10;hKlcssQE9sYn2EyuiTDVINT0FJYQh0iy32pUPBCYCWwQpgiVmhU4G5+2I5GPHJ2L5P///kAyoL6x&#10;J2Zwdj5vCi9zI44gf2yRCyVszdanGkqec87jGtQ7Zc2sjCYM3hTy2i9sNYr5S/LEeVzEpWs60uiN&#10;tOuzsYVRd4cEfjGLKIPGGiFJE2ddGPv/LVc5umnpJvn3qa9PAkFszONHWxjWiM+osTUNIN9NwU1j&#10;rWGkXVGdSX23ZoIUbONWaKw1jCOM/H81tiYD6qKTg6KsNQyPg2rG4mhBj9TfLSn2xsFeWHJkI8gR&#10;q6QJIWXdnXaNhN+/xYU1xiauDuifCsbN66XCyQvTzi8JamMNObPSlA0Ma3S2MDM5Qk806kTXzCoZ&#10;GJcwLhFmB4zUk4VM3T2zuwfG7ZK4l9kBSbn6PTZSiJ9rvdhvA/sv8qVmskmBWlKkDylrDSMewEOl&#10;mskmhWRaU/XQjK1h0I8LdPBy3TNJ6Dbh7zMrDwxriDfU2IZLvjgXv4RLh8SufiRKbFaJ+m5NCmRR&#10;pCmXGVvDYi0X4jNzJR/lb00m4P5jdMsDYyYJa6mZHC4h/Ys8AjO2hvlVMvrPd0DWXNzfVY9/p8Tv&#10;gFGAsrsJpYkwwXVgfnenvMXvj4S5Huq1+d1w4xfmmSv1Q35hsDLpqmZNDsyzcjri/VlLAql5wqRd&#10;TsH8iZOc/7KW1Ac1tob503S0oClkSA0asQMGRuSPkmnibTF1F3pshBtM4GBhWCMiZ7gklYp6Jqm4&#10;oXZAw5hJSmMZLyiNEMtaekKq79YwfC6CZWZsownFw+PNyvDkwGKNLF7ByqMKRenKo4HhyYFhDYWy&#10;mcnRhbKwKIJmZnJgeObccZS14RJ6E1KlU+yAdD79/dzcOpKkb2aySSFNnijFaqw1LEU6KD5prDUp&#10;cFtM41FjrWFE6rgJq7G1g5HOFFRYMNYaxt2UVWLO7hQK+f0A3PL5BMYLGhi3fGqyq7E1KVBVAs9Q&#10;rZKGER18kgJrvluTQrodIHE0M9kw4iWk9pixrU6UojDqTTA9vf4+AL+QNwVlreMlSHSURofGj22M&#10;ChVuA6QU8O8i4YGKwkBiHgdF3iuFCkXsDt94jKVbnTHWqBiDy8USGYkpWSa8GZuL6cJY/wTjjLVh&#10;BKypxIV3CcLf6acRNQVkDG2lrdEfzFsbGNbU0zGXw7ZGGJByuOa7DQxrL3XlSPWZv7G9a84YklyY&#10;n8lhhCR0qYDCqFRJ5yKVzrgJKx5N571vs90WxhYg0CjW5OpHkTApLUgqA9YHSLlLtQNWQUpdTAp+&#10;ilWyMBLj8EvM2JoUKJ2icibepRxrbT04f812GxEpISdqHZiRjUuSHvQI6s4X/NSq+f2NqSVkxFZc&#10;lgtFgjFdE9U0DiOQ96d0+NdVn+La8VZphjaMgDWmxEzkwvLVlLUlknSbUtYWlkxI422lJ/vvZ+Nj&#10;47oqawujbLVJNSRaMdaoSGae9z5g1DTjYiq+2wpKCU0qaSgVf/tHYo1/jbV2SfxMjn6V3roP/F1j&#10;rYkkmflulawWlSg0jb2NteEEvd9Wjar32whLOWuo3ia226Ao3EBFY+O2prbs7wZA+JoJOUd4B4Wx&#10;VDU389iUgDH8VmOsUTFGhNcYa0agEBgKXWOsUaTnUonOsNaoUimQqkq98HfX5N/wK3iZEiMbiSlZ&#10;qRQcFCMbFMZe96s5a0Zkil8dccZ5gQwqZUQId5iRNYkgpaEapzHWqGgkySQwxppDeNvjzmaMNQqx&#10;FAUVzQIZqSkBKpU9D2X0AklZHyMmZgYK9kV0hOR08c0axa3mLa0+ez7pVPbHIC+mUX2zRuV6mOQ0&#10;Yay54Cv58+qbNQrXmClRC6S5gGfj3PLENDYql0Oe0czImgvI8VHqxyu1df8m399ER3bKYuSPGNmg&#10;mMZbnKXzNxvhqf5mg/LfbKSnKCbIiDMjGwbRq3HEp0Rz3ZP9oKJ346nTTGNzAXua0IgZWaOInaUP&#10;gTHWXEDnGIoKG2ONwhixA+MWjAQ1JeCV8mFQGCMGqaaxuYAqvERzzcga9Q/frLmAdCRC/sZYoxBm&#10;EO9U09hc8MU3+zYOz8pXb/ToVhWQRorKAuY3ipENiuOMLFzD+iNGJWMKh8IY24uMPTxHw0qpBVSs&#10;xtgyCBXdTXoC8f3ib+LoNCowxhrFpYkm1maBUOfx77DIE4FikEFx1cLhUcaaC6gSyPXTjKxReFe8&#10;pKsF0t4E1Uzwk4yxRlFmn7un4caRpaJd42caY8MgvL9ejEycR5L6ZijLeck2xhp142mZJSJYP+1C&#10;/lw5PY2N0tNImkEZuye9TkzjovQCeVfL/x3Zfy0/ztO4KL3037Wc/4y9e5oYY8Mg1LBWuauEvnsa&#10;5TV3Ufqay22njCHgINtYfbSGsaQviFTOy/FdZPt3HmNNxQsWFmsqoZ+XtxkbtIo/cXT3P2BUAVBv&#10;QWkt97fVeNW3M9kwgpXvlPmjC07N0LbGxVq5xQvjnZ2gtiBIXu3GGi1fjGxwYaRLcPAaa6tJpRA+&#10;Cmvx3QbGyzcVCIX7SP+xGRvl2Y0vsjC/A1aTimqTws1mbEMltGlD2yX2W7rW/e03emI87srawNBw&#10;0ArcWGtS4CmOgmfiek3gqn8k8j/1zoXH2DDcXBXo/IBlc3OfPO+31aRS8iT1Fc5csjC8/tRyEtaa&#10;FFAs0ARRWRtYWoYbET7HYM8kbULIrTNjaxg7gKlVq2S5hAcak4YCedePZGfTEks8B+FPFAzNDkme&#10;ZmwDY7exSEVghP9trNHnDV3LeZUMjPlg5yhrQwqcONTHM9YaxomDs2DW5GpSqe4MUxprzSXcNd7X&#10;8/MOWE1qquwrv2Rg15TvN0FITrP+bvQhY3BmbA1jlbhnbGKjY43iuub5dWH4MqQSqh0wpJB25e67&#10;NYy2g+nBLZhrpKzcieiqZU6cgWVs1JQx1poUcilSITSOpvoA3NhpxmusfWhSWcmmGCWd9MbaWxQp&#10;xvahSaVoo7pODSz9XgI777fVpAJio4odMDD2G33OlbUmBfISJJeMlNVzyZY5JaOKfpVmbO2XpGUb&#10;/quZySYF7jgkuCtrDeMdm+5jytpyCdn+ikvuDcMazwXquzUpsLtp/aPG1rDMpHoV5bSujZMsCESY&#10;5rs1DNoirVPoFLmajLV3y1djrWFRBEBeYpV8aFJzCpv9NjDO7hchP2Nt/RIqtKiZHC0ruxululkl&#10;q0olIExOj5jJgWGNxxezA0bMyurHmrl1DCwBV8RrZiabFPJsoN6YSSmoxUUb3DSoNNaaFKJcZjGb&#10;mWwYnjm+slqTTQockrypKmsDuyBLMomP7OeaElb/XbVc+ISlgpL6bk0KnDd0PxcPpCR6zY9E3+Jm&#10;skkBa3kXMd9tYZTIMw/NuJ3zI2lHbdIsP2GUhSQz5+wprCyVHIgUyj/fcT5gOCbmjRTfYMZGaqAp&#10;gfMB4xqsqo2T/dnWaFufq5EY28Bw8KhQYWaySYHfCMGa+OSoYHkKYLspa00K0Vfn+iDGNjAUt9QV&#10;MWNbUmDfQObC2sDInoCEjLXhEqoO561OWBvYjXQ95b1ObVSuRqmAaawNl7zfZQ0rj6CVowMxlJrJ&#10;4RKb9IK6onYA1u6uYczAErBKFvuZS0aZygU6PW/FTA6MQ/hOMqix1lyCNVoKCf04i7CmJEe+u1GN&#10;MjU9pV3EcGCIIKKgNWNrLsF5IjnQ7IAVtN4RoajI00hTcUMpHK2+23BJyt0YWR/7sj4Al5WXSlhd&#10;GO49AWnjKUy91BTS4NnOrMnhEno4Igg0361J4UpIJ0fHmbm20iq9X9NDSuy3JgWiyqSjK2sN48Bx&#10;5VaoaN/fjQxSnmnF2AaGNep9mDvOCFRxCnlcNDtgYFzXSSFV1poU3tc+I5LkiaKmJI+EqVN0/m6P&#10;djCQCFICyHy3geGWULpJjW25hOR3dZqutPVdy87sgJG2osTHw1djWy55wApqbMslz59oOc/7bSSx&#10;eR9xbx1TTZXAPvFowyUD40pLzrDxuaYKKycObG48hYFx4ryeRlpCscxayjlN3Y1qYFgjGGQ8vFGq&#10;ErLlvmi+28A4u+llZ/ySkap6n2tgENC7w8l5d4/Clev6j7vjDIwoM+WszEvmiFXxXvEnDU8OjOOG&#10;Dg5mdz+bS/C42Nzquw3M6rt5Nqs1mVtfnpLPu3thNCAiFiFYefWqidgamSsa6/6R0B04Y20cDGiL&#10;49uMbWDpyWpKW1Atrn8kEmPVDeMTRokEUyPztpJVHMrQq/huTUGEWUj+NR7eh2b19VTNnOhW1FOC&#10;loWrsPhuI3VNDI8ImRjbwNimkILZb6N19RHDgeVK66IzI3aFXrk/q7GNO5NiH4pLVrcKlRB8MjPZ&#10;XIJyII9b5rsNlxBXTk2Y85qceq8cVGQQmKjaVmFNCpiKzgzMv0CP4JV3FqyZ/Taw6Db4AmYmh0uQ&#10;5KqyHTw21H7LtY/HFWNtSIFaH5CJ+W4Ny/VBlSYkOlI/kgcqmnKLVbKw1AXjbeU8tvuUcE2TtzzK&#10;H9fkwtChvmixY6zNZYXWoSop/b6VX79RDtzEHYcQQs+kt9YwLtDWWpMC4Xl6xIrY633ksqTk3m8m&#10;Zo5vNmN7Bmi+W8Ow9qWioUTD1hrupFolDcPaM7Ucjt4r+2SsoXkyEYyFpcomvoKx1qRAtJK4jtjd&#10;NL2sH4m13IWNtSaFWPs2fdXg/LUmV8kIWPFCye43YxsYYyOqZr7b6l4hBVXf6D4wVslD3QMog1FT&#10;AnMh+zP7bWB5R7sYnQIlr9YahZFEjvPCYi0b57wDVsBKgB4nT+zugb2tmeIdRB52bHFMjLWGYY1e&#10;IWYHrICVZhzk+BtrwyV4kznyxUwulxDUMUpUVNQ1Jbztou9RY2tSoOANPKnG1jDqC96VxpDc/PqR&#10;Ka9DezEzkw1jv9E+SUQwiD2MNVRI6rsNzHPJCFh5fEU/acY2MH92TwlXNmni2GImBxY3QZW4IIw8&#10;M4mG28TMF8ZP5FQ2O2AErFS1RWNo1uTAqEJBMMIw14fulecYk2FK/mpNCemlJGWb/fahe4WBWMpn&#10;73VgJEYSn1Q7oEmBg4P9pmayYXjmpMiI2yJ5UzUlOaYiGBdjaxirhLCOuQeMgJUdwCpR1oZLfnAx&#10;TKSX59UZG4EQtUoG5m8dI2DF4WJshksG5j28EbDCyhyMZpUMDFamNo9ZJSNgTYNpGlOLVTIwThwS&#10;q8x+W90rfgKRZWOtr0acprkvirP73qTA2Chyp6w1jJl8qRyx+whY+W4/xM3N2MYvQbtHrMuMrUmB&#10;8+1CM1djrWFoIpA0qlXSpMDuZlLUmmwYzPWWlJ59rtW9fl/vSolKrK9IgRMnDQbFTI6AFZ7ku5mx&#10;DSxF3Qi+Gmuje6V6BckP4rut7jX9DNXddASsxII4A8wqGZhWfvMkWB9Aa7EXRglFrsbGLxkBazRn&#10;6q2D5OX6kVz5OIXVd2tS4JmcrC2zu78aprMReIOsHwn9uKythSXSSyktsyabFHhKpmKwWpMNg7UI&#10;T6rv1qTAkyQG1ZocGK3rkzJx5pKPcqzMpMmjIq7VH+DC5lYzubrXdK4x2Qi0E2lreFwcqGJsK2DF&#10;dyIaJ7hkYehXqZBirE28hIuAKr+OGzJjk+ro++peWSaqLcwHzNbx4wrbP5J8e1RuZiYHBpm4mPlW&#10;ZEVv46KhC0uFSOVzfVZk5U1erZKhIFsQlEepnkkeQJGHmpkcmK3RTNncsYYWWN1xFnbjtc8o9lG9&#10;jDXEmqak2QcMwVWm5MxcK2BliajKX5Bp/0ispayWsDZ+CTUpqfsgvtvqXvF6ebUw1pYUvkGZE2d1&#10;r8iQ0phdjG38Eq6maT97vgmv7pXH/G8VU1gBK/IGPBpj7YNLCLarsbWDQbY3tKDGNjCcLvqgmJlc&#10;UuAmrPzJkcsmKZ9sWmNtSYEXGZMnTAGX3gFXrioq0rsCVn7izeR1UE9rrOWRRI1tuAQ5kSp4ff+o&#10;5pq262Z3r4CV99AUHD/vgIVdiGFDCuf9tgLWNEdVsaCFIQBQ6miKsfQH4OurZl0L46r+UO1FeFxq&#10;a7k9qP02MKKTWFMzOaRAJAiRm/luDdN5i2ihZ2wETNQOGBj3YCr4GO91BawEdViUZmxNQRAXpdEM&#10;c62AlfP+aepgkClaU8JNmC6iar8NKeBwEeo1Y2sYjJzOf2a/DZdQAvKlYnijeyWCweFtvtsKWKm7&#10;xCkgxjYwIk+0UzI7YAWs+kVsYESwcczNTK6A9ZtscnXiDIzgGOeUsjZcol8yR/dKNJTXPvXdmhR4&#10;72brmBfokcviA9GP2ETVVsDKY4B7Ex4Y1niiMrt7BaxahTQwXqB/nuo0fTYpcOCTFWtuiwMjEEd1&#10;dDW2JgV0QTTaFDliPOU2c+W7ud29XBJramwNe68SZW0FrO+ZNOfbwP6bSaEzv4+AFVeG8hmGuQaG&#10;O8n8m/02Alas8b2NZz4wxkbyj+GS1b1S6TxdJc8e3sBS84QWKuLEWd2r1gUNjFVCl0GzA0bAyg6Q&#10;uqCB8fz/YO+YsbWD8Q/WGhZ1OikyxtpwiV8lDfuHmWxSiHrMadVW9/pek2psTQrZbypvkeOsmeue&#10;5B+Ra4Q7UTBiOrx/isjTwq5EAlUlTyTzYw2Fmymau7Ar1zmVbcc1Y62hLxHMtTCYi9NU7G583LXG&#10;nUow18KuSLh/cJ6Ot0XOwbWGayKYa2FY4wVUcAntP9cafok4cRbGTPKaLFiZQsprjQ6d4h6wMH0G&#10;sC/XmnvvXhhe0EXFgijRPdYoQ2JOnIXF2oXHJrFKmhSYfZSoak02LO9aqm0L9Uo+xqZi5gtjldAO&#10;TvjKlIVda5K5BuaZawSsiR9xxp09BXye+pE8yT/Tfe783Vb3SqD9avSTfKi1RrKRmsnhEnqYqRge&#10;xdzH2s9LNWT6Wt2rH1tTEKvkgVrUzORwyQ/Nd433+jVy2StdgWgvb6wNlyA3IMferJKGkX5LcVnh&#10;KdA4sT4AFWlZXeZ8G1gaQFGX2YytSQFrUJAaW8N4WuRp03y3EbDyQoV80jDXwGiYRwRDWRsusR4e&#10;r7L1AVKh7stUqqZaQMESU1BVpRaGLojHfHGjQp881ojGGb3ywhgbh7eaySYFOJLoq1klH7rXuApq&#10;bE0KeURQmRYkBNSUEOdCGqqsLZdQuNhkpBEgWWtUdDFe0K1JIfWapLWGMTasmd29ulfqkHAOC+Ya&#10;mOeS1b1SHSqi6uO9m7XUM0n1GBJcBXONgBXmIkfJcMnAwuQPtSZHwIo1Ih/GVx4YPhfxEjW24RJ9&#10;4qzuFUU1XpeZyeESylIkHH3+bqt7Re1AGpGxNlyiz+6Ry1LzhIc7NZNNCt7DG7ms9/BG98qPZO+Y&#10;iWwqSXEoE+X6ug8loHcziUaLwlZSHc+e69R6ZVzuEjwobCk1L7WZmg7IGFUOyaAI3KX483lcH8JV&#10;SgqaTT0olEfwqrE1bkVyrgwVj9iVGk2qOzw6+Z5DUlNNIvKi4lG4cTV7vDuPiqcUPPb6hU9uVCYe&#10;+bWCVWbQFNlYFLbcOly5qv5ezTeZQ6OToYpWzQZJNHIdNupB3ofyCaayK3WI3P4a1APVu1sbfZfh&#10;qV8lVnMm12xgK2XjxV5e3uABS63DRmHL3ZpWpEqilAqvDirFAYyyldeqmg3KOqSqw/lwHhSmlDKA&#10;+Efb+sGWcQQGBcurjhVknbatx1cYQIyrURmVWhujaaUe3JeRVxD8rl+ILe65Yh2ONFXv5UH5OWwG&#10;QOqg2oai3atx+bXR/gZSE1Ra5ns1iuIDD0Q75728olQiJ+a5kDe0HlfcL+MDrJIVCjBCVtL4xxZ+&#10;lRnXClIpVaquLIPiopO0tPMcrhw1hdzMZWxQ5Aek/Y+wNbxBVEHtr5Gwat9mpKgkZSIoEutwUIlf&#10;qHN59Ktsf6I1xlbzRuryGx0woq9aUfTZjtrjzIeDIqMjnaXF92oGuHILdmtjUHkwVWHv0aBeefk0&#10;unSuGD0dMNvTaKQo8TMw6taoVb+o3MHUNDYJJJSj3OzRrV7REKUE0vmbjQAVt01FvAdEP2SWotnP&#10;Iz9lNpR7M6A0N1PtypEf1hejb61yOQZ0pTCs6uvBkdW28JfNdh4QJfOo3qC+V7NAhDJmIU6V1iuZ&#10;Ji6GObJTJHAqFDAgcrp4ojaLfrSqpGI8TBFHXj9q5ln0iE7NpXk1p4g7TIVWbrtjjKadPGyLHTYs&#10;kNrG5gYxBVpp7sBTlCgpR7Zr/0a4VLk4i6KUfsqDnke2glNqAqkA36IQbeWdWRibCwseBI9s54Ns&#10;VKroXMhUMLaaPLh3UPzC2GpUnhfUwl+tKVX0FVMNimYvVC8142ryYLeQGmrGNShcdOe9rdCU1zX1&#10;4LgobsBKLkdApNc9R5KpfvaBYkOjaTLT+EEEquEjTwL9Ey/RDypjQx+XKz6c+WaD0t7A1GSlMlIy&#10;pMQmG9K5WD9nNaaW8j9Q1oNbiWleTMzIFqV901WY2j09KO10r770GzmA4apB6cvEqktTckvZav7Q&#10;l6TVlj4REKgP1tcdffmbiqo3xuUWR3OOvtROPdWbDUIMig5FLggxqlKK3HybrhbUnyqiInABmQpS&#10;HE3p25ZaG00d1hYldOoXIhqIcONIU4si95BaVOdxfa8MVdtqbyW2jEyNmgQ1Lm7P3KzMuBqFTJPa&#10;BmZcfWn5+uGri0Aphe/qF2KLq5+x1QyArZSzE9+rUTw7xws7+om80dUvJCjJLBpbjeI5LE9bwlYz&#10;AIFdghDGVqPudLUmc03YaveBMDeuvbHVKOQFvOcYW80ACNqo4WJsDYruQIY3UIvW98KtV93qF5Uu&#10;ofzC8xyO6BS3nnw8Ma5BfbE21ByOdjQyBlM/jRyimg3+68sknvG+VCjyLiM+Oe+vQUX8Y+5G1Ioq&#10;WyQ5K43kogjGJKtdfK9hgEjmDM+P1pSPRbagsbUMQGUrs+ZHoIr0Fi/f2GoGiFiIryy+16DSZ0TZ&#10;agbQHDXVVTVHjVpU8/ygNM9PaVWupHejnuXVt1dvCqYJqS7VLApFyVj6uonvNShKwaa2wnnNj070&#10;i9uvqRSFh1G/kGv9haq2wlbzRuojGJ06b/Rj64641Nhq3iClVj1SkdXdtuj6Z8QIqPsLRTfueMvn&#10;/TUo0hhSP1rMYfMGMmsKShtbjaLAgRI+UNWjx0UswNR2XBRvnqpsJcrrsqXP5UGRi6VKrn+PMhRb&#10;TL6Zw/U3+F7GFx1d6B09temb+z2od5KLkAnSd6rnEKm4WoeDYvVS50+sw9GEpjumqXxL1fL6hfiv&#10;7EtjaxjgndEnvtfoSOlqTaFAY2sZgKQAc08ZFSm20GgaW80bd+I25pkPHdzM4YukW2NrGIAiwDwd&#10;nzlqFKTIA1SjUKasfmGSFJVvMyi9l0dASn4kT3ZmXMM24Si15ocBUpLa+PMjINXcO1LQCDPc9xp/&#10;gzOF2TifKSMFxY+6mOoHuNT9lXNWmjkcKSg7Rb2UEj5tWylQosbVvEHC30vdK0d2ih9FMTkzh80b&#10;+IcUNhHrcASkaSmtOGoFpFRcTmjpvJkXlnu2msQmDmRxD9XJjKtufTEELqpYPIdjo175zoamFpZ2&#10;uoYSRw2KJhFnSk1jcwfBSpXqxHLokflvNjD9zZoGKARE/V3DVFMjlUu9yb8m+tcDe2TpG1sD44sp&#10;53f0oBRvokekstXsweMUv1Hs6BGE+kkcmJ7EZg/e3MKLYkeP+hQaUJGHEYRGxKASQZGN1Xcm8uBs&#10;DQtcGJYpLUUqftuikJXZziMI5TGRhxW1OJpynhE0m7UxHEBbWtVAAJlDjStV6NW4mgIoF/dj6htw&#10;tW5T7/ZcZ0dg9KAvgtLqQWBQaGkoTCSmcPSgLxQFinwHla2sgqOjB32mY6g5nAfFO7gLjq4elCw0&#10;U1acQqT1uf5r9mDmsGkjYXOjZubNtm2li4jxA0ZFSvUvvETBUIPibY9CiWZcvf9/kAkahTFiihoX&#10;FwGmw9jq/f/DpVk5blsA9X5TD6QUxa1fSGrpQwVUBkXysapW9T0aUip5IKw336tpg0LiEbaceWPE&#10;oOkfpfzRQTGFqqMWKXE1hzyPPFQAbFBQKI0+xbhGDEotdqUwptpN/UJK7ah6zZStKdQ3SiT1qDIo&#10;Cv2rqoi8DrWt//o1n+8PgyJ4GwY4r40Rg3KRiwxJ2Gpvg6NB1YXmIarHRbDdCEYWdeOB1GSFUZKw&#10;bBG5IdHQjKtR1CBIaF/M4fDGD/pRZatR3JlhRGOrGYDkKVVQDPenZoPuLhyxxlbfU9Cm4IyaOWwU&#10;Oh1yvYWt0YE+nvRIMOtwULjKdOAwtpoBqGHiHrRHPIo2MOU8z2tjSpU+CXIonh/UleCNelRZGSiP&#10;4OohcVBcbkjkNeNqBqBaEI0HxNrY4qa59xqOGhUo5b5pFm9sNdvgirqHjg/pKE6KiiIO7IePbPby&#10;akAT8DH1VWiCUJv5i0wXIxj5KE/6IpZlNvPAOPZUMHt1o7w4pWXr+VAZGJUZ1V5eAWie6UwOBPqG&#10;mkNcAuVjr/6ThmNUMhLjGhhxTnWFHfknAiS5NgZm18bIP2nTlyc3M652UyAbkyVAkLcmPi04lah4&#10;YWQMmgonVJMeW49vHDAzrobRwk4FmEc0imwfFbjZXwNL1XLDvSP//IfvNbxhv1d7DrhDBG6Mqm1U&#10;o5Coih+OaDSq/bR4O/PGwL4IEQl/A3rptXFJxQZha2HwhjmXf0Y0ykn0ILXgPK6FEaI3dyIuyDOu&#10;649yfBeG4tmcX3yfskWcnZ9ohtUoGVr+maKlaTRo3sAW9V91vLNrQ9JjDeuRthjqazXKuqLU6G1b&#10;uKI3NYWNItCursucwm2La6Vh+UXxDJP3paPb+zPFSn9od2NeHRZFBiS3G2OrLxwkMyK0MMuwUfQk&#10;xLkRtkb9SdW4NB44MhRJXDXzFJu7PMy4Rv1J8fpvFLTCVl9uSMJThc44GOsXpmgoh56w1Sg6YV1M&#10;CW7cprbFE6KpcraoO0XaTZEH+pOtLW7MZlyNorBySq+c1/yoP9HdOpYfFCueQsvGVjMAQcc4leJ7&#10;NYq+qyrk8DPqT/rvJIVX2Gq2oTJs8rvFHLa7cUO56L5Xozj/EUkYW80A5IJGdSfG1SiabFB/Sdga&#10;9SduL8nkwtagHsygyRGkBm+teWxdTMhhUTwtURLWjKsZgMJcysOmlln9QlvAioe1QvHCmTYs5+81&#10;KMqBK40UH2hs3S4m32xRVEi/muJL1NRrW/S1hkXFuBqVTpgXkcv8M5pRug6q/OJFcR9Kz7vzXh71&#10;J6FvdK1mXM0bxAFxHoytZgCuDqpLGGu8Zp63LzTPxlYzgE2L5U2jbeEqq/016s/UOjVLfkCsQVdD&#10;hfhu/ULENsrFHhCvy9SSNnM46k9aI5kAEX91/UBk91R7NGtj1J8EKtXxNSBaMNGE3fDhqD8Jbyq3&#10;d0CogeiCZfbXqD/ZJ6bQCD5/zyGNAlXzuJ9Rf76oWqHWYbsbrENyM9XaaAZIaFmoAdjwMy7cFLoj&#10;nDlq1J9hKENRA8q4KM9pbA0DMIfihZ6qZDuuW7bleVyj/nwXUDGTOKgXPK+4d9SfCHy5kAqeHxTb&#10;i7RdM66hAN4qvs1ZOZpRjhREo8bW+BvwmvpgoxnF1sOEe0mC7c+MFt5IDxZFFVBVoIgOFG0rlefN&#10;oh+U9qNW+sk9xbymcFuoX6j9wxWMkkZyEyI9ukisLa6+Zm2054C7QUkes+YbpX3s0X1eIV8jnCOF&#10;u8ZFbA5NkBjX6D4pQ0VYRIxrULSWTjmNM0eNXJTQNymMxlZ7KXw9ChwaW80bNzQwKkY0YlEuUlQl&#10;MbaaN3g+4I8ZV6PQb5EkbGw1b6BKTcOp891hxKI8pvDWZmw1b1i5De8gtQ7f8SjjA4xalMASajEz&#10;ruaNxNmMhJ4aiPUL8XRU4dZFvTeKGlczAK7NRcX0Ri2auKjJl0aHUuOKjtDNYaN0vHeEnzRcSXbr&#10;eR0O6h3HNnM4wk8U7Sov4GdQOj4/ws+8wZq+wj+D0u8OI/wkpE8w0Mxh8wY/z6QUEd2tpXHFY6N9&#10;qbHVsLwSqc/VBBBJcH6iWBsNy+uXstUEwE2KNzTj24xcVKoB+EU9h8TZeOQw42qYfa0ctSivsERG&#10;TfxwYGhgH8a1Gd0nLRMJOqhxNW+gPcIhOrsAo/tMY9kIMc5rY2Dm6BrNZxqyIEw1dtrXSCUNM6T2&#10;NHgf5pqnTDWM6KsaVW99sjDQvihTHzB1mIxONK3LVSYnUf/aJGQsmYp6bPUCobR7oZszX6thOGsq&#10;+Do60RQKdGGvgb1rrJil0Vsfwng9VQR7Ko3ySmH0lIQXew6JdKrsyoUhWDZdYujwtbacpmdhKc1v&#10;Ahur+LRaJTIU6idSmVSdXB+KT/RDRu/1MzA7h6v4RF2qspcJjte40ImatC9qARSIbBZ6jhveGBi1&#10;6oyGGBd3bHEmq5vXwCiYZrSAVGlvW6jfUqvufJosLGoKsZdH8BnfOs13ha1xUKyt4Q1Ezs6DGp3o&#10;27s24xre4OWA67wZ18DsuIY3qLP2MolfJFL2Zybh2ZyVI/gkgxN5njlTBpZOyWZtjOCTVsm8fZl1&#10;ODDL8yP45FEUXa+y1bxhvdDViVL3JE0izmt+YGhLTGEWGsL2R8ZWMlqFrYalApcJKq9OlAkkrGxs&#10;Nd3oORwCgDVS6F2Mq2HEXtQD0YdOFN9G3bwGRg6M8qNG8IkvSsV2Na7mDZL1TZFA5PW9NgjLk9Fi&#10;5rBhHBYmOER0cWyhpjIJbQuLOy846rE6UWQA6ua1sCcRUeFHsRR6XD/42KZr58JeXDnUuMbfoNSE&#10;ipbjifdPxGczr7383Y3iP68mtPEBI8R2E0zPe+GHMfR255X4Abt8v8zbFx3bxhiddZEeHanjA0ZI&#10;1HAivUnGGIoqk+DzAYvCTLzCPkYtSgkTOrGIp5sP2I3OOeqbNQ1gDEmQ8HBomNkTgitgKJjaHo16&#10;kARuCnF9wEiINf4vJ2sbo0g2h6ZYIAtL2NEQyChGqef/xcu0MTa8wz0H2f0xTkQS8Yws7oBg/A8Y&#10;IXuj78FpGGOcZaZGwAcs8XY1smEQutmoOwsJS/0bCcUaxxRZb6O4VKnErIXxvv9yS38YhJNd1V3E&#10;w67feGPpm1DYY6qGXgkYXcx1bGGUyo4OSazGoQKMIQM3S79hGON+KoyNBhQ/ggxoc8QsDKWAWiAj&#10;HYVQSfgzIxsY4envu7lDE8XuT421C5qd84E2MFRgKCZFBuRjhKApix5nU1gb6qF1J52PzGdrEkH2&#10;8K7II6w1jHtjDjVjrekAa2+HU1hrGGpQqsWL+xJigvluaeIg7mYLC4Or9A4csbFGlMB4+wvDWgoH&#10;mJnsCwnTYa01DGsc2MraUsKLPh9qBzSMzuGXSJPOvDW6UMbGNdJ8t4FFM0xxCWOtvZHkAF9NRiQN&#10;3utzJ3KS9xMxtuESchZUdhOuzv9mrUmBRCqeXdVMNgzmuuSwF2NrUkjaVjy08+5eWWnKQKvTbRSi&#10;WCMeanhyYH4HjLD0hhYeZjZjawrikRI1sNlvoxLFGtJo9d2agq7UBYuuV3y3JgWs8fCoxtYwHkXf&#10;rRGFtSaFW55uTCQQDu4d8HWDKM2aHKko1nhCMG7JwK5c2BCZipkcsWis5fZ13gEDwxozac63kYtm&#10;Jvl0xtpwCUWGVS9nlF71AfwqGdgV3zq5AedVMkJTvwMGxg5AoKpWSTsYWJO7e7Sm7O775WbOgJGN&#10;euYaGMwFJyhrTQqelUdvytmNNcMlU6CU+tUknpozYGBYo/OQ+m5NClhDfqf2W8P8TI58FGtEqAxP&#10;DuxK85E8mZ53wMpOEdjHxT5zycB41ElCrrHWpMAqwS8xJ84oT9ndyBLNmpyKo1iD8dRMNgVxSr1T&#10;tcRMrl9yI1BgVsmoT+mRwomjxvbBJe+Cj+K7NYwMRep6KmvtYOC9EmFRY2vYlesDFU7MKhkuoYCY&#10;KqmIpLuODqwhoVZrsh2MZF6k0qmYyYZRWILXJGWtSYG4KQ8vylrDUmLSRQpHUoo1ZHpmvw0Ma4Tk&#10;zdhGVMq9m3iJ2W8Do00xYk/DyiMrjQ9KBEV8t4HR5pXrm7LWpBDJ/MO8HsJvvSapW4RWUeyAUaQy&#10;trfg87wmB/YPY2tS8NGZKWH6D9+tSYGZfJfeEWNrGK8UNK4xXDK6VDSBb9GdsDZcQjw/lerOZ8BI&#10;TKNATFlXYW24hDY5hKKNtSaFWEPib6w1DLEzfG7uASMzxRryD2NtYHkZ4W1VjG00qqwSIk/mxBmY&#10;XyVTmRS/HOZS1tqdoSECgXazu6c2aZYWFwHx3QbGOy7Oq7I2fgliXwZnrDWMlUX9MGVtuCRVud0q&#10;aRheCQ1JlbUmBQpdMDY1kw3jAQellVqTTQp0HkKHb94DRrHK9Zka0WpsTQo0caTHp/puDbtSgj0O&#10;xpm5RrXK82Uqm5hV0lxy43RLWPNsbQSoXKfw6c3YFsY6TqBRWOsgKtZIFzARjFGuQgnIPcwqGRFq&#10;Mq9V7Tuy/stTIDjJs6IaWzsYtzu3DuUFrXqV6yK1Is1MNincCH4Toxer5EO/Shsdk/rOzPWU+LEN&#10;jIAJj/hmbE0K//DdBoagxL0ajRz1RsfafICzp7AwQk93U/uRCsIzk1CeeslcGPdZ+s+ZmRxSSOkM&#10;FZ8cJesNh5Iru7C2olSCY8kVPc/kwnCWqXRnrA2X8CTJjdFYG1hENqZ+Ib1P+7tBW3gYxtrAcEzQ&#10;SJuxDZeQn8I7grG2MBI51Nk9mlZE7a/0hxXfbSjoxndT94BRtaa/OWkqxtpwCW/5SWs7nzhTyDQV&#10;xmksZ6wNlxC+UFWaEZf2KuFtXSmsP2BUMqU6nhnbcEnS6JROYSSx7FGYUuTfPUbdStADqbrxSxaG&#10;tRdPycfvRm27/2UmP2DUxqCXnbH2/0jBrBLeSftHEsTGyzbWlhRy7RD7jb3c1jiEX+a2iOKoYZTW&#10;uyOmOO7uDxiVP9KrSHy3IQVef1Rne8Sf/SN5Q0DpaqwNKWCNxzQztoFhTWXxsk36R/L+qQrZf8DI&#10;apJjGy7BDaWnuxnbwJAg8SRgZnK4hIl8mnccMs97SvBlLjQ+Fatk/JLL15fyS0jfGWuwsomZkynQ&#10;sAvaWvMe8AGjfY4q+UZAfqxRNssIvT9gKEkjFDnP5MpdX5zdbmzDJQTwVOk8Ts8aG44CJ5fhkoHR&#10;iOgJ45mxDSlcUjJWnN3UYK8fiTUaERguGelqqkV9G/31c2H+uzWXIAzNPV/s7lHKplpnnlvFKmlS&#10;iG7gbmoCPFfzinD4wWVFWGtSoDDQBa/XjK1hhJDYcCLSS+HM+twErHgANTw5MKwRnTF+yehXscZM&#10;mjU5MKwxlWZsK2DlRfJl3jooMFVTwoRgzqySFbA+KaZnqjk8B4a11FkSq2R0r1qoz6Ngjy2lBYwS&#10;lWh3wQi1/6iWkgtLqJ2LgBlbOxhXHDUE9GIHTMXVPG0pPRf6gh7bgyPAvK4vjFB7yhqbsQ2XPDDH&#10;QXX2Jz/ksniv6nybUqioJ3k3MlwyMGbylgLbZ+aaYqhEItJNyYytKSjSaPW2iLM0340gnvpuA2Ns&#10;lBoyY1sBK/kMqq40T2D1IyO9501MzOQKWMk7vJv3bp7A1hpel7LWpEClPI5usyanmCqPu6RZmB2w&#10;AlaeHqA8sUoGhrXc881MDpewjtOd/bzfRvfKd+PEETEFiLE+AF0SyR9WM9kwrHF2K2vLJTz+qFvH&#10;ymW/ueGYdxxuQjM28lhNY5CFMTY2gLlRrYAVQWmKlojvtlxCEonRhhJYnLEloc/chAfGGUDOkNlv&#10;K2CFypXig89UPxJrzKQ5TUf3ylWFm7Aa23JJLt5qbMMlKHNT5OP83Ub3GhFMHpvOJ84KWCmlz+lt&#10;rLU7E2speSCsDZcgnKGJhLHWsKTxqIYaOJD1uXmhksw1MKRSsLJaJcMlsLKLKYzulScEDhyzu1fA&#10;yh69mNLT7MqaEqzx2ZS1JgWK47/QjJvv1jCs8cecOCtgJRSkymrzd+/YWMrmu62AlRS9L/P+xu28&#10;raUnl3lZIapVMOpBUCzE7O6B8a4IlZnzbXSv1JCjaJ2y1hT0D9aaFNBXIadQ1hrGnZunZPXdmhQI&#10;spA4as63qbsaAetTeeZTeJWHlWvKSZxZeWCRV3GHFjy5AlbyCFX7YQrx1eLK2B7qJjxlVCNUQ3ts&#10;xjZcQriEqmNmbE0KugoQytMdG7vbMNcKWMlHU12VKJC51uSaXAErXQtTUO28SgbGd+OdXI1tuCT+&#10;halVQj25Hts3IlujoX+ugNVWiloYXJJ7n1glK2BlTaqaSvRg2bHl2cJYWy7Jldacb6N7Zfmzu43P&#10;NWVViSdwBhguGRgzacfWpIDQHwdWWWsYY5On6eheqVFJz1RlbbiEGmTfJuMa4WN9blQprkrlwuJP&#10;ptnq2XtdASsRWwyK3T0w772ugJX0GHSXxtr4JfQVuF5NNHR0r8wk2lzjmQ/sv7GZl5UVsKZ8nLO2&#10;fgnEpW5UU2yVHUDRHjW25RJWDT9SrJLlEjw19SI2xV09l0zBVVKUXI02us/XxsnBTeTDjK1JAU/h&#10;5eLKo3v9h7E1KaCTeqZUwfk0nRKv4UluOWZswyV0Urwrf3Llst92lYyAFS8IzZkZ28C4m7IFzHcb&#10;ASthXm5GytpyiY3OjID1+uS7KeYaGKJqIk/mu42ANTV40p3nvEoGhsyZkujmDBgBKy+ZrnrPc2C8&#10;CdMxQ1kbLoF/HCt/yGVpZGNUtuQRNCkk80Hx5MJQT6psOwJ9Y40YnuLJhWmF1YeAlR2gdvfCoK48&#10;I5zPgBWwpjeVugl/wHhdvxlrK2BFLKsqirCU+gOghFQt6igRPzB2gKmS/AELK6hb/ofulQClellZ&#10;WJIyTVVLnNUZW9JxzD1gYcQiEHSJVbK6V3YNMiTBXAvLma929+peEbD+qDvOwsjb5QJnxjZcwpJU&#10;mfI0jOsPQNTDeeare72R+6BUER+wPOWbE2cFrOSDpNzn+cT5gHHJNBmgvDbslFAkVK3JgeGaf5m3&#10;jtfqXi+koBsV0geM0Dfhv/Mqea2AlROHLKXzTH7AUM5EVH1kZZLkaiZRjxFYVtYalpzwJKELa80l&#10;eApR1JmxNYwXWs5JES8h3W3GRjTa8OTC8IK+IvQXYxu/JLEBo4ogdbB+JB5eFA7GWpNCUt65C5uZ&#10;bBivfdzy1djaL8EzdzE8ojE9tkQwjHoMj65gLBEXw1sY9wBrrUkBa0RDBXOh864fCZXwvc0OGN3r&#10;lcwm9dpHeu9ac9GZ1+heU7QPWharZGB+Jlf3Ci4XseMZwMPxjC16IrMmR8BK7eCsZWNtuCS/0cRL&#10;0HnXj0wuuYrOLIwZce+mrxGwUgQ/ZUPN2IZL4swYf5LCIzM2OkaYF+iF8d5N0FbozAl2jzViCuaO&#10;szD9ls95NtbuVKQVN+GFoS8hS1KtySYFjg1S1NQOaFisqebH6E57bFSxpXWPWCUD4wwgQm+YawSs&#10;ZLaqIgCvQWHMCRrR8NbQsEUZDDOyRqEM5eQwZ+nIV5Ndr1ygQSGxZRaNezeiV2KOjiMHdWPqI3E+&#10;+yQjXk3FVkUjg0IYfVHJ1viA9c2e9MUw1RkXpSNcr5GuEmCkj5RZIM09/zCyJhEajCHRMcYaRb4o&#10;sTvDIaN3JQLkjuxBsUD4xxgb3SoNF0lFM0MbmJZgk45dKyR5aGlCfXYQBgaHsPjNth7d6pVrW97i&#10;hbUlEejAhLdeo1uF+hGWKGvrjkTHqMa27gghdpOuSBZGfQBkytxRhTwBVXjBcEfwtcwhOjCsOUko&#10;/sBYgyEU+Q/sP0momsmmBBw7dql4wGRf1o/EGme9IeSVu3JxTq0+sSaHSt5yVzW29ivY2u9bg7DW&#10;MMaWwYnDZnSrXDaIS5pVMrB/sDZcQk6lkoTSkme/G4eb4cmVuyI+eqrvNjC/Ska3mmrwKvmfpI8d&#10;m1yTK3e1z6WEN9Yalw2zA7ZeKxpZVZwU8l5rdmzDJcmUUDz5IXe1rDy6VYQeNJsyu3tgnG9ciczu&#10;Ht0qzxv0wjGn6cCwFvfO7O4mBZ7veRdQY2sYngJngLE2ulUqmuIlm7ENDGvvo+PsJo9ulVQVgmmG&#10;uQaWA1+VHuYBpZZyitmRCCLOgIElpQ8ZmfhuK3clcu2C1wPDWuTsxlqTAjNJXrEJXEyZ11zAVIl2&#10;flTP5A8OhvInB8YqecdyxCoZLsEJgpbNd2sY1uSldHSrVzTwKj2YqhU1JexuZtJwycpdiWZeVChh&#10;YJ5LRrdKOXjkQGoml0ts4GJ0q0gLKUpk9tvA8F7ZAWYmR7eqxUc8hcx3i2OorA2XoAV6qIDTh9xV&#10;W2sHI0ySHt1nf3JUst7DG91qOpfcTaEsgkUzkzLxk5towfCVieeosTWMsbk0U8ocrjVgylrDvD85&#10;ZV59qHxg7G5iCuYesHJXXvmcXzKw3E3lDmhS4P5GQE0I9altXx8g1qLYOJ8Bo1ulrf07dnreAQPD&#10;GieOuXWs3PV9WzQ8OTBWSdxXM7bhkvdNWFlr2HtNmjRT0nPrA/Dd0tFLcMnAYk0Vt0HPP9bwS0zC&#10;7sL4bixltUqaFIgFsW/U2Brm99voVolz8fKvrC2X2Mj86FZxnYiOGeYaGF4QYS41kx34ID4Jlaix&#10;NczfA0a3SqiAQmxmSQ6VfCFbVS7XyFYTr1Xe5KAIKlP+xfgJI3almRr3NzGyQRGb56OZS8CIVknV&#10;DpGfOXJQGGNkhiNHs8pkcC8yxpp9vMZjJKsPJl89BAwKY9wU1TdrOqBfhuoIxcthMR1HxoNCXoL8&#10;R7BKH2BV1IYo2BijHJ5JHES/VjBa8/IyZb5ZoyhBSzRbTWNzAa8pRBOMsUb9wzQ2F8CMxLeMsUZx&#10;ZeMt3eyzEauy9MM75302qJS1zOyfPZ+RuEIEqr4GerL60re8AKgDdKSqBCzcy82gaAfLyNQ0NhfQ&#10;TSUoMY2NulGL8Woy4imXVhNCsyrVKGNRCAl5bTKn5+hUv6ErpVscFOWm0lLaLJDmAlq8PU0pUnQE&#10;NR+IVDlklLHmAorEIO8236xRGLulkIpY+s0F6Mq+lMfzIW2FrtRLw0hbiQWnPIBYjcMgfDRVZfh6&#10;GWnr9+V6NcqfD1iaRapUKXBNBzQbgerOg/uAUTDYKaDB9dXki15VJhj5AeO8IKwr1iS4poQ7Gfvm&#10;pPmAUcQXD0ZsbnBNJXciSDdRpeQDxg32lVk5bgJw7ViQnKWKbX/AMIfP5EbXxEDwTalpMdewNLtV&#10;93pwTQ13orTGs/uAEaEi1Up4W+CaUlCBqpDkB0w3lADX9MDZQaslte8almbuT1Nf4HoZtWpqvhi5&#10;wAeM9uX0VhRxC3DNKvQ8V6+lHzACR09qa5qNsHpVbilGnoC5JiNOcE5jZ65ZhSaoqlg65hr2L+aa&#10;VQiwqK7umGsYhfhhBze6ZhU6PRBlNCtzBbK8+6iKJfzMoQekLMbX+4CRmE1NPHUirNYVxaxp5IK5&#10;JiNCJSQTOHPNKjc/uoalFILSe/Azhx4olWhStT5gKTLKc6vZd6tbpWwJk3L0jPDKRyXrl8oqV3Hv&#10;TREwzDUZ4apcUPir0TU9cLv9+RZhbMw1jMdW3kjUab7qVSKU1K03kzmsAmESzFCja3pIc2sKMBhz&#10;DWNlshPUiTAKVtpZxPU25pqMUpKc27EaXbNK2smbupp8u4GlnI4p8AFu6OGbpA63VAbG2H7kZA49&#10;kP5pKhDzKwcGN9CqVE1mswo+rbpHYm5gFBGjjZIxN1LWK4/RJnjOq8OwCi2uuV0rc0MPmDMKIcwN&#10;LB6OyUcAN/SAV8tNRmyEhVGIW5Ufw9zQA9/A7buFpaK2EUBhbuiBpWKkm58wXva/jAIK3NADiXqm&#10;YMQnDPE4NfrVUhl6SNN2dVkeHSx1XfS3G3pggZvHD0Y3sH8w1/RApM4orrDWKBqLUOrazWWzA36Y&#10;UcphrVFka1PGXlkbSSsVHp2jMiiSLPkC6mwdSSuSelNWIVL/CrwlyZK8BrMqR9JKjU23Sgb1L9aa&#10;UFKORJ3jI4SltzwBKnUrH0lresQLhSMzOSx05wwxj/t5zKwvwEXEOQ2DyvH4kKuk2QRSMAVh4vPW&#10;b0RKdqeoqlolzQo/aVZnjp0RwqYrkrwZjKT1B7dN+bKDQhXDk5cbW7MCLcNNQiEz2SjirPQ0VFwy&#10;klZeAU1ZvOtlUJS3owuZcpxH0uqtDZfkUnBzY2vvRK/JEcIyk4xNMddIWr8fSk/JTDYDMZN0YFer&#10;ZCSthJ6dJzQoLvDEVdzYmkso3OTcvBHC0o6bJCLFk1PBNeyqHJNBYY3ux85acwnXfqMm4Ls1ilVC&#10;ipSz1h4GriFuvXCYRwiLeJlwvLPWrECtIfPYw9ga9Q+sPJJWbW1QyJDzkGLOgJG0EtlzzDUozm78&#10;EjWTI2nV321QKFphBcWTK2mloZvaAYPCn+TC4sbWHgbSVKOD5b7QqH+x1lzCqeje6FY/i5+AhESt&#10;kvEwtLVBQcncbJW1ZoXIOtTuHiEsfskX1QiUteESgunKCxoh7Ht3O898Ja16lSyX0L7MvIlH+Fee&#10;IU88RnvygYp+VnV5BNceht4Bg8Ivp62t+m4fFVzDQOIMGBTn253XdbNKVtJKhFOFaAZFPVtKVrix&#10;NSvQW955CqufpautqovHd2sugcvd2T0oXGdEEKJeL9aaFVjJ7pVzUFgjcKiYayStd04Ot0qagfjJ&#10;fDdnrbkk1WmdtUahRKYwm/InRwnrd/dwSZo8ujvOilrft3Wx3wb1D77yqlp5ElRnwKCSQ0GvKLO7&#10;V9aqx9Y3o2Ruk7WkrM1thTWpuGQ0tFfatpPHoqw1lxAPldYGhdYCLaGy1lyi1+ToYfGC4FdnrblE&#10;nzgjiP0Xa80KmktGR5tQb4rTCinPVHDVPDkoGqcgInEz2aygo2pT9xVFLMoAZW3krfxCd74NihTN&#10;dxlEMZOjbyWIbdqcovBqbwb+4SKgWHkErsQ9TJ0irA2X/IO14RJm0r2MTeFXYkEws/twQwt5GVNK&#10;kBHUopVAxuPmstkEUQINJ4yTN+JYRkcethtd04l+Ehh1LN26WCjOWtMJpcadmG1Kv+IYomVQx8Ao&#10;XR+uu3zylOoCwRqhwpq6eo9Alq3jQiaDwhrCJjOTSOfqV9oQ5aKgk8QjBDGzDMta6o4aJ29RiRnS&#10;Q0tZa2LgJUEFMXhpr9+YVIUUgjtTJa9phbMO7KLoU4Fn4r7bsIkMK+D812/kQH25V30icoNLscCz&#10;A/uJIhyhdjeRnbJGDMPEnhZ0RUSYjWM+W1NJgkpuaIOio1tKyxtrQwrSo+TCVhOS8yZ56cZaeyZ5&#10;t3MzuSh7z0eQUr/S+q+L4r5IOpf6biuKlfdF4gj1G1mgXDvUdhtxq431wm9jDQ2PugtzVv8faeez&#10;M0tuZPdXadwX0M3/VcL0LLyepRf2stUWRgPIkiC1bdlP719UMpgZJ6u+mwfTaOC7FZkkg+RhMBiH&#10;ZJ7SYVxvsfk1FfH5ezM3gZxTYbEB7dYAKKmw0HHz6x1Ilo2tUbUbh9XotWJ/2MzOMfhbpZ0tCfcV&#10;3dqnzQA7tQgHDjc8tRujrexqvcu/wbidC1sZAbfmtnLva2xuuLPIhyY6FzY+mfBv1exsEeCD703b&#10;ZftsnDq7RT0QND3riJt8y2iVVGwT5VKxOzUru1m5teLW7myiIycVY6/0vT6re1nZfXPnvsZwkk6l&#10;xanQW4EZDnefkjHKb90dRGnnZMwzsXH2BvjLBa6xbePOaW9KOxsfTM/zFvVGcOpcN06z3Dn4R2nn&#10;ZNy6eOuTiyQ72wO+T37rMJ4kW/H+b1Gm7E0/1Y0tG9zFfcfZKsmIOMXVbHf67WwRRhazd26FoW7n&#10;ZNg69o7dKu1sSDgue2+LOxG7U5Ow1Igv2t6oW9nDyp6N5c7R+Vgon0uDeLi1SoQ4PiVjh8Lj1vq+&#10;JuPDffMtWpGNp+fSwOQ9y1WS4Vfc+iQVTXI2CiORmTv3WUkyTpXeOj1PsrNR4NgFW4nujICSLM4r&#10;3wrfcfj61JJcJcNHQm6Vdk7GXdAccruFybMtYYtO8BU3llJl0+u8f1fkzgg42xL2GjB13yrtnAyj&#10;DExu1e1sFKYVP+peaedkcRM6C747dTsbhelBafdasiTj8yR3bgdgWJ6NAoaL20DvtGRN9oRav+Ul&#10;l82rlIbjdqu0swma+DjDvX4rm1dj18atY8TsTj4PnHXd7tnJsnmVu5u4aP9W3c4mCB+Ir6rfQUnZ&#10;vAphxzdCbpVWTRCx+VsjoGxe5VLJmz5XSQaHH2ejboyAsnk1YnC3uADCPqd+I1B17zQcYDol41O9&#10;080RcE7G3R93R8DZKNy9k4Bhek7Grtz1ea8lz0aBr9uxv/QWSs7J2OzB4Zo7/VY2r3L3K/el3Smt&#10;JIsrMm6Rz8QUT/3GsW8+D3yrtHMynKDxXuiibF5laN+6RTcCuiclhwfR81v9VjavEphnQXurbmdb&#10;wt2c9za0E5s9KckKh53Yt0o7JyMId9N7LZtXidTeu4+AgPVJSe5o/s6h1Ru2pGxeDWrkXoi3JKOB&#10;YGhvlXY2Ck9sya3dw2xwOtUN88pBvTtVO9sEjsFz1/atbjsnmzdo5FuFnU3Ckxt8x1uBmbLjlU9m&#10;3fmCPR7P2SkhCMetFbfwX9Jxtc+tk4Qse0+tD03CuZM75zJruohe3JpK685VzpLy3d073VbScVz4&#10;Xhyo7lzFTbtHl7I2ObUJF77c8knqxtWJKDSj5sYioKS7SSfiFZ80vH2nbXjTp3SEQG+N63rtK7eM&#10;3/q2I4WdXZJ1hai7Ma7rrlXmbMi0W814tiLjvS1cTBKn5mDvY2xGuVXYOd22DreMSNnpir9GDPSW&#10;11rTgf1bnVZ2uuLmPbmu5U7Vajo+EHhrXNc9qzQjl9jcKq1Yn4gd3cFI3bM68wkxHPkbQ62kW1nb&#10;3CrsbAxYMdJttzBSt7qyJL1VWPEqjMLO6WQx+rtffv/v/+Pf/vHbv/7LL7//5U/843fxr1//+Zcm&#10;418//fKXf//52/dv8eBvf/3HT//8+duvf/3LX/7xH7/98b8xG/3f4+d///6N5GRJqpbNV4np3nPi&#10;wUqM93hOPFqJ6bVz4slKTGueE89WYkzsOfFiJcZknhOvVmJM4DnxZiXGpJ0TP6zE+EfnxE8rcVDM&#10;59T8tjCmIPNQFnRuKd3DWbC6JbmHtGBcS3IPa0GhluQe2oITLck9vAXLWZJ7iAvesiT3MBdMZEnu&#10;oS64xXNyfjuoC7awJPdQF/RfSe6hLvi8ktxDXRB0JbmHumDcSnIPdcG8leQe6oITK8k91AXJVZJ7&#10;qAvWqiT3UBc01Dk5vx3UBR1VknuoC6KoJPdQF4RRSe6hLqicktxDXVA6JbmHuiBbSnIPdXFjSEnu&#10;oS6uACnJPdTFnR4luYe6ICzOyfntoC6Ii5LcQ11QCiW5h7qgFkpyD3XBFZTkHuoiil+Se6iLsHxJ&#10;7qEuwvMluYe6CJyX5B7q4vaHktxDXYS2z8n57aAuQtwluYe6CD6X5B7qIghdknuoi6hySe6hLuK9&#10;JbmHugjgluQe6iIiW5J7qItrBUpyD3URNS3JPdRFGPScnN8O6iIeWpJ7qItAZUnuoS4ijyW5h7qI&#10;JZbkHuoiOliSe6iLeF9J7qEuIn8luYe6iOWV5B7qIspWknuoi7DZOTm/HdRF/Kwk91AXga2S3ENd&#10;hKpKcg91ccy6JPdQF+emS3IPdXEQuiT3UBfnoUtyD3WboI7fVr8L6jjB7CSPw8Rn5fltJRfUcVrY&#10;Si6o49CwlVxQx3leK7mgju/VWMkFdZy4tZIL6jhCayUX1HEm1kouqOOQq5VcUMepVSd5HDs9o47f&#10;VnJBHedKreSCOg6KWskFdRz8tJIL6jjIaSUX1HEw00ouqOOkpZVcUMfRSSu5oI6zkFZyQR2HG53k&#10;r+OJZ9iFwMtAgBdHEL0MBHpxqtDLQMAXBwW9DAR+cfbPy0AAGMf5vAwEgnFEz8tAQMjZGDMDgWEc&#10;pPM0ECCyL8nL4EJY2IyFIpETbFYVLqQFAi8DRSI8hpeBIhEmw8tAkQiX4WWgSITN8DJQJMJneBko&#10;EmE0vAwUiXAaVgZKYsQ5Ky8DRSK8hpeB2kSYDS8DRSLchpeBIhF2w8tAkQi/4WWgSITh8DJQJMJx&#10;eBkoEmE5vAwUifAcVgZKbMSBGy8DRSJch5eBIhG2w8tAkQjf4WWgSITx8DJQJMJ5eBkoEmE9vAwU&#10;ifAeXgaKRJgPLwNFItyHlYGSHXHKw8tAkQj/4WWgSIQB8TJQJMKBeBkoEmFBvAwUifAgXgaKRJgQ&#10;LwNFIlyIl4EiETbEy0CRCB9iZaAECDvHzAwUiXAingaKRFgRLwNFIryIl4EiEWbEy0CRCDfiZaBI&#10;hB3xMlAkwo94GSgSYUi8DBSJcCRWBkqKxCZzLwNFIjyJl4EiEabEy0CRCFfiZaBIhC3xMlAkwpd4&#10;GSgSYUy8DBSJcCZeBopEWBMvA0UivImVgRIl3NhlZqBIhDvxNFAkwp54GSgS4U+8DBSJMCheBopE&#10;OBQvA0UiLIqXgSIRHsXLQJFoMid8z7BGoUNgaaDkCV8RNjNQJJr8CXfoShVMBoXvcWgGJhIhTUoo&#10;nxskzTZQJJo8Ch/CUA1MJMZ1oiUsbHIpfPZTMzBtYlz6WTUwkaiECpeDeL0QV3MWDUxOhfvyNQPT&#10;Jsb9mVUDE4lxI2bNwERi3HFZMzBtYlxbWTMwkRg3UdYMTJsYl0vWDEwkxn2RNQMPiVxMUzMIgWNU&#10;uQ5KM/BmZz4PrRl4SORz1pqBh0QuG9cMPCRy9Ekz8JA4xlWJ524MgdcLgkTusjIzECSOJsfCsXmt&#10;golE5Vj4xLxXhbgUsDSiybFwjaxmYCJRj4ZwoaRZBUWiybHwERStgolEPSAymhwL91WpBiYS9ZDI&#10;aHIsfCFNNTCRqBwLnyPwuvFyVMTkWLiZT6pgcix82UkzMJF4OTBicizj5ciIybFw64dWwbSJl2Mj&#10;JscyXg6OmBzLeDk6YnIs3L4qbWByLKMeHwmBNbHoAZLR5FhGPUISAk8DtYkmx8JHerURTZuoB0lG&#10;k2PhM+mqgWkT9TAJ56bNRlSbaHIso3IsIbC6UY+UcIeQmYHaRJNj4Tud0gsmx8J1EpqB6Sfq0ZLR&#10;5Fi4e1I1MG2iHi8ZTY5l1AMmIfBwoEg0OZZROZYQWBroMZPR5Fi4U0d6weRY+CaPZmDaRD1swpdw&#10;zDZQm2hyLKMeOAmB1wtqE02OhRvPtBFNJOqxk9HkWEblWEJgtYEePRlNjmXUwych8DRQJJocy6gH&#10;UELgaaBINDkWLocTHJgcC3e8agbm7KwHUbg22WwDtYkmx8Kl7VIFk2MZ9ThKCKxu1AMpo8mx8E0i&#10;rYJpE/VQymhyLKMeSwmB1waKRJNj4XZKbQMTiXo4ZTQ5llE5lhBYbaAcy2hyLGN8wK5EcUyOhQsO&#10;NQPTJirHMprnVEblWELgNaLaRJNj4WpnbQNzdlaOhdtMzSro7GyeWBmVYwmB1YjKsXBJuZmBItHk&#10;WPhAofSCeXJlVI4lBF4b6IrFPL3CndFaBdMmKsfCxyrMKqhNNM+w8LEWrYI5OyvHwm14VhX4wG7V&#10;IARON07KsYTAy0CQyHeQzQxkdp7McyxcKKpt4NlErlfUDDwkTsqxhMBrREHiZHIsU3z/6Ty1hcDT&#10;QPzEyTzHwpdPRQOTY5mUYwmBVQXlWPgcsZmBItHkWCa9gCsEXhUUieY5Fu5K114wkagcC587MKug&#10;SDQ5lkk5lhBYjagcC/dHmhnI7DyZHMukHEsIvCooEs1zLHy2RnBgcix83FwzMG2iciyTeY6FS4BV&#10;AxOJyrFMJscyKccSAqsblWOZTI5lUo4lBJ4GOjubHAs3xEovmBwLN8xqBqZNVI6FW+3NNlCbaHIs&#10;XBCtVTCRqBzLZHIsfDlGNTCRqBwLn2PyGlE5lsnkWLgKXKpgcixcC64ZeCsWbjHXDEwkKsfCdxnM&#10;RlQkmudYJuVYQmDZA+VY+CqpmYEi0eRY+J6j9ILJsUzKsYTAagPlWPiuupmBItE8x8J3WLQNTCTq&#10;lV6TybFMyrGEwGtEtYkmxzIpxxICTwNFosmxTMqxhMDSQDkWPmhlZqA20eRYJr3iKwReFRSJJscy&#10;6TVfIfA0UJtocizc1y6DyTzHMinHEgKvCopEk2OZlGMJgaWBciyTybHwHQZpRJNjmZRjCYFXBUWi&#10;ybFMyrGEwNNAkWhyLJNyLCHwNNC1s8mxTMqxhMDSQDkWPjRjZqBrZ5Nj4asNgkTzHMukHEsIvDZQ&#10;JJocCx/Q0iqYSFSOha/2mFVQm2hyLJOeYwmB14hqE02OZVKOJQSWBnqOha8dmhkoEk2OZVKOJQRe&#10;FRSJJsfCZ1EFieYdYZNyLCHwqqBINDkWPoGtVTCRqBzLZHIsfEy4ahACpw1m5VhC4GUgSJxNjmXW&#10;cywh8DQQJPI1GTMDQSIfYzIzkNmZr5CaGQgSZ5Nj4RtoigMPiXy4VjPwZmc+WCwZmBzLrBxLCCwc&#10;KMcymxwLX03TKphIVI6F74WaVVAkmhzLrBxLCLxGVCSaHMus51hC4GmgSDQ5llk5lhBYGug5ltnk&#10;WGblWELgaaBINDkWvm0oUDY5llk5lhB4VVCbaHIss3IsIfA0UJtocix8Olwb0bSJyrHwgVGvCsqx&#10;8MFpMwOdnU2OhW/OSRuYHAvfGtQMTJuoHMtsciyznmMJgQUk5Vhm864wPvetbWDaROVY+JyrVwXl&#10;WPhqqpmBrJ35xqiZgSLR5Fhm5VhCYHWjciyzeVfYrBxLCDwN1CaaHMusHEsIPA0UiSbHMl8+lWJy&#10;LLNyLCGwqqAcy2xyLHx6VkajybHwxXPNwESiciyzeY5lVo4lBF4jKhJNjmXWT6eEwNNAkWhyLLOe&#10;YwmBpYFyLLPJsczKsYTA00CRaHIsfH9WkGhyLHycVzMwZ2flWPisvNkGikSTY5mVYwmB1wuKRJNj&#10;mfWTKiGwNFCOZTY5llk5lhB4GigSTY5lVo4lBJ4GikSTY5mVYwmBp4Ei0eRYZuVYQuBpoEg0ORa+&#10;fi3D2eRYZuVYQmBVQc+xzCbHMivHEgJPA7WJJscy6zmWEHgaaBTHPMcyK8cSAk8DjeKYHMusHEsI&#10;PA0UiSbHMivHEgJLA+VYZpNjmfUcSwg8DRSJJscy611hIfA0UCSaHMusHEsIPA0UiSbHMivHEgJP&#10;A0WiybEsyrGEwNFgUY4lBF4GMjsvJseyKMcSAk8DmZ0Xk2NZ9BxLCDwNZHZeTI5lgVIpx1BC4Gkg&#10;s/NinmNZlGMJgaWBciyLybEsyrGEwNNAkWhyLItyLCHwNFAkmhzLoneFhcDTQJFociyLnmMJgaeB&#10;ItHkWBY9xxICSwPlWBaTY1mUYwmBp4Ei0eRYFr0rLASeBopEk2NZlGMJgaeBItHkWBblWELgaaBI&#10;NDmWRTmWEFgaKMeymBzLohxLCDwNFIkmx7IoxxICTwNFonlX2KIcSwg8DRSJJseyKMcSAk8DRaJ5&#10;jmVRjiUElgbKsSwmx7LoOZYQeBooEk2OZVGOJQSeBopEk2NZlGMJgaeBItHkWBblWELgaaBINDmW&#10;RTmWEFgaKMeymBzLohxLCDwNFIkmx7IoxxICTwNFosmxLMqxhMDTQJFociyLciwh8DRQJJocy6Ic&#10;SwgsDZRjWUyOZVGOJQSeBopEk2NZlGMJgaeBItE8x7IoxxICTwNFosmxLMqxhMDTQJFociyLciwh&#10;sDRQjmUxOZZFOZYQeBooEk2OZVGOJQSeBopEk2NZlGMJgaeBItHkWBblWELgaaBINDmWRTmWEFga&#10;KMeymBzLohxLCDwNFIkmx7LoOZYQeBooEk2OZdFzLCHwNFAkmhzLoneFhcDTQJFociyL3hUWAksD&#10;5VgWk2NZlGMJgaeBItHkWBY9xxICTwNFosmxLHqOJQSeBopEk2NZ9HssIfA0UCSaHMui51hC4Giw&#10;KscSAi8D2Z+4mhzLqt9jCYGngbB9q8mxrHpXWAg8DYTtW02OZdW7wkLgaSAcy2pyLKueYwmBp4Gw&#10;favJsazKsYTA0kA5ltXkWFY9xxICTwNFosmxrHqOJQSeBopEk2NZ9RxLCDwNFIkmx7LqOZYQeBoo&#10;Ek2OZVWOJQSWBsqxrCbHsuo5lhB4GigSTY5l1XMsIfA0UCSaHMuqd4WFwNNAkWhyLKveFRYCTwNF&#10;osmxrMqxhMDSQDmW1eRYViiVQt6HwNNAkWhyLKueYwmBp4Ei0eRYVj3HEgJPA0WiybGseo4lBJ4G&#10;ikSTY1mVYwmBpYFyLKvJsax6V1gIPA0UiSbHsuo5lhB4GigSTY5l1e+xhMDTQJFociyr3hUWAk8D&#10;RaLJsazKsYTA0kA5ltXkWFY9xxICTwNFosmxrHqOJQSeBopEk2NZ9a6wEHgaKBJNjmXVu8JC4Gmg&#10;SDQ5llU5lhBYGijHspocywqlUmdnk2NZlWMJgVcFieKsJseyKscSAk8DieKsJseyKscSAk8DieKs&#10;JseyKscSAksD5VhWk2NZlWMJgaeBItHkWFblWELgaaBINDmWVTmWEHgaKBJNjmVVjiUEngaKRJNj&#10;WZVjCYGlgXIsq8mxrMqxhMDTQJFociyrciwh8DRQJJocy6ocSwg8DRSJJseyKscSAk8DRaLJsazK&#10;sYTA0kA5ltXkWFblWELgaaBINDmWVTmWEHgaKBJNjmVVjiUEngaKRJNjWZVjCYGngSLR5FhW5VhC&#10;4GiwKccSAi8D4Vg2k2PZlGMJgaeBrFg2k2PZlGMJgaeBrFg2k2PZlGMJgaeBrFg2k2PZlGMJgaeB&#10;rFg2k2PZlGMJgaWBciybybFsyrGEwNNAkWhyLJtyLCHwNFAkmhzLphxLCDwNFIkmx7IpxxICTwNF&#10;osmxbMqxhMDSQDmWzeRYNuVYQuBpoEg0OZZNOZYQeBooEk2OZVOOJQSeBopEk2PZlGMJgaeBItHk&#10;WDblWEJgaaAcy2ZyLJtyLCHwNFAkmhzLphxLCDwNFIkmx7IpxxICTwNFosmxbMqxhMDTQJFociyb&#10;ciwhsDRQjmUzOZZNOZYQeBooEk2OZVOOJQSeBopEk2PZlGMJgaeBItHkWDblWELgaaBINDmWTTmW&#10;EFgaKMeymRzLphxLCDwNFIkmx7IpxxICTwNFosmxbMqxhMDTQJFociybciwh8DRQJJocy6YcSwgs&#10;DZRj2UyOZVOOJQSeBopEk2PZ9K6wEHgaKBJNjmWDUik8Uwg8DRSJJseyQamIBiYSlWPZTI5lU44l&#10;BFYbKMeymRzLBqVS28DkWDblWELgVUHiiZvJsWzKsYTA00CRaHIsm3IsIfA0UCSaHMumHEsILA2U&#10;Y9lMjmVTjiUEngaKRJNj2ZRjCYGngSLR5Fg25VhC4GmgSDQ5lk05lhB4GigSTY5lU44lBJYGyrFs&#10;JseyKccSAk8DRaLJsWzKsYTA00CRaHIsm3IsIfA0UCSaHMumHEsIPA0UiSbHsinHEgJHg4dyLCHw&#10;MhCO5WFyLA/lWELgaSB+4sPkWB7KsYTA00D8xIfJsTyUYwmBp4H4iQ+TY3koxxICTwNZsTxMjuWh&#10;HEsILA2UY3mYHMtDOZYQeBooEk2O5aEcSwg8DRSJJsfyUI4lBJ4GikSTY3koxxICTwNFosmxPJRj&#10;CYGlgXIsD5NjeSjHEgJPA0WiybE8lGMJgaeBItHkWB7KsYTA00CRaHIsD+VYQuBpoEg0OZaHciwh&#10;sDRQjuVhciwP5VhC4GmgSDQ5lodyLCHwNFAkmhzLQzmWEHgaKBJNjuWhHEsIPA0UiSbH8lCOJQSW&#10;BsqxPEyO5aEcSwg8DRSJJsfyUI4lBJ4GikSTY3koxxICTwNFosmxPJRjCYGngSLR5FgeyrGEwNJA&#10;OZaHybE8lGMJgaeBItHkWB7KsYTA00CRaHIsD+VYQuBpoEg0OZaHciwh8DRQJJocy0M5lhBYGijH&#10;8jA5lodyLCHwNFAkmhzLQzmWEHgaKBJNjuWhHEsIPA0UiSbH8lCOJQSeBopEk2N5KMcSAksD5Vge&#10;JsfyUI4lBJ4GikSTY3lAqRSWJwSeBopEk2N5QKmIBiYSlWN5mBzLA0pFNDCRqBzLw+RYHsqxhMDq&#10;BeVYHibH8oBSqW1gciwP5VhC4FVBkWhyLA/lWELgaaBINDmWh3IsIfA0UCSaHMtDOZYQWBoox/Iw&#10;OZaHciwh8DRQJJocy0M5lhB4GigSTY7loRxLCDwNFIkmx/JQjiUEngaKRJNjeSjHEgJHg6dyLCHw&#10;MhCO5WlyLE/lWELgaSCz89PkWJ7KsYTA00Bm56fJsTyVYwmBp4H4iU+TY3kqxxICTwPxE58mx/JU&#10;jiUElgbKsTxNjuWpHEsIPA0UiSbH8lSOJQSeBopEk2N5KscSAk8DRaLJsTyVYwmBp4Ei0eRYnsqx&#10;hMDSQDmWp8mxPJVjCYGngSLR5FieyrGEwNNAkWhyLE/lWELgaaBINDmWp3IsIfA0UCSaHMtTOZYQ&#10;WBoox/I0OZanciwh8DRQJJocy1M5lhB4GigSTY7lqRxLCDwNFIkmx/JUjiUEngaKRJNjeSrHEgJL&#10;A+VYnibH8lSOJQSeBopEk2N5KscSAk8DRaLJsTyVYwmBp4Ei0eRYnsqxhMDTQJFocixP5VhCYGmg&#10;HMvT5FieyrGEwNNAkWhyLE/lWELgaaBINDmWp3IsIfA0UCSaHMtTOZYQeBooEk2O5akcSwgsDZRj&#10;eZocy1M5lhB4GigSTY7lqRxLCDwNFIkmx/JUjiUEngaKRJNjeSrHEgJPA0WiybE8lWMJgaWBcixP&#10;k2N5KscSAk8DRaLJsTyVYwmBp4Ei0eRYnsqxhMDTQJFocixP5VhC4GmgSDQ5lqdyLCGwNFCO5Wly&#10;LE/lWELgaaBINDmWJ5RKYXlC4GmgSDQ5lieUimhgIlE5lqfJsTyhVEQDE4nKsTxNjuWpHEsIrF5Q&#10;juVpcixPKJXaBibH8lSOJQReFRSJJsfyVI4lBJ4GikSTY3kqxxICTwNFosmxPJVjCYGjwfBdSZaX&#10;xMxCaBay8Bg/EggcXxJTCzGNZOEhkgQCyZfE1ELMI1l4qCSBwPIlMbWQyZosPGSSQKD5kphayIRN&#10;Fi46lXgZvpvMCwku6DS5F7K4oNNkX8jigk6TfyGLCzpNBoYsLug0ORiyuKDTZGHI4oJOk4chiws6&#10;TSaGLC7oNLmY4buSMS+JN0aUjiEL13YqIUMWnldJggs6TU6GLC7oNFkZsrig0+RlyOKCTpOZIYsL&#10;Ok1uhiwu6DTZGbK4oNPkZ4bvStC8JB46laIhCxedStKQhYtOWJniq5KFO7MrUUMW3rqHBBd0mlwN&#10;WVzQabI1ZHFBp8nXkMUFnSZjQxYXdJqczfBdSZuXxEOn0jZk4aJTiRuycNEJUyPoNLkbyrzYTpO9&#10;IYsLOk3+hiwu6DQZHLK4oNPkcMjigk6TxSGLCzpNHmf4rkTOS+KhU6kcsnDRqWQOWbjohL0RdJp8&#10;DmVe0GkyOmRxQafJ6ZDFBZ0mq0MWF3SavA5ZXNBpMjtkcUGnye0M35XceUk8dCq9QxYuOpXgIQsX&#10;nTA6gk6T46HMCzpNlocsLug0eR6yuKDTZHrI4oJOk+shiws6TbaHLC7oNPme4bsSPi+Jh06lfMjC&#10;RaeSPmTholOvLyML1+9U4ocsXL9TrzAjCzeipOQPWXgxdxJc0GnyP2RxQafJAJHFBZ0mBzR8VxLo&#10;JfHQqTQQWbjoVCKILFx06nEbsnDRqWQQWbjo1CM3ZOGiUwkhsnDRqZQQWbjxTiWFyMJjhUhwQafJ&#10;Cw3flRh6STx0KjVEFi46lRwiCxedSg+RhYtO+CBxDkyGiDIvM7vJEZHFZWY3WSKyuNhOkycii4vt&#10;NJkisrig0+WKiN9Lj4TEQidh10sWJjqJjV2yMNFJAOOShYlOVpmXLEzbyVLgkoVpO/HXLlmYtpNJ&#10;9ZKFaTuxfJcsTNsJPC9ZmFzRcOGKQuKh88IVDS5XNFy4opCYWlzQ6XJFw4UrCompxQWdLlc0XLii&#10;kJhaXNDpckXDhSsKianFBZ0uVzRcuKKQeFpcuKLB5YqGC1cUElOLCzpdrmi4cEUhMbW4oNPlioYL&#10;VxQSU4sLOl2uaLhwRSExtbig0+WKhgtXFBJPiwtXNLhc0XDhikJianFBp8sVDReuKCSmFhd0ulzR&#10;cOGKQmJqcUGnyxUNF64oJKYWF3S6XNFw4YpC4mlx4YoGlysaLlxRSEwtLuh0uaLhwhWFxNTigk6X&#10;KxouXFFITC0u6HS5ouHCFYXE1OKCTpcrGi5cUUg8LS5c0eByRcOFKwqJqcUFnS5XNFy4opCYWlzQ&#10;6XJFw4UrCompxQWdLlc0XLiikJhaXNDpckXDhSsKiafFhSsaXK5ouHBFITG1uKDT5YqGC1cUElOL&#10;Czpdrmi4cEUhMbW4oNPlioYLVxQSU4sLOl2uaLhwRSHxtLhwRYPLFQ0XrigkphYXdLpc0XDhikJy&#10;0uJ3v/z+13/+5d/+8du//ssvv//7H3/97ac///ztz99++u3nb799++nvP3/7+7ef/vDztz9Eml9+&#10;/7dffvtTezf++dP/+fnbuM58F41O+1P8exgX4qnx6v/86//+43/96yvRbz/98+dvwzxxiHuvEC9x&#10;YWyGpY43//yXmmLkG9F7dHBc2T3Rw+/5Xv79Wyth5Es8eygw3p/7Jul879c///Uff3xV5CizpV3m&#10;cWzE8bhMcELZV8ebv/6vP/zHr//lj/+v6LigY9voSLp53e/yoaV2lZZhXdouGh5zze4r2+Mxuyqb&#10;RR/RdzrCEKWstyXPXAfXkE7akf9aH7XG4MPMbe8jj5dgufYubI9J0XwMHvO9kB6eu1FySfsma/bB&#10;7RaNrKnTC3C9zoGDFsjnsVlnmrutbU9pj6zXJQN271p7frAATQROK4rnSLhR5ycd2dO+6edl6ZWa&#10;pnX397piH9FVe/YLfK7zOrUIx7iMdG0GuA98Jsob9NZ5ygsASYHvlynyvfzb31+Gtiky3h+78c/3&#10;PmvHJVzxpZEgVgAVDZtx70O5WtG9SK5cwmBkMjBYEMwVMEMjAkeUb1/xzCblMoShEXQ83ebDkfph&#10;Xz6Bewv3k5S7s8vI4GT50ofV9SkD/FAq04YR/XGxfGesRURo37Wd0uv14Y6NFkcDugv/leGKHdza&#10;Xo59TKXx/HG5sTV+bvtMSYsJesE+C4b5WOMgx955ALv2AqwGivXHHw1FgqSBiY2tuTOKMrF7Oenk&#10;e/k335/ZnHy2GVm/fK/Ws6da80Q4pTBBvKb5o2bLtPYWn2lxaVP6srFooePpSsIf9iUUCSWnvmEB&#10;JWu+/NviTuMS8JQm56s4jfbiMZYoJ5tay6x7q+0wcEg5TdA6Hp/iyPfyb74/UkrqCLj6hJvv1dIy&#10;Fba7UbXjss4tZNfblGVofnWMx7RprRleZ+645zGzfPZjLav+ypL5cHcveaNNJWsarVuLbWhfcz0U&#10;YzrsTU7zH+u7H/fm8GS8pSHiU7n7xNCzph3TmxuXbVn2tc7pMfVsbsrx+JZNIFBO1tlHb7Ke0KYr&#10;xuxWLCTO1kvXfehiXo5Vw4/rPEYT9qwz7VGpJ4+7Ygzg2hnTQDOkVdhSsUudE2mth6eBeSsRfE6V&#10;7+XffH/EcPSWpaVyMZHvvcXRFENjJw/prgtQpgk19kUGjzF3r3mxV3yiyXuPrFiF92Pzfck4Ri24&#10;Cfoz7ZH1vOXJyHiMQ1Fs/LT0jcqnx5c2fV/ysuSmglPao+Tlccw9bxTD6vcZIkZtWutaVrZ69g42&#10;qKe605sxDbzDTOZbS8tS+NxOC5LSXfip1cZPiPqEzAdVZAqYGBVtcxaONtV8wfhmm1KnPvM91nac&#10;+mhTxkcHCsZnj9ueHk9r9yPwdI5NDT8em1Qyv3/FUokVRp1dJoxs9925EWlnpI+Scaq6a8QsdTCs&#10;N0qmxu08HyVn2iPrM4LfPGaF01usP77Z2iMTcNoj7PEeyjlKxhXry5k3j9kn1WfU3iT3Sh6jb3vJ&#10;zBzV1I20NrDZjSxemj4Ov6Onzr66WfIY6+DM+mWPz2s0bCW+dD5OCPUmwR0It3dX7IG1cebaWIpm&#10;yVfwDhiBPrT5pod4Thh/1oxZcg66e3WGIsHhzLQ4oxXbCJ69n6/DfaBJemecbU61HfVXsyTsN1t7&#10;T22xbi/ml13K+amvmBfU/eAASH6LDAvLu4Ylwc98DNle3RPrHclp4q0x+biDrxn/DAPmjLFt4eNx&#10;+pqX1k4rmrXlsHUPaLAi63ta8738u7+Pa3kM/FgjZMQsX3vXpNx9lLvhWLSARllJ4VQlxlhF7ARG&#10;1vrJ2937jnGQBdaC6q+mK+uj3l7XlRSGqy8lcCB2t7cXS3S2m+Vw7O4PGi45PuwEcZ1qlR80RveI&#10;QGl1+bk0Pu/nYIXM4LqPngfmqUceOKVRl2+YvbimYzcCzAp1OH1cmNdm/byyh4ED+K0TZybQvqP4&#10;WNonQhrwZjq2HeUbWVVFxAU0A9d8L/+291lvjBk6mZ9TzOZfv7/hy6RGYQLTWcl8a92yFFYPaThm&#10;piYZ/EQmWQTszfj2MZ5bf4zx69vIfjylzpxdyPU1TRlLnPPoniNU2WzDzC3WsqCa6YA0l7RmfFBh&#10;b51ay/qr9wQWq7nbpJ33O7ZzJAwzC9O2mYqOeoVOi2KYora7nsevKfJtyV/EVEF62yc1ztuIW950&#10;/4idhfsI0nUnShMBzL3M7Nv822oY4ZucIfHzpn4VRL73tl0WXI2MIkYp+2aO3i4syLe2fRy1mY5e&#10;q47j8UwEqC0vWCmcPrldsfC5XbZpwII1sAU4clnzuV02wgm5cIo5UDGf9W3twtIivxE/MqaOj2bk&#10;e59H/IYdT08qwsYdcIdy7xoV3ObHPsaZFUYNN4PDiCe+rNSMP7EzIdmkfDgt4s/70/OIrgXVX3tN&#10;MatTnwoIpg/Fd+O7NxEHaMbxYjr/Ezb5S2N/mSjKOu+J94Sau1IxA2Vf1vrVX3tt8YziKHFLytRW&#10;M8aSZiO/CTDSmT0qz3x77JepsC2/WrHnkOgluP1cqUIqdXUC8KR6BCNcv/uWk1sFH2kZrwQHtx7m&#10;vaSEQcJjOZvVsPDdQ8WE7kHNi8/0tpHBSV9RxggQp+YUHr4Wi5OYtv6gPu4VS3gjya43vhRjvge/&#10;eu/1AcSCqK/aIqL0fpLIwd+GDs3bAREdkzjM1941Dh4ADEyOKKajgsAY2b3VwxmpTwnZ9wUz1990&#10;I1YLqr+argRquxfSLUSv/sBHQLtHoDMsn+/ugUFzBt0Y5mk/Ioi978/NYrH8z3aCjQkyJ5/+dCNt&#10;KkWoYPcHb0FhA9q5jJ7xy3dnsWeMyUuMzbxZG5mYHk753kFQRqe9CGVgv2vk8N+zb2cCRtVF2hhi&#10;iU98rogRn7yFj7NGLeiLaYfIYNs9QLiHWuVy4Otph7AKJr5VN2i3spp8YGq728ZQxjqedObbtUGz&#10;7NMOk76xAuHDu7GcaUm1MfB5act8StdXpUZmyvQfWO3ty6JbwMC25OeoxhnPpS5tcFry/vxxxhDX&#10;FcgLVFlsLLLf24jaX/vo25hGcwVCfKcl7XgMoKeXeX36qV9rQZ+BsdBYibugyHoc7WtgrHgcOStN&#10;DD+iGaeuX+ntjG9M+CpDAcbK2xk0nGKmTC9UdC4jam8qokNTrtWD267BohitfYRhAHffKhty5XFa&#10;cXiXdVf5FjDwcnCrGuKYsfZTAD1jMNYtxlWpc1tgTWi13ee+UVugnIZ3iuhKic2WLrg2Mj5wzgax&#10;+mIk3i6WgEnOBuFw1GbEPC7ZyHjy0aSnnv8IJ6ntR+89tntkdJUV5db3zh14zAm0jR4StPN+I6tb&#10;5olW0Xwt/+bry5ocyTRTT52WL68/0+mbgkTN3svXPo+skdOTQX6/rBhxuLHvSP9UFfYdEFppdo8U&#10;Ed7ZO62X9mZMjJxwZ53UymE410Excv/IIyO/RAtYl547DA+Zx63MmM92kN0aFiNeRsTxXjWcIghX&#10;sh6InPT469F4OWyIrwab2VKzRjn2OJZaVuTsvTjgOWCrWlpmgDo0iDVwErgN2MOqHSUTLet640GD&#10;57uDA8TwVbasc/DQZVDyGAcxFYMd2We9o2QiPmnAAGsQ5PdLJtKRsbVjSPeswU5Mdntn4EgKmckX&#10;/Zg48/ErFnu7ZGJkQ5rOiVL2GNJRMjHV3trcKVtnxoHP5ILRveSZ655onvsl46un1jN9uvfUUTLm&#10;tHsgF4sP+ib2grSSwXYfvRVT9VdDGGELgtgtLaOkumswrWTdmhPmJO4joVKHYoyMtJIENB573PDW&#10;qBqARd+sMbMerP7pgMnt0e754pNB4nL0JRVjjtzDqPdKJhrT521aNhzSc6WwxmuSBxE4q9PgQIX7&#10;JpqZpcBx2cSPx/PG5NY7kpVNnXMGfKAjfsjyvrobLHvQO/vZczXZPBJObutndmTsI7J3ZGx16B3Z&#10;3cnjMeHFHtiMqfEFg5utzRnc7iBTwaF4SXBEa483RMhHTNyKk9zrHFs7jFGFJ5TfmiQEh6td+5ly&#10;gx/c3W9mVIHByrocZdpjOsuwnpjLviqeHzh/ddisxP1zKnsTzMWosfpuJcc61WjtoKfTbhOellAW&#10;hw344GirM6O5XTPf+zn2cPbUcaeJ0doELWKx8Gov9gAKdUFENnZz5ePYp1YGHZHdbgHxIT4FH97a&#10;sFjddq0vXA27Bc6P6cgKQIicY4srOO+eVS0rfZNmN2d26baTRrHT7rj4Jt/Lv/39Zen7lvvOPEZQ&#10;vpd/8318nXa4AdtOYCZ7It/Lv/19orXZvOf2y/dqbTIV4YjkBSIKLkMAwq+v1t90aUQgcw2KghZa&#10;YktNegjvgAgRnUurNzCG7MjTqUSmvRHCgmLqMYIrk7LSsd1cvRm6jJDU+4hB37OEKy55n1jYmiFD&#10;YMXBbdcVBGMQcZ/ztLTyBfi+fjYtIfTA1FmYq5FlQ2DfEwis1URvI1XOdaFr/VmDZkcS82xxim5w&#10;WC9gmJupezMtxXbljAp8nvES4w3VUA9rLgphU/EjoiE/jzWCUoeOsbpOe5v5vh07zKgETJvqhBTE&#10;Ed2IffXp413NljwjONLTdG7TsZZVf2X9oNEYqfvM9MaLAEe5aJixyuK6Q8fNaYmO8M8FwVn3LDN2&#10;UTSGmFSsiH/Qpg9iyakjQb99tXbqg/c143tYnVO7BJ+YjtmllE1+dRkfTKu9ZqzT9mD+pWZvS+bl&#10;gyF94+iy9sw9eQSgMchlbD6YRHKbBJscIa/v92bAJFcdR8CmjxDWud2ws85uZObxGI+ys6MEy3eb&#10;crPOIKF7dVgI8Y8wwX0TDdErlii1zvRVzjhEq/Ca79eZb0337TvXyNkAuvuhA5j86JizJWRlEL7c&#10;C/8TdhSc7eO79qwgmAUbDnZLRRftPtkJkfr+zDTabA8TxmMP+57er6W1cRKbytrZ33Fi7VBDySzo&#10;WTg2BE8M+73Rem/SveyDajpiKx3Pj30wuBgtLWdj6pKcIAbLmmw04hl1qmdOjAHbUhM8+dSbHyNa&#10;LJT6AGJmO4D4KQwEr7BmfxAHPziG7If8u7cs81J8mfrV6byOOWqdnq99GaLC0W1e74gZ6+GIT7oR&#10;1OJ8R2sOUrBIlNKy1F05ff9Kg8n78b2J3D5M/sdHu/O9/Nvy5/gFcZRW+3f6fFF7bnM50rLm7qb7&#10;Y+25kQewtNKYmzrHllrl39QO/yFXUiPR3N6++V7+7e/j2zaocqBg7neC5HufazOxuy4DpyA61rT7&#10;2P9UGRZxHChsdYkldW6TyLLy767bhPK5i4BI0mCoFkeJ+uY+JoHGqWExPukWKWKR/wL1qzZfh2nj&#10;/T4B4j/HpoXq2byzSawB+dxolhL7wIo55fHaz+ZgemVHI48JbWXq2LFw384HGZcXLBPHZK9omUJ4&#10;TDg1xyWr0Z00SGvIaTNg1VaUvBsb435s50lFZRNcnOXu9zplR+ffBGOpH75glpLvfWhToha9VTBI&#10;xSGQJmdEFF++9iOmyYgtkPYxJhPAwpb/o1WORoNN74oxI4id/4jRWsvPA5DMp9zXRAexNv3RAIyA&#10;Wetk+JnYHVsxm+289wcrH+aFNiRgVgmp1tc/qzZNuLttxiaCchjhY/zVWrYhT+w1XVVWlW1XZTYo&#10;y8EIa+5DlGXCfjNhfwqDnWDDaBINbNrWgmoV8Qtm+PY9SzTuF3bla/m36Ucfww/tr7NKvwC6lpWJ&#10;SJNtEduBCz6Z7Nm317KE36/jcsIEZniKotl/97ZS74rFQ2X11TJmZ8PeHtlaeFQRKNlrErtNyqgg&#10;tokPsT8d+QjDceHrDwOrRHFjh+4r4zh0Wrkh1iv9aBVmiJB11KcrVZ4S8jBqG5GLNFAgp57XjWXd&#10;4XVgV2ux+Im5F2ckIDS8R87bRgaR6bezeMRVKfWBuM3xxjolTtWfa0vEI1kK2un0WbgfNzJTY44T&#10;ArGxRemcMbXPiTlOhUnfxpGt7FvA+GEDVwU+0fVwvPZexW3bebeTB66vR2Sjv/4jn41uj22ye+6c&#10;B+/zWuaaf5td+lSDfO1tT0WjpEpvGoV+zKfoXk9yRWA4w0FmT3HwGt+lVY2lWQ00AYk1F6vBmNfB&#10;zwq6h/rjFFunc2v96q+9idjp2x3NiRXIPpJynMEvdKePpRhbT87wiQhJtsXEcX9jbzQTcScY2IwT&#10;H4U44TJO0GUzxs0KFbWEIdd0biD0njtqgVitX/3VaotrkabuSNpri4HNIMwES7S70P0pE1WO4OPp&#10;vWLZIpErgTe1ZYY66nNpZHzzHMFu3xLgSk+Vs49r3TQaXFW7kh62htoWw865ewIzOxyDTtwDm7dq&#10;G+Gr3LLMapww27lvsQ/57SNmFkBTep64P3twchRgkV5P7xX7Oi/XkuKf1Q2KkIKHobmO21evtLSM&#10;pn22uVdsRBFTYxj0yjATl2WPVMu4zxgJKbZb4/q2pzSyMY0F190n3oFVRWlG9n3H7vQ2t+K7lPmE&#10;s3r95hI2duB7Rgfdqi3LXixcy5je23fXZn3CKcvaxhm1ocw2BGS2tHDHmuVesUzZiWSO8MoJrbNS&#10;caC7TmMRkkwrBV1ynGOpBqL+ag7ZI0bBXts3xUZ10l27FkvMKINKxzLqVm1ndjkl20FQRpZYnCrp&#10;J/Te+E3EgfLkBysauOnbfXv29LgS5ykj87UDp/X8FckgKk0n7s3ps1fFRcl5t03P8xgnU3aUMnR2&#10;uNBE+Vr+ba9/qlq+9q4La2vh0JVx8nVLlzHWV8K3upAA6VfYwC/JWMobXBE8TovvAvY8xPoqoA9P&#10;tsqkE8EU2m7+6U/ZS5/zG1fLQQbfRg5T6SMpALwAbMTZ4uM4dMKS2bddL9OL/bQArL35eQUJ2cSu&#10;/d0mDREz7ObsWEImQnYgRYpcr0aK60EyfX+MXV07UNkLcvVSv9KO2FdqB89PHLw160ftWMqlExng&#10;uJ7frC3T6hQuRrO9w5OTe3XNy85F4ve7KcP24tWVGYHH7OjLxyy3jJmItHzrbbeD7DGLvfHn3idS&#10;ireWj5lnq+vKY/TOxyClH0aotay/ss5r3Ojw6hfsPllLycSi2nqa/mPDahn7bHokddb5jJtaVv2V&#10;JQP5rjWWvm4Kwp9iLdWmBgAT4Dm5t0H1s8xueKLNji8nFGv5vmTC3EkLxya9ujDGpWJhmlkz2Kpj&#10;TSR5xt9vJROn2efvi0kT/BPww6XLVAHKhuF8L/+21hlBWC5nY7jgy+8ORr6Xf/v7MN1tnsXTbNvK&#10;ThPBh5bAmmQqggmVcaIluFUgHzN5aRdhAdNXwQuLvXp3naDYX0dIr7UH0/F+ZCEtGnt9wV0aJHBZ&#10;AyrgDuuTiGcmMFxr+pbRklnHnvIaFsbZZlPYSzEGxGune8EdYdOuGAu2nTy89P771mZzS3M4cTfJ&#10;uth4MQJYsBK74jHHB7LOeMy0/P3WjsVgpiXlHr08WrsYPjabSckcF2uUP5XnXaNk4IX13psTNzlO&#10;0Z2bMy41ScsGBuIQV3nMftusM6sr+Jb3df5IzwXKsFGtfOZY5pG91Y65421fEXDMHfbwAFiE2lfs&#10;YsgNHEFOwCQUvYkd5iUjxK2ZST7oXWxVG8n4nrkt4zV3seotTUJnNM82COO4d6A8RptuVVkPdaKo&#10;1rL+aiUTCGAPWoM+hk94CRaWTIA5Mji2Iopx4UufHgmx7bbk3siAeF37PEI4hRFWKkV7toUAzgZZ&#10;19Zm3wEGoyn2HNYPS0+xmLHRuTdk7JLMPsr33rfRynnNz+aBM2V5fRLT8OuAR6kIPHibtbAAsQk5&#10;6nmzjSLK1EYSi1WJCeCyEdTJRiAWUVdwPAbPafVYM/RxUGtZfyUuoOdb7CUWnXCRtXfYP95NIn7q&#10;zld148K5/Ly4iddo5xyBtaz6K0umkdqWH8YC7SUln8YCXNM6vJqzl0xZVLuNfWDj1JmJPSxsLKwY&#10;4ESXJOvz+GdNsJvEo+RPVqfW8iuflyMM2eZBVPZxfNitxGm2FTcbtbjCwI6h4+6tfC//Hu/38Rpn&#10;4/Z58OQx6Ps0YFufBnV6cD753le12TjX3tC3wpRgoXbcf64N0abm/wSnzG7plqKX9s52xgzZvskS&#10;+yxjr0EZfmzXabHvOC7RYt+91yD40ifB5rN4f6W+jM7UoLUjka6j3eEod3v9uR3j/eZzYSpwsV6Y&#10;Pr1fMdJLwSFKPF6hTt/jEDcT2AfZUTPsa+NkTiP4UrP3JTOAG4cRfvbFLWEKzyHKPv3mEB0ls3bp&#10;Pg/ri33SuFkyjdN8ZhYfZF1H/4RzkKDi7G2Q+efOJi6anByTBqkTQbWW9Ve2NqM/sR47l8TisWWM&#10;KefV2hyp5N6Nqhi7n/oxIPa40X4Nu7Ws+quVHOcAkwf+Ds8sMyFV7pdf0h7MdaXOoLofLmGecraT&#10;8zIr605YQ73UOZh4RnTeK9JECES4U+wdE2Py11DZH1pbxk7MpT2eyTUduzNzGguX97nlr4W72AGA&#10;r9NaNt/Lv601Y8dirxOTT2d18r38m+9DhDcwE4vDE3s170mft30G+ZtzK345u6ZqyxEupdP2lsMX&#10;bi5oHyHchhp+bQvhEXR/jxbRlO9ePwhYt1Qxx37dEuyFCo9sf5/tpJd9ZJp/RLyThFwD0T/Knzhb&#10;1oLAWJ9rM9/3LYeTlNHh40jk0TSciGPo7UqzeMAAnkY4JxDjRr32GMeko6eWVX/tPY1FiBBCpoW0&#10;k6zPGxaJH9d9LiwMiQw2xeLMJaZ3n89qWVn3LHM5Bi+r6Tj4safK9/Jvvg8YM/7NmqCdwD+h8fI+&#10;8am2vQHX8vC08r38m/kziDNmwIr62B+Y79XaZCoOIWSfwSw2Pz/7DDcN3z+bBoKsUlfMeGwZbu2O&#10;VxUbtG60HJexAeC9t+J0Z9+akZrm36bjI9YLuzNMHI7Yy505Fq8Gg7JPohynYcvGC/O9Zkwxvbm4&#10;ZYH/Cxo5skXEd9eRa9rZe3GnZrGYaX4eLlJsU/waE3jX7BFppZyP4WULvO2zOA3Q5v/97oMSTAOK&#10;HJtufYbfFRdZnMcZUxL7wLNMjmm994vel8ztnTlSrvcqMGZRrMEhNsJUxhH0EGbuj/HejJLxBPvu&#10;zOvFC2Gm+47K1xHP2iThc3bFuP65rw5rLeuvhj7WsrGye5mtOFVSY6ocHoJqzOZk8/BO0B4wIwDc&#10;Vmqs04hPGnVmgdjv9H4d5a2VYhd9XBXwUgx+Ex+39DMHoYjJ5mMm41sI5tRuvxQQo/PsXnMiMv/m&#10;2DwfN44pX8emvs8Bu9z4hz9EyPnrEcKdBYzNVgtoy+EHI4r7Hrrngj1j2+8P8idenkQq08bh0abe&#10;bzHBrX79NhxMeWzwPA8xzFUsHPae6XsFOibKfMNa8INHmRqkpX6s3ZvhpHCEUL6eb2Irfet/YMe+&#10;Qnn/Xc1wgJmHz7NwwRzKMoZbdxACj9uuThVnjzbgaZAcP++Qel8yVolQ0O4eXDYksJcu6Nh8jPcg&#10;JXOLQN/FBq76ludaVv21tyyuISWn1qxqam9COFNyKgYEK2PK47gJoilGhMIY4fAAZJ1piSHXIcyx&#10;RXjj7MK+HSJxBGXK7av5uG8YvLca4wajiPy8WhvXKzr13JEDAE8Ex25baW04zX4EnL2cXEvdsFXb&#10;t/5qrc3HrfqtIbGfcGcnj0rB76XBhMGAdq+KYW9yBjqY1Xt1hsOPW2j2OuPmCw3B4al+VIgzWhyH&#10;KCUTC+g3/RJBji8q7+Ov1rKOWt6DUt97mGZmBGdL5Xv5t7VOWediZO6N2rJ4jtVxHbVBCjbXMA7v&#10;bNKm7HHLu6F2kiR1rDWrv1LfM3cDU1W33UDt4FhlmBMHp86OPGZlnq0T+3fel6xtxC681o/EXVlH&#10;/GDdyOKnx6vo4SOKnvm+rxmr/h6veEMQn+kfstwXlx3GLw54H1840RGAeIuW9yUzQWR8B4627R3p&#10;WbODI7/kytzFcKlDN25fSMThOeP63C+Zm/HB3GuE4NhAApZ5DWeTmO0+gIhPxa6WMkLOcX98Peey&#10;gdgBjIVvJbMG21fAR53j01r79nG2xMPASMnMF82/g9dE8w91/oJZIuwH0xC2gdgIPnP218eYJtdb&#10;5UGZYYGn2Nvq43oOxP7g/S8irkFutM32HFcIMr316WftiO8kejEiP1zxE4BgjdTqj6K7bTzV5i1S&#10;Y+3WZk78S05clXU3t0+TUxsEr800+hj/bJ/SSc1lKNnmtaz6q9kdtgvE1TZ7fwV4KlKJUkagrj0O&#10;x7sgNSjAjL+i2GERallpH1qZpFrYB9IyPfVCvpd/v9Txx23K6ZFes9StjwSgFltmmhKs3mrNwG6e&#10;YIyTR4fXV2v2FdY4jsPC7VVALKU6k/AZa0SRWUVmisDRV54pI2Fhmjve3wfzqV20HTG1OUtwzK6d&#10;7Tq9X+uWrX9OBQ73qM7RjufHkAPiyXLYBOay6Ujk1ohGlZEeV7LJjhQqgyvfsoYLEjcE2094PB9D&#10;Gzmjgv0/yRfHiew9HnPUmQVBUsLszFdHl40ZfONqLzn23vboRW3f+itbm4hxcqE0VritZ38y9iLl&#10;xMK/4rra+hhOMkHNNtEeS6tlKS7gSbKPKKDZgB/igpvncn4kUBKrxaJKOBSpCpNcDSWyAwEmMR+f&#10;rX7VtP7KNoqNMC0tLkl80LGUzBonzSGOqlxHxmI/okV77zDZHEfQaln1V5ZMJDzJFRyKtrfnwAUL&#10;jez4OMSsdWbXR+6x4dBFuz+Ldq5l1V9Z8mn/AxQgnVTrzGq9reqYuKGbKy5YbTFttjpj2PqsVMuq&#10;v1rJhBn61gqipzgzpWRGPBTFnjUjDjdKHgODfIyR3RW71FkQ+f85O9d0yW1c2U7JZbft6jObO/9J&#10;3BUEAiQoZm6qP//YlRYlvkA8AyBQz4qu8VHZ6+zwQpFbe6rC4GbM+QnaaP3X7Y4zWzEl1LCQLtzo&#10;aN0u/LPdCyeOXrFwghXoLjnG3lf/5d3E6jF2SOW3ui8MEp04GjBrcj+1gS0oHIqTTXhz76v/cs84&#10;HizvMSDTLpoUzME040NM7wYQQEjCRbHOTbvrffVf7hk0rQkFqfCfLXrISPA056flTe2aKXmm1MXP&#10;x9eaBoffF0FI32NuGx2dR4o1RaQmVAP07335V/bOEm4mPymS3JOSb8MiQrF4UPy5ZyLSxoXh+4L0&#10;+8YDJjLTRM+jcEN/3ASi9idn2/vqv7w7coqltoTG94BuLQIR6lTGaqPIZdyodq9QvmQlljDFcYXf&#10;rH8aw7hEGkFnlPHW8yIvUVbxDbyYswoV5Jz/UWWDrWdiyl4SFv7vXb9YxQze6zubG5nuq2ph1ANZ&#10;wXS+cDZMVKupSrOMMS7tz7uJWyojwspMwF/TF41zDe0MAgdcmHX0JhPAa2N4MzosbpD7NUUdcsL9&#10;SANDWq7bxa0fhYrCWbjVGMNlPrF2AEKUExur02fZfyUFr1AvIlJbEgKfnjg9FWEPRbTmrNJQls0N&#10;J9T76r/c84Lxw/ja7npUAMv1tlTFkmhAX5IFQUT4NS/GuuMX+FidvUllC2z3/dO4T5LAVZp8n7PA&#10;/H6MNvNBWzzPGYCLVWASLhXraPu8pE4ckKDk56B5BQHiUZtx8d5X/+XVJiKZaATtKIK09wzxWvv7&#10;LwKaA74OjLrJhdpV0ftfL3hkS3WQE2779OrJwiG7yQVuWyCSFHNWFC0GdrfPi3+PuAzvdoUADwVh&#10;1vFpQgdPRPqEBMGzBoLu+lSRiVdl/eTM3XRtAiiVaMiwsuB9nSpqU1SZd6DWWUvubs64TiqXCWAG&#10;RNI2UkF6xwthZ3TeH8PUnDeGbpaXM132jDqXmorw+4B+tk8Ta4iN5DE9b48JKeWp4rErSFz2TMGo&#10;1M6IK+Bv7acK5WymQ5F+uG0G9mCV/3qLc0Lr07VaEgkSHax3nzNBJeeuc+83vu/tMQMLTgI5LHU6&#10;+gm2Np4nmZAPAIvsk8pn5W10O/+t9ggrxx0qmMLKul3vLd+SKz49kgSsKfjQZ4ZHvy7LmjmrRcFr&#10;uZwvZWfOPeNhLXQREYxtTbEYpASPJQfikA6K2TPc2VEWBMjMDet9ee6eLbLexwLHBJVUtVHLGu3t&#10;Aceg2MQgsEPCBvrWHqU0d5pUHOXLf/8+IZNaAw5sxAS/fF+XACcdcsxmJQyPu8/es5bjLBngAUyG&#10;k73q84BaQFQ26sWc0h0QsQas3gcb9dwz+o75zDOlFoIjAuhjBd5yE5NiEE7nYhRvboBkGu1dJeGt&#10;gq4/dnZyUZfyRNMLovXIwkHsS59l/+VzCG8yDYDjQPvpPRMlT0uOE/PARMr+dGScEGQiKi97blxK&#10;mTO958YA4cwbl0JNqbxqtiXk92XPOFvTEc7s4XDbanPqTELUNuG09oGxRqmzsC/s8xj3Zc/CviZt&#10;I3/Zqv5pNHSn7eH3yfrQc5/xv0IZwdfRTSOycNkzUXWf3QOsdiTvJW2T2bN7flrCIMwtLIG7nhUV&#10;NkgB8wRTt81ZFytaWAH5xATvj8GOpecffYeLj8bjy56hTgt3UKdbhU04UqXJwTKcHlCrTfIvp3Ks&#10;NvyIRJexV5c9E9SFIrVTBJdJWt8mhZ/NTglii8moq2ep73me8bLR8wsKI+Ckm36j50OqCu5Wm8nA&#10;FfYILR4WcA/xdkPud97RfyUn+Q+r7bgXvnwZKysPw88AxiE/Lb9tP+7QulLjxrhnAPdutbWCxrKj&#10;mG5ForrNxoHdzjPwXONNYJ6AeV7sM/VChDOOUSNttn2GXisZCuDaVpECMxb7OvcKBE1y/cs5Y1Lb&#10;l0D+slBNbbUhQBOv/BnBpCaFISW9GYR00PL09mXPq1eAKNB2YKXpmMLwdqayXj1TMga8ZKwYnjkl&#10;GVz3zCZXMODgvV4TGpW8szEafHtQaPRMfVKx+PueF38nQm5PE8YN5MwBvPW6ILZtRoshAcvmfN73&#10;vHo98eVtGi/7Xk5GqsDCS3vPnAznDY7I55ueORd2UFIj/uEaZQd8YIXS3QiwxQr/IW523mdrgslD&#10;cAsLYjTOE6dp4onczn+r/RIFZV8eGu+RU7FmtiJwf2Iq9bPTHuv6ks6p2mPheT+s6RdcBWgj4xBA&#10;sqR3i9P3OZpMItd/AvcuLvMTohT/Ju0TZHDVXiNKPjZGtOMov8TGuYBYsbOxZ5yD6eebsznuAtE+&#10;J/qggiLYu4xc4QiKzm0cbAUzSDn8cKZ2etGVTl5HEMx3ORy6mztRmNAL9+v2kfbHePIbal4aYqEy&#10;ZuT7wWv3kS6YBWoDsKHJM9zOf30S1vYgUB5Rs619W7+KxzMqt/uwZzoweT6FH+ihg/bRAiUU7+9b&#10;qst6jnzQI8iZQV/OOoBO5HTdVuILbaKQIGWTNgkgFd570ubW299YBlluiKpkIKetDbid/3rdBTct&#10;6ocDWaq4nf9We/TK1HNw6OrUhSxwO/+t9oQyk2JZ8IxfLfv0aD8jMARvpmR3u+O+yulboyLk+mvj&#10;iMvjw1lEyf5tXeTLWfzQ8xwvPjD2S+tRJIMHoZYXjXr39K/ij6S0T5av5+41JXevuACqP57cH/aA&#10;E5x7htt3lk31dz/MDNlrHiwO1c8KhLY8RghtE4c9WluB6hPy++Aa554JUhjoRU2N5AVzTRX/y4FB&#10;4qQB9yX/dGZ6X19OHYapa+fCK8kt9xmap65/K/cFrLcta97D79BjeD8+pkpF8qb59t2K4Vub78Kk&#10;N9Wx9Uzu169+PNrjWtDbnpc5g07aXN9tYGhZvdwaLoBl3HVub3sGW5Kca1J1Ucn6aeWwbpg6LtHS&#10;1WyhqcE83sRqV/oAzU0MuhEgUQb75PFeczJ2MkAGpQUhuEoh5TpN9V+mMCwAn4yD0grIx04lQAMG&#10;e80lETHnnDE28B4k3+h99V/VM6Z8UifICwKUfc64QeoxnGzzybMKjgbgkkcX94nqffVf7hmT386G&#10;A1aDjDz4S2zkhOzOOZMdUGAk5vwGh6AkXMNADtAXYqvAiqNnLmwjobAvCd4JezIA+oJNul9tNrkw&#10;uARh8pbUmtSKFwUPBfW2nrFCnLNN/E2Qnhc993exyLZPw/WThPAdyNhp4g43gAESE8V0d54RaYLH&#10;jRNJpA5W0j+Nw6A2UjX+NqsG/6DJgK0gOvVizovuOTFMy2pP8K46jtD08njqx5QEkWgKadyp2bLW&#10;VA08z9yL3U67mJVyO//91N7U5Ha9t3qLsflwINR2fXc5HBMyXTNrR+stvyCIZ/ihHA5biTbAji6X&#10;SMYPtt7GTsB22RdHmnAWEr+jI/ZH16sHZyeyvZWlw3ItJkgGCdNqZEYUsKq6wKa5Buy4m+fVBrtq&#10;nYdM2j3/Chbyj51WJ4kk49O2iVRF73Dvq//yPsvotTQri3xuJB+zyCEJDH9jn/P6mNWOJblc7aVn&#10;zW8De4JtmT2zOpurgiw8hyrQS9Hb36z2ImaRKBTx2CY1pTB7uieGrfIfeDWltF7s86I7AP5NHOmy&#10;2ov6iKq6gchW7aFpl31nP+unpAAT9h4Erlz98hxM7dQ8IaiD9oaW0V4ZJN+sBbXO40PriWHzN7+M&#10;C+h0mlE4JlRvI/qZ4+ozzNFJBQoWRYoEe7buIsayPeN41vYaD+BgU2EmmTGrbV1RLaEppdqKReB4&#10;yRpf3j/4kjD2eog+C6akDUjqXrxJyv28HanPzGuVMxScNIx4iceKALmV/7o1Hp5wIZLtDUz1+24x&#10;mkwXpfVzt/ZvL6MH/rZTQp+Fx4NiF2zpsBxfF3LZH6C6L/Tctu26wq1tAQ7/VARQCWDm7eFKg7gZ&#10;PcM+s21VNMGwJ/8ldI8W8fV8gBvPC7JoPXVof/Pz+QAOJfeHCEv+28oB+eF84FqEa463yMPuag/I&#10;ZCJx+VDXyLW1AHQLQ403QYCNh3fnQwjS/Cwnq0N7lESIhNBnVcBkW38CpOlVh3d8qgbptTIHINQT&#10;ZTk0yp/WH1U6NVBaq1jC191aaHAdj0fQ6cLjYcVj9ocJShsJBgAZbDXnCQ0JhPLDirvv6I2IHVHx&#10;eAdVnmhcn88XeoJzpjEIej4BWOzvpKetJ+g14TUgBNBPtp721uxtqFHoREKRb+M6VXeTLeJ3VKtC&#10;75ivqjZLsk5hbcNxOB8CQM6VIxDLtKK3vj/9V66fqu5kn9hJEeWuz6IKppat1LCufQCn8j5/4eWn&#10;PpUomzFCLj3STWHLPKmY4kqZiKyt5hlxYxdbkcFSHLj30n8lVQqOHvMkTp12rOcJfMvlDECOKziz&#10;DgjvKIxQVDlu6HrBB3AlYdXqTa44VERm/SyR6jzqhKSJO/eHI5g13oTZBZO44z3EH9O7p8DDtmV4&#10;GeBj+qzqKKCgtE7RNW01yPiOd+96lUHpD6PSsbvrVGVRxApKIdjC5Hh9qyg55z+Bz49u+/HiAChe&#10;HjORGuddcbMjDSiO5HFom/v0uVHBFjIQGcGp2xyGe3l0SGBSJMrTxyhP3WLUGp5AB1sNT2L3DqNi&#10;ybHXa6dIYzvZwGnqnF73OVzpMVrCBl0LUzZKHAVUHvJ3myuAxXTIhPeyguTVPJfPIli2ErfLVCiN&#10;QQmbNs+5CNi9GT9/9OmtjQMNasZebFxYmb7HO27lv25dgBwB2crJ4FbHfdNFpkFi0j26GoWVh18o&#10;F1iKfpsPxyyJE4R7KsiP+Zz65D7QSYQ4xSKOV3wK29Q+HpSD1J7mUzxZOWAVZfpgh3rKyRcJKGfx&#10;IcXbVZE+aMzN/DebU/CAvJU4d3IBO+vezfzXzRH3SWqg2ROm8nGXwEmXPQt/UtTl62CQdFiHGgyB&#10;QUCAP7TmHMauTM64DOW4HSTe5tmlSJMKhjCeWm+srZSOwEFVyLM9nOy9Ht6RgEAFsY2ALxPZWH0C&#10;Q7WPBOuKkGrrFM0/RRUcjKwzr1+fW/9lOlherZ2qbtcPY7d1NCaYM0GxkygwQ990i6fGggOxHCOe&#10;3bLCZtgcpE2srEJHRbHuWfKv9ir2ZWOB4u8GZinxfJMT7anurE6y68vaf+UiL6LuJGKW003LjqBr&#10;nOGdAKKrknunbhdR+pwtZnpqvbq8ewraPr/t2CveWbu6iHQ36y+bApdVf2oJYG0x3oLGnhqGHH7u&#10;8KXqAnw6zdeTTrQcxqc6tahwL7U0SDkhJQflD1hhRmzgx3JMrnwFoZBn7a02ujhmnkoubt8Upwf1&#10;GA009ZC3WvdXZV6uq9g0YB2qhbDOU6Ua8uFnT9GJjoghS40SpTyNFhLjvpg7MrHiTYKQb7gn8Xnl&#10;iKlP5rRjmViE1Lol0DeQ6AcrtM/sixWLAplFOTFPFRRgEZEzH61YtQ9e3dr7ZPpvnEliQjKVNC9Q&#10;74oLxNfdyn+PrZ/5rR8xcdgdKLijH842kPwfZqFL49PnIQcyCsy3cdEaVSW/PgDQX1uDOUn/MJJO&#10;rsfvrTmtUbiF0IBqWXxvTWGxnCcKbMlnr2Pf9VhVAHx/ZwIwrHjLVARgSyrxmJqKZxAyonuLz+V+&#10;XNDFb3DkeJR8Ow2W+lbLkQQU5xHSwwZJ5dhQ1CkGxJmOrI4rvWe5cVAXdnZ1Gx83KOb4rNLLmtqD&#10;L8b5g1gWKnIUe9BXs/+KtUXB57vxWVTIDmIF+4kUHg8p67WlDyjckskFADJJlT726X3N86EbV4JL&#10;KGb5g75KMpchFpiIyrPplHWej/BZOWRKCvZlwr2U5q+C2l29GDcgxklnAQELH+dz7JM4dippxBqV&#10;ibSQoAAXyftUzSrcjaZPTESXkQfIklcgXdHKch31uEahzRPHkE3DA/HSDZsljsZSzfo4fWZ938AN&#10;vjnjP3Cbz7wchZ1LY8fYlPlb/HPy8j7K5A84DTOOw1tkm6zrz02qrl1L9h7GaH/4S+XstBbgTwR9&#10;OZ2bbS3Q7jP1GVMjGQ575lb+m2NTckHOCPh91d1zq+N8kKVeBZyenQ8gKCigFkNWzfYW9xZaKH2u&#10;VBV6gwwSDCk1fhg0ZVPbMmEhp8gk1Cn/40Lg/6FEaTpwgNnkpdwPGvZ8c1VUiCF81qDLZ5TFrfw3&#10;W8+bPhnaXd2TcdN7LhNlbsMTMI/dqCU4th0XasdXrfxbAuWGr/GOIUaY70jypCPPw39jPrByy7OB&#10;O3Pk2K1ONMFecuVCnFqyfHuUHBAjZBYPJayGCK7JjtI38VC3G5+NNfedIxTfj/3h4ENU3+eD8Mlo&#10;j+77C4jexxOBz8D6Gq1B8P3wbZxVOTVq9JdHx+M9rhWBzLSUIFxVglnIVZF+5ONgf0/ZLXhO8kau&#10;ZUfxO/GDY5+LDFAKTDsioINdT183HGC9rANaZMBnejv2Cd4jpSkuQ1Xjap8d9amCxvcDAOP35Sfj&#10;RN3QBCVEVTxgfPDizKKS5EqKKyCSYyW/7RuCTA750QOgj75viCCKVOVDXGNtgdFvXZZ18L3zfE5r&#10;SLwHiy4+K2de8z4LXOoFfjJiSlmb7ymxyjPsvfRfyc9UDCZXEm9vv2SAekykrsSARvGCdVNBRNv9&#10;qbTROju9F69x9kY6pKUJNRwfp/OzNAYZII/2GAuREcGaYhO/i2OVtkUix2ujUNU6BYU4VTpDu8wp&#10;lbK2UK2uLgJrn0+JhdyfQMiT0earKN6bYxAGrXzh0S16GCNo3WoDgwwQTbrGM2baF7b/iuWlWzIX&#10;/WGsrO3DUKodeCPprnX7G+dZat+sxRucJa4Bhe5zkeWH7h8mkToVG9RKMbx1tp/2tc/vC2EQonfi&#10;Jvo8w4jV+oEuYKiuXF5vWUrhXoXhxjKyPb2IMDc5QMTxkN2JUMNDxeijz91RFVL7kjFh+uZg+lQB&#10;SpAI3S/xC46uTMVBMQwoVKLLXik8nxKIKYcYmTNVgm6cqprM8vC4sn1uX3aGoAhsaQyaw1tGzA87&#10;o/IsmV6H5y3OeQ0JDRnOH59E/WoKNG5kVb8bDzFgqr9tvIdQPy5mZZLFmziFGj+XoxWkWTw0gdWA&#10;qEjghDLK0oY2ercvKvqTjkWirHDv9VSoHngydPZl40uIF+fh/Ma5Zoq/mKeq1SctED7piii+aPyb&#10;QWOUut7IkzKYLhNIdP6Dgd1HkFRPqE7QMpHuk/5E6IkTRWvobJLkd/TheJFTeJ5mly+k8qt2/Dgm&#10;ANojrvlR++OSDIOvRAHlqfA3T9OBw/oCHcht81Eoid/Vt3TdS6MjnEX8vxgb7t0XS6hqdv6s1Lf+&#10;WS7B82dLLpo8ubOLWgrRZ0m/K/JUYfZUTZ+SUWXeHJKBf6ATL7SLDkPJiuiTY/hCFyFWpbLqIRal&#10;mrfPYms6rPWQmbiWUbriTVgy0iaEQN/B/ivIU1nxBirDUCIP3ctHkQQjzslnU+GMZZ4UkiCWMvrU&#10;wflAn6c+qQhJCDvfFFW0z6rAWZxCwtZbvRMKNTgNnCj7REn1XvqvmKeKoSaj5/huBVyUY+BiOhzz&#10;MMu8CILnuEwK7C+o74qGANDKBav95IZwqbbL8im7wHdmwf86DZE+gW4Wb2Jgvlhb4o4qeqc+VWUy&#10;hICnovpZVpPZss5WcTqUc4ZFvrK1cXD6Flx4VRb9/8hvlBtgqwX9qyKk3/gN2+byIyom3VFokCvq&#10;e0wW9HnnN3hJ7d+kQt6nOgfuO6iE+K7S9sfqAbQKB/bH+RDlM7gYPnpXUYocUqPN5ALriAqSaw05&#10;HJGh5k8C/cIBDZrAtx+n5o4OVcwwZkWNj7xvwjSBiMGxEp/VxXtNK8Pcr0pi0OQLvgKDtKRV1eGe&#10;pEA82/mkcT/aejBYAUHpxqmB27/A8kunT0CKrnXZpoLmncQH5AeMeesTKkv1kqJVyZGu1hY9mnyD&#10;GK2IsW0ZhfQqh5Q59TQ73KRle/3mzcEd7vqETCybykDyfiIbXDhRd/J2ByyREl+mha6Y9tFVnwRA&#10;lWmqXYHt40Zfl0+udJtdAnE3GlL50NwVUBGZZHbXp7YpSFN1qzsvQ/Oz+U2FLBKH24AYod/ECVGe&#10;3i4Z+q/gAJKBHi3ip9fPBp7muDQSbLtJDhPQV3iiS4Pi0IAe8+z8hoxEZZSMVZWtYZ+3W/lvjg2m&#10;nGh11LWn77W3Jg4EQQbDoPRPVRF2qy+Gi9wLmWmGyx6XeczkB8OFpmDUxmQAJ4XuaaokJoUKF3uJ&#10;GOiaBA8VGBhvjtjWceVOu0XqjBDs8SaOn0Z4WCOUOM6HVAfeHyJWY0B4Pl5IWD6LtI51xZjvWhoD&#10;kv8rBoTS3o4JabwqlxIP0Z2HOvWgkOM8WTN7SrkSYZuKIpAeEITXtDSGA4QvFx7mf6bKc5+w6Qxr&#10;qzB5q/TMeRSockzl9PBIP72XL/SH0ukYx/DR3tEfuiE3hMWQ0J4aQwD+huoRtKAEhb4vACIMKyKk&#10;8iJXj9yj//wyWXt1i+YRZMbrPTcNCxatZIwWlvnBe9hXLLiA3KBWbIpyZ5+Uy0hZTzGsLo5YBLY0&#10;z5lPyx39YY37/l4kd2fw4NW5Ji8XXm58bVcN6MNe9pl9oQW2FE0/dhXtdewqY/6BF5EE9E8GxIuC&#10;aki6Yi1LbjxpAWtPdcnFkrmdMlTKuzXCWKrAP7lMTRMQmtVOQFU762vE8tFg9IkK+EJa4RUAq5Q7&#10;Ci/qfXIHJdZdJ7FaBBVqT15EmPZNPtcf+KcS9UkJ+H55BRwPmowBYbv1ah7wEN4Mmi+/4t3aDj9J&#10;vImx1M82R1eRc+0Ytm9XsnDjMrl49spZqQrfKTwZNsJrJWq0iwLRs5l9q1VK3xC+0lquZklxRRen&#10;RKFC+1j7RJSX/S+fQ9vqf1WMMnb6pV63qqgQbfetDOdArPpBl1QRy1jaX+Mau+TS28k+uBvJ3ZET&#10;Z2g9T/0V73MyMGIeys5buAkpcI5AqrLkBx2rjyC4JikfclaNPqkJ2AXA6sqAuDp7o76ekCJ6E5QK&#10;g7ueJwmtCniON4lDdhqipImTpA5+Ds5txiLACKIT3feJ98eeg6efY/CLGBAZo107oTSYEnbHaOHo&#10;L+5+BqygctDjTfazCx3MYl2AqIdPg5dyQMbRord8qgxgjTV2UoHAMvrxcHht3Mp/szWhpPRv/UV6&#10;8CMj79Ga8H0MFj5T9OVWJ8riEhEwBOMdskU2lQ91TJ5OzZ4aLptHFGPcLFgH+sUuq+BCsX3ebJwC&#10;DiwNUX2i4j4qKsFX8iFs7YV1jTKh2rDjs9BklzX4/1TuMR7y2T4g4s8Yb+MhMd5a1b6a/VfsHgq8&#10;IvTjTayjntfCbbEO7HDS9ppAwIG8CAQgX+hX8EDsvugTkdo5xZL2+y9hpe7WwBUg+IxGiwszryF+&#10;cH7TUsxQ+ITUo/9lZQq+71b+W62dNzjTpenBrU5rSFkbe+xxTWvFFoYKZ3M64SF5HvBM8mnlusdK&#10;POZz7JPwSfJMLIddXwRa4MAPYapNF2I18sCQYPoJ9eH55qqgZfMVrTuhojyBy6psrVENYRqjNdpI&#10;2DVL6+N8EPfuATrsDmI0Y+dOsrp/bwrR+pBVeWHzLW/CHbr3mCQBQ/bRfrYwDM5OX/KtW+cLp9Nn&#10;1n/lSi75mqABfrVjjAPIuQloR0qNWgkJaFAaX4QfMiRyRyszl+K/ePRjhaaaWrkbeA2yQO98WNkg&#10;ylUMQrrqUxU+g60A3FacZ5kJakXqxYcMDBxqaUVCZq+SUvGKOYCND2nz9xOLtLsKpR11ah0QqATr&#10;k7DzTDu6miZOO4eMVISzLy2B5GRWBI7xzLW9xqmSu4mmRkLhvXNS8bk4i/qqUiqWtV2mwvptSa0q&#10;Dphv6p7vIL7HPPthxmeWfIYwtf1KvONW/hvkzVngGOnkQ2eMzbNyq9ORWPJIOdtZeMEUuOSR4jVU&#10;ruQyWRyCsMzoTddwnIFQ7jtGKIdgxitVDx0rlQ9+nI+OeZAxq4lr8DvUUePJGCGtRVP926fZz4Mi&#10;9CVbtk5wSXs+pBwq6yqmQrQ0ixg+dvPUJ3TzT6LrdVF2qAtecWgKj8tYVd1d3O0VnLI6O1pyCIhk&#10;kZxh76WvuFy1ifGCV/50DfPgu7GItP43qHvZn95TMlWCKITahsD5F8Wg+57g7Bld5Jgl0r0muzwk&#10;vFYBs95L/+U+52eJ73Z3PY6KGhD/wPOwUC2c3TeMfxHAxz6/y/WpEeCt33InMXbT2P6iaGz7piuL&#10;snAS6JV/vtO+Cr2lGXCvOCHFct+4ooMS9m2ZYGXpW5GfI3y5tW+Cg8XBxP+Q1civaF/4tfTWSr/s&#10;ytrQTIP4FArcNNNhKA4q456brB5z1yeYjQT/EHvb7wXAJkx4BWURtxCrfB8ptzBnlcYfHKVTR/8V&#10;9Ekc3bf0qvh9F3igcIyYUcbxZt0Qp07TmGBSBvLv5gnWMfVO+AsDXveTmbmsLl5bLshqDxEczr0h&#10;bBaOmas+WT3DsZ/234puF1S94T1Ajql+s7gGjisRxe3a4ra0NkFGUYbZTZp4/f5MdApDE/xnOftr&#10;gF7m+FlinfaTVAMjf4aV36aCz9lVwXSdXNeeBTtN57HA4EEJV2uLbWJ8lPJS+/LhbrFBesJ7kFEZ&#10;53Ocmvt5rjASzMTOE1hqg9Yo67D7e3CRJ/RMbqSI0tzNE7MyHQwQ/OadwgNL7tYgE+a7+bUEP8q1&#10;fesuQ9ZbtVCktZEJRwU5G30+/XdElbPEGLJYLstbugWkbvgiQT3FxhfSZKnh4dHn00+JfpE84a37&#10;E7MhNQZ80wolrn0u0fKHP1YRrgT3zOD01X7K8WaAmDhoOytolEbhPP3OAGw4SmMR6DvgO1dd/vc3&#10;AY98Ea9P6xHeAlgitvMAxBQEOx7KZX+/m2ikGKbR55CQ68qiOVKGIribYgjbgIgHp+BVaOJNn/AE&#10;s3iCattnIbCkTBhNZxdYD3jNgiUQgglxfrW0Mp5M8M/IDrcMGZhHLKBvtdJbDNV4G2oi9Tb9EfBw&#10;yHChWoqmwAtjyyjY2UtzYZth9WXcFiPIWlPn6ZumhTR0BQrMftSoONFu9SV4R2uLXMuvHwJ3KPdC&#10;Lg8VftOUyWZS9pMeEd7tewvjUIxGzwRxyhH2WfVfqScr19uQOOi7LSQgOGeSiSb6s/8ymOiQffXk&#10;ehf9V3ZIwX4nZDDQxm8ADyAcc4bsXB+NilD8SvuYyO6bLgndpgDRwm2fJVCKKjRWjiOzPUQLyZMI&#10;ZuqN/QEFGiJbb1oHUXBLAnDspGRUW9m/Cc5OcfcBhnheWszzDPZRHqCrjboT0/oUgpuFXI+MoCDp&#10;YxH5jAHdnf4FV4BB0PVYnW9pzJrnSIXqfeISSE8nKnZoEpd9Ht6stcVOrM+CFOlrC9LAoCkwkS/0&#10;O6YyPwsNdbpdPvuMtq/gCiMvLue5YDaQWp00V7SH8vja2jbQge5aD47Vqab/8vEkFO8te8wTC6ES&#10;6aST9z4BdKTp9nJtyUBRabxBJqaE2k8cc0jSeIihufUJhaXhXAR2t7bK+zT1wWr6fgJjqGOPUrmt&#10;7cIwYH3jzcs+0QjSLH4eQSwIpYkNPiTYZ19b5HOy/jrZl33i6sqoFQGhTejjcCQUMfp8MkaQDfih&#10;4qEU2SMNWQZamgBwXpXffMetjhSHo8aGwVCY28SRhei2fRBFGkgI60n15t2qMDPSIT59FpRaJRPk&#10;xKtPfN6+Rvdzn55vrgpRUfIBozcyCgcJM0638l+3JnK0U8nS+riGjAkzcvQwEM5tDVUhLMUCLLpf&#10;r4B+RrQkdvklF8bfq2Kh49Q+OIUSDdPd/4QYEfMyTvmz3retCsnpKtuq3giA/5DUrvvgrUXRugBF&#10;/uZxDf/zJ6sYjEbQhFa7RWqkspNG93C+DQuIipu+sM/zOffJdiT/eqrH6A+2e5+YM86ZaoaMAS1+&#10;/95L/+UzOs81btDNM0q6Aa6E8dknZA9PVNUzYRHecD7OW67QE7JHzFh32Goqp4fFM0lKDfXs7owD&#10;z3QuLNHxXxsTJ7ySfKVMrDrjFPUCBR8DcgbiZZ9TBj7NOq4DJxFhfPZpEILXVolhLYL0afOIvoP9&#10;V+4nsVdMhniTc9jniYPIkT5hwzZtCIMinRzUOKxoUO/FZ8a9oZ06rIFG7nG6lf+6NVPOscmFV2E0&#10;N/PfbE5j6kmMqShqHoJ34X3P5qhbbg7uZxM3e/NfcMkIfLNkZOBtzfu8PSRcFTa6GFO8VJQCGooL&#10;qGIEggT3fFRQaYVuF9bEwaze0T5Kakj9k5/kHogf10B1w1KSIejDZlqWrPflSYHxtNyHTYdEmpMC&#10;LZ8mIcEhWYCrqcDlExQWiimjDIaVcXc64KolWPF+bO4JqoUDjIsPq75D14AI5cLS8ynzfMF88FRR&#10;SDFfZbbbh2FNno/Myj5bsI1ECuNd3P+hg9/NVqgT7wz+lh5fVmYcNWHjw1gim2cEFu3aQwzvFZoA&#10;s3Ne5ERazTYf/ATpySeHRjx53Vuq6bC9MSjZpT7dnYj6ryQpXTfto8uJ2RRNNt6eBCLy4vatW9Wb&#10;S02zHJ+Xi/xbDuwY8cNPi8+XUF5++OEcloUstIVYLkHAzO6865ba7PZccWn9Fi1RZQFXFNI1x5g2&#10;62wRYq5RhMZBIFpPL7slsOGcSY5Iz5kEKwSsKHaP/MUN3cit6RhvQcl4toVuOHW7MSO52eZLUGW+&#10;5Gb+G0SA2ALxHAyZWjozBudmJ8pBQOFPdyYFFWYbD4UD4lWIYVOoiOzBdS3Xp3j2kPg3Vore+sNX&#10;ThKQwQb6Pi2Su5zLpzsykjWxZV/nJVCoMSTKCeuKN3uAnA91k48K99BnNm41CMJGSUuudUUmQkbZ&#10;uYzW/Be0vX1aAdv4NIdnS1fj7aF/6FiA7MI9bznZd6//SgLAsWREJ0gBJrX1DIUm/p1Tg+Tc5qx6&#10;prkksL9PUGOvuvvEunI0hky3tOWX3fnaHgFmUeJ2/lvfB1yVAlk6d1gG376PPu5ZqGCUvS/+7nHl&#10;OK7OwBTgKOvbWCbDMTF2k5OBO0/5tzzGP2tiQtYEy7mjFmQyxeyT0kSITSb8CR0K5jHIYdDp/hhI&#10;VhIThuS7nslSMXvGMyY0/cIoieWNWgfZ85+bvgAQnhBQDYzUijNHO682YDCHvWBZSr5rPS+PR/Wx&#10;Jq8EwdcGxAmBgX/gpR96nqOeF2bNjVwudFPsvLv56Rl/RJIBZUom7fa++q+kYzyYWsIYNaerawas&#10;NuqrPw3v6u5jHqPt+22ABC/8XrwL8Xq91Mu2nAsZKKrXIXO8zcnIfYZnZJz7Qds+XTVbgDw5XpVI&#10;jR1eTu2HNRqFOcYa6bK3DWICYzSaHRfDwFA2ssGjzKrG20KSnilyH6kgXmnFoO6DFRMtLiN9tq9L&#10;QFUZ9mHHPNor9dqj4qqMnR/t7WHLtXKqrv4Df+z7I2/eNv4PKz3PvmKhPfK8kQxcYuM6jRohrrPc&#10;/9DzSui+pm+ewPWYYIt1FXk7gRDmm57b4abn7RysXAe20w2VjevQs/exz7L/8mnA3EsvnxB8Cvk3&#10;wkXJKo1AJsC22ni/oILkdyQPeod7X/2Xe17fBc7XIydoicunpRHsPQ+LLHnWy9XWATbfOPC79TGY&#10;qnBnTTJYlwSlJYzVB9c5z1mXX3q98Cn2oAUbuWwG0nNnMuvbwgT/r/ssvOu2z0vPml+3TBjYKDKQ&#10;3G/ctxKcqM+y//I+LzKRQpobyIlPT4GL+1cXVDQCXE4G+Euh91/0PGUiyd4Ymtun8TslGZClJZxl&#10;63kRe0Q8KCD1oueFC3Fb0Ib1boIL1+nvh0SdwkTwsXc6G2uY0g2A3RbXQWcbnqCxkQS6tggWyiSK&#10;VcopkIYyQ+5Xe1FEVYi3R874NJOqTwOwG5+uU0UJEtdMIiANePLFPlNzQ+kjY1JscxaCnZ8WfDiX&#10;5B8IMJSy5TFaRJ5JnCLynV/PmXAMhJM9C1jXPEgj0ynBKMrMk4K2Uti4wNo9qzLrC+5J5lBBPpSH&#10;ubFHTEiHLJa7seec22PW79WchVKOOf+rmsf92HCMgDXkYyBbm3wmEuwUaaLJxBTezJmgh3VzZOQu&#10;gFe7GS2cpOC+2jx3WsfwQ73pWbXWc58JO+58G56uZK1BgKhpu8rCOaOMez5WvUbrTZ1f9l/JPYVE&#10;teZ4+jSFnuAe0fNhYJjsGTEUFAt3xQva/mm1MWZNBofNWLwU7/d5RGViUtxsuW+ksFveDDIodtLH&#10;ErLFS5Xa6Wvq69t/ebXh25bP2BtbTgswoxHzHwOTe3HThlTD03YU7uG8JOmhGWxaNdglmVTxUfBI&#10;IQw+a/m0Bwzs9vBVe2H83fPM8B3YiAMwoHBHY0UK96Y3Gxmsi636Y/w37pOZhffmMbNzz5hGPrVj&#10;0baekUnWME9LTmqrJdLr3UR3sHsfPQ2AT5+UNttzhvH3FB4eLuMGavAiqgmhLMuJXNiFHRU+s6oe&#10;FXJxy3dnGJSDSZ07rNpmL/gFEl+AvKAmpHCv/sTWgQLwRhKh2nyLxACYdLwNx2MY9/wCtg4XzHcB&#10;oO+TonqMwxqqJ9zLNCAy/vWt2op5CLNwLYUp0P6vaZspbRAZPs2cc0ko6wnCvJEBBSKcr8Km8L7P&#10;U6fm/iv5hSrnmBVx1XYWyCkxi9LpknbQOFUN+6mijoZv9qbwCqUWznP2uXafSIRaSHa4kljd7jxS&#10;agTmGuGMx8DchkLKoes8EpvaUnXhiSihGSLgoGRW7d35hz8751Y54lvhMKw4onCxO0rxwZ/dd4da&#10;Ysl5dB7TE/jo2XP3Guk0h2eDt8AmeE/dzn+zve46KCwU4cYHDz6uqeJ0KS3wTf21lX77k1SjCudQ&#10;DnGLBSm6IV+ZTioMYpSJO1H8PlKCc3kPJNtAtNqam9v5r2fWekFlGvu+SJfzzNahIwejSEDRdZ84&#10;oe9OTG014Ztv4gRcmuZLT9GH6XmcidkzoiR9zsr5ohJtoxZCBy63x5py0+Qgpge1nOdMSMOECOof&#10;RHz/NJRJjCm2i92KW4HmwOAdDsDhxySBSW8/et53B2xtoffQTn+KIODPgn/lIADtl63i7/pv7j7x&#10;IYyQbI+Ar2JGbue/1Z41CE0VnAtH0xzJ7Y4rh19ItB9LAxsJ/baWhlk5EjtuMt/0Nfiz7KbxtpKB&#10;33B+oqmqHBLvEtDdHGMkxgDYycfEUTZX4i+CwKm2o+kBTfXZ6LP03HONiKYiT/KjhKxjOsuJ2tuz&#10;7mn4Mj0CrKZJt+u9uRcd89wJPH4pD2tNyUpXzsSY+Cjo2bmmcKvukxphJKzdUKOyHjL6CZnBl50D&#10;4ZH6r8dIqniWElP7/xILC5p3O/91+zYqDuoVdWG7q9hYTlUB6nYuVfAz1WeO0nOh2uorF/O4Euc9&#10;IDkv/Qp8mjyhzotwNBjmKDoEutgHJjUuzyq8PsvuPTjCuWcoJgFJhEDIFmqwQlgbNkPyIqQMxXt6&#10;z6i1GTdHCMHyHTfofe27A7ooa/Kzm8rEy5VyO//1bqLEWvrRfmYjuV3vLd9SKSNjWKWKbZoxxRis&#10;ygGBoAhP32zCNa4kymMoyGPsfXkE7vNfYEsB7+Itb9TnE8vEfHu9QBog27eV6L25l7+VpJJ0qiqf&#10;HZCA98s3MsvfhFrS9uwPyphYEiDEMt39jlrAmJaGBeA0tbPiFcRASsPC0qROfe8Z3I05DVV53xRF&#10;ETgGFTjmDJfZMvZ4zMBSbSStOTFoc2DArxIZRNYzAte6TF/fvpswbfpMzohxn+68j7tJe3CiCT1B&#10;lZy5u/6u/3ofRaL1fWq8msbcro/Ob7HfaWSoEnqu4pzqulDw2S2SSdIoJmOu4+eV+NCzcqPyXRgR&#10;awMXds9Mn097OrgXulsW8I90+3wbjal4cu+r/4o5IwgxKfwulw10XU21JPlefhraDzjFHJjqa/ux&#10;vODOnut99V/umWyCdBqQEk9SfOPMrDVelPo0Bva2JEQ4Cg6lXOmzV8z77T4xnrM6ElWzMJG+SzsF&#10;gV0uk/ZCSF9wEeiTUENKDXmTekRc3gLnZQSSqzlfIQRsem82+PEPutQ2M6oTy/kxJCydI1G2ke7t&#10;J/RxZN6F1rWcwOOe4dM3Goe3uG5kGzoy0nvGWdiKEMh8MuSdtwn1W3foffVfuXPgm51V8CcVEuCA&#10;7YQIaG+ll9wPVm17rHJmsTp4cj+hDI49I7kpFeJ3ycDuc16ArbibwE/vA6MmnHvGa/wGEEh9cOcY&#10;y82FrdQnBVNIgI16Fvp8ZRpEJu1i5THDHG9fSSPunGfUyRX+Rp8PD38de8ru2aF33AzdhFQrxpqY&#10;+/b17b9yn9FGq+zB3KnZM442M8q/0da6Ogdn5O08Ozj0P3npt7OgOETtkVKSPF6381+PUSjX1GaB&#10;hKh0cNeZzzPDf2Allyo/idGcM0PvtQFGwEClrdpu6raL5CnEBFWFKvrsffVfOV7uulPkc/AGMd3w&#10;N1TPVNFQ3DQew+O2Qy2N0iJgQEvNA3tf2xphtMGF/FHZL9sa7e1BPMyd0yi29r0374Rsbw9di9YU&#10;MvzwVM16kENNHBC06ofkuoid3a8pwaC/iuEUDcxPw+CsWJ/oFA8l3C96LjK+PJvwYHwGOWpT3+wZ&#10;M8a6wjwCy2MlMfltr9hlz+vhO8wZ2rKphe673YpBlpqsHM8Z4fBmtXH82w6jUCYXgWmn5qRUhNX7&#10;fBAOSmrwauNbrvPdaar/MoXNi9uO7B1XSx1qXN5dJ6SsMAOrnhn4C4mnUja1nCfBsoq055JIdrhn&#10;ycMX/AI3vquo4jAzjczVxmYu2sad22HAjAT6NIVJ1J573s4/7n9MgqQOXHPodp2n7u3X8ycVdlDE&#10;T/oLXio81dmL2OImrGeGEtk28KAx9Jo4gmzyKPKXPmhmRzrCZMULkD2zvpvgwjvikqL0jFzbembJ&#10;bVmOm2o8295X/2XuD3Sl9oO0uCgSPCfFVmeFOPX8eEzUPJECgkKQjHbkkdvuEDhyoIi3+O8n7o/W&#10;O3uBEnxO/N3jzECoSLcITsi/g9JqZrjXyoIAjgL3aUxjySCU8gQW/jizc8/Eje2UVKp+DztS6K5K&#10;UvBpZFRnV/gbFZ3IcXtgdzxYdbNKATpMCgu9WN3hMUpGcf96fNfzco0Jk0IB6SQKI8BaikkpB6bH&#10;BnEiEJfLOTMGTJz71cYSNB6KnnUbadvIJVmWxwxjGxgsyL7e+fhyzjOD9/hphKA3A+0Ny60PDDKw&#10;13M+fvRsGs/zSpaE791Sn5Swz5VyO/91ey6ptM9KBYLwxnTOeaRgUhvBUeV2SRntizayypNRCg8e&#10;7sc6WkTGyzc9d+Qxs3PPx3eXT3OBVTLKSSg/PL7tmZCYJ0WlmNADlk/jZEktYjKE5TFBrdRf5qG+&#10;7BnqNw2SC4xS0AiF+2gRCTtDmD0jvjMrV+EytKzc4b6+/VdSB1nvwg8mr5FxtfVMbNEC8clCieTN&#10;agUUGnhjsf8FVsWRBXCI+e6cFBZ7ibTnY5ycrgjAnDn0L7RFpKfxaRwHjmWnbWD4Vcju9HgWpVje&#10;fuzzfgqJUaAP5Dov43U7/819UbWjYtS6Ydn80O2Ou7kKFuL7Kli96sHoTb4ADVku6dgfo0VbarGt&#10;3Ll0T0ewUPkfYn5P1Ui3zxWZPRWrtQIRYlnXEQWP6rPsv3KlCOmV81MifRMs4FtVbjoGdnisKxgs&#10;a+vxT7uJygRwxh9lr37gweLujtWNMdrX8n03cVKXjl6rUidkqSgAsBky7h4BlXmqPmEKwcEfMzuu&#10;6VIf56RuUotc+Qmxpr9RjbpnCdNWmcf5GFlu7a731X+Z7uclYZwu033NWWDnmpRMiz7npWrNt7N5&#10;7HnVIk7HflETTo8XUY+IzYHdrfZSyYZR+905Z0yZudpPdgVtlXAobnbXM1LeoFZxUfT3xhCofTj9&#10;eIfHGCLFL+rxZc+4EMs/8pwz8JL56ScZEC6d8hL03BsKW3WTA4+Ut6WcYagim59tSC2TvtygPsmd&#10;pvqvpO1VxwUpplhS484rC4XaNnMFQe3LKvA0sGQveCRrPaW8bjTvPYNpM5KciAO+gC42uOHFCUJE&#10;YvDMvDjPSBQVMBi8gDD1XgiBqHcZSnijlTizLgkoLdVOj7fRdn+9mDMBPmNucUcgnPqccfwVFIiC&#10;UMrsaz0vefq6lyGsmTvabkEx9MhNpwL+UmydXHRl9raeOUlmcRSxkW3C46ueVc3c5e8U1c5sP3MS&#10;QF5IlFxO6ZQ9YCDsHUsWqw3u6FV+hsqWEOcfO0WoOnGOs2cBk/wYCgpjej5eIQG4yV7okeysMkiz&#10;Z8bfzTugO38UDyPdX17XZbUpUww+KN+G+WYWz91qE6lTTdgxZ/y5uly6fZpy+p6zinp3WUWkB2hJ&#10;LgloAUJj9/sMbA6VOHv+i0vees/gupyEju+BnvucwaAJPxDjBtMWZHA3Z8jKWa7MgLttx6hrI4mf&#10;Ot+KUnUHmBgYiOyZ1Uv/2mXP4HDtuJbjNCJls2ehRnIz2AoBDNfNoORm8SFlrITK8ujZ+lhwbGG5&#10;IIpYKeJKqq8ZZ9Ht/He2B+Lh9vTis+t2/uv2wDKMjiC0nkEdRuV2JzkCjk1rl73g4doJi6OYkHi+&#10;iH+gMT5tvurcjN2HTt7o2ljeIC38LpZm8OO5B/ArI4zJ2E+jZT5m4N5BRqZbGGI1+yz7L68UHkNz&#10;RYax2eZgDlmSHBieUPlK2+6DGnSgB5Sz5Oh1z4Jt2xDlFjDdQLV+mmh+WYssz++Aa9acf8FSEzHP&#10;SSTi/aZnwEbeSMoJCZHYekasFbsms2w75X8Q0zPeBO+wlJrrOeNPc90r/gG6rJ/yweyTADEFsjBb&#10;zRk5wtEPCgNDIWTkfc9IfFtW2Keq8LjOmVy0AsKQBKmqfMtjOA6P3fN/Qejc9wxKBkSC5YhudGmr&#10;DRCGTyeFKba1aWcAI4UmHqcK6sy77h785UTbRL2ELMx3YTOb30ml4SYYijh9WxL4N2/nuCGIzE+8&#10;7FmeO7+rm8HaPkPaIFE8sCf4R3q5/WWE/sRfb/eZGCSlVLycbGRnUhEkyp5RoDLF3xRGuiPR7hz3&#10;BFXczZlbnQEixWrLzg1doz6NDqQVHhspE3pbbcyl8vLJR/IBV3Tc52a11LvVM2EYSNA9+9Pz8erl&#10;q7fv5ozGNWERFZlaPi2W6p4fcS3VqarHMkNenCqlmXifp+dj9qxsJG/k08UB1n9G0evx5ZzhJDOW&#10;93CPkHNW13Ko2ODGSThUTuvBA+LNuOuZmjJwAy/nI5anSJ5ZBTm8e6iP7gpvOR9f9gxnqkB3jbpW&#10;W5U2Z5DRLqH5WBAHn4yXHiOwxPNUPW1bYRAt+g+rrWpslu7z8d2c4X5oe17tx4Hlf+D29OMHbcNK&#10;KHKWj8sx+ejZ+lhoIwghdF9/9G+ugN/Rw3t7OVurvU17enE7//X3VbbLXgacaWUPuZ3/uj34LSu/&#10;E8GzfP/Ij1BlXPCPOL6CPE2Yiu0WORQorqgFSqJGU65cYcAeK3fuWaaoV/2JXQAyUTbbE9hGZGq6&#10;joThumdHQJt0A0AwdxhAt8xRaHHL+Kl+rOtBryQd+ynM+F7aIeBLFcNXvaWWw+ImJ9IxaoqHEiWt&#10;0ijE+sKNi3MFkRIjRi/fcumJg0oDD40FUQ6XXlSp38BxrA1JJIZte7W72BTFhDC6tko2sFWZOdEt&#10;LL3PVgXnfBzhTwqD36oUynh2sFXFk7s7HC8TW5bdPtDEv9FxHZ546eECmMAG+sMqANGWEfU3K27i&#10;AmD3mr6K59K3BAIffjdb2JplzEQe+3Aqk3kuMhyu7y2noIZcG3S3t+yOj8gTuozXR66IJKldqUPe&#10;lkgVLCh8QFfdQiXOluY4DH6/0CpRWZDGZkW4wzc1Vu4266lvccWkdMgGSY6x8wTcPxgKxTKGjGsD&#10;g8B9ioAGCQt/S86wCbRTTwovV/gevMPKCvXVV7iDWZJGWfiHILd6G6Zyf5Cw0bEiPKkndyYvacZg&#10;yhFdA8PT+odJfmDxznPeJRhquX1SIG9+xHfpbuZCBK0ISX/3KHfkGCpNVlZcO6yIdT5qFv8UiIjk&#10;ykiYENwrAqaeA4wwPV8H2OWrx5bUdz3LS4dFGRRcmOfaLrwSU5U5PIa8CxFUsOPLnvW5Wk4Wuwk2&#10;ziQsrx5ruVfOqcfyTeW4/fiyZxlupT+NCa7Hcijo9difriVhpPLT/E89qwBLaaPEOzrnBSiND6zm&#10;/HxMBL6i0Vqee28R1SiIA9aoH59G/VYZ/E9kAKqIG139+B2FEalzhaSTHsl9kiD190/Xao9LPv7n&#10;nusuCXp+bCTeusJfoRbncs6e22NinfeKJAEznNeWC0/MvCowT07yGBj4VWVh5Wa8W+0WXdfp7KcK&#10;OYnal5/mYWhQNWflI0w+C6GfufORe6pSpQMahxwbNCjVY4pJlUEwewajWgN7mW9CIAXPqj8tt2Bj&#10;FTIZHdea7qDZMwjWcjLIBH6xzwjRSnA7iFnhRq3xEJ7YhTT4PLSeHDcehRdaNAJuwbWA6uyOZaIF&#10;fNwkBDn2eAcBALRCHzrGFd7MO+5JWUZVRYqNfJgrDOWXgALxGGNmAxkJRFPcs1x3j54tp9OCBTJU&#10;uFV06LyBhbfczn/dnniidRSBQsJNt7Q/UrDMDZ/aaUwVoTS3IhDW7WhR3g1ngyfOoX7BndkMSi37&#10;3adDU0m0VtcksPuhpmhkWWPTgHys6XnOHMWpopoS5pwBG3tJxFp2OoI5Td3ZVHjZM1VmCjz4sLYp&#10;AcinTaLPswOOvXJHpxPgrmf5zQpbiILT4xf47hdo1OGxLh3zZrzlF9y0Z5v7xIrmzTNL0l1thmRY&#10;6c7FQi/nLKe5R4212w1RrkFCVNZjCYbGQonIu8IzKXti5feWitJ6SqnByAufeE2K5F1fC8anHwKr&#10;Cel6fDfn5S6p46eZSB3Y+vQc2Kq31OPLnonJ2MI++M7I/p8ZR0/FpAF66/Fdz9ocm+DTCqlJURd9&#10;plaUwj4fY4WWP77U/bueVcpx6rbyvDUS4jRPFvfsWcHROu5ve0bzmHbbs2cp2mbMUrY6bRMnXewQ&#10;P76cs4yBOjYP2iYwQtG9ZOvPvGJxtTqTZSpf9izRavb4PM9gfYhvumcf2NpnotZT5/lM25tU5S28&#10;zf4o0T17DdzOf1MKc6lgBUWnRsj83O4okXAMaYtCgRA593wNUBcVxB38Ynus2XjiIrPx+HJN1+2q&#10;d2vRqPA1l7xItB4PI7161tYeeaTnbt88lFsSAQ3wUWlkb4+WUQK5FPif1pQ6YdSe85o+2DuQD8Jh&#10;fmy1f84M2qyY6Es6VUS+1MGSlvPTrKkhMVOM12N56+YJ4Zy+0M2HY8PHvrxr89NsZh3dp/pBAsFS&#10;jMCevTs6AtJHf7mcValg9kxYuZjsU6eiFCF+Q79tjeyyZ/Txon7cnt2/gDu5sHCyMXsWodDk5ijj&#10;iqB7Gb9czI4rlQ83Dkv1ylKMKdQoaPzibpGr1/uA/Mj68lfTJTTHVTGxUuQl78EC6omYj6i8RZ8t&#10;16RgIeW7xFTLQug8qf+KM4sfhewLv/oIJaBP1nwKDuvNB8nB6fO7zPbeSFBpVO8tpYKyVnR9WHBW&#10;f/iB1WBVsZqy23coEGqTqyjdYMcTQOJuSfYlIuKnuHbb3pKBXGxHEKt4erW3WLcTXMIZClRBdYvj&#10;psJe0Hn3fnOHg2+p0PUgLNaRE5/2FquxHOPKYuteR0CEFRIV1LuTlOoUmzWDSxB889adf361Zgud&#10;WKebH55PiZXkzgtD8sJnw41M1LaK3TvMh5CZj9dhLYjUmS7eLjImhG1OJM8GloKiVCknCK6wUjVb&#10;4h6WJ2AXky7uSIrFsZE9i03VhymhXscLH1kPeHKAqGLpQeFhumeOlEiipKxfJf7R9GKmU3bZaZE5&#10;t7VBqAcvSIqIgvkQFdWyLEnNFrliufvEerdTIH/avdj9h6ilrXqQUqpBsDD7f+DJ1vIPTznxdYCw&#10;eyIcerW3GPQF1JaTve8eLitfLqmiq0IPrIOCzqtbTkTEB++6pSqjLQ8S+DaQJQKmIFt4UZTzunSr&#10;EgH2UQF3UOWZW3YhcJwPEBcfCCO1fhggqWmVgpegZ9pTLtswx5aHJTboarYq82rNZL5qkiLi7FrG&#10;Sy3N+VSw8jgFGL+qnHI/W5TIPEBCR3XDEuevazvTLY7eFicCnFXFBuVVfhEywV1NRkCOmHgiutGn&#10;RUbMR+y2ZivgZPIwGSwvKFloz9o9pHx3ZpOuwFWGOSgirR2i8rcAsO4WofHCrUuGS+lDuquxR+PI&#10;nKtgnHTlHjYg1C8Y+eDYLzHj0vjMzhk6lLEuMrCL8p/LKumQG65mKzQINe/Srr+iZN2NZUQZlVKV&#10;m7rsLZOhr5wPjLK7sHWtrwUfgXRE85GSu932FwhgJ8xTXVDjDvJ3M/8NFRNhXFV4hcMqluRmJ91F&#10;XN7SnMgi+7lOCrWzQGBE4MHDtKestKUF1xhO07531H/lWJHm1sXAQ2y3E+oqR68lon6riqgrPW2X&#10;/oHl/uKcEMH4bYUXp9UGi+Y+4IqwsRJbxcs2KM5Y0NWDcrzYOU+yf3y4wN/hL/2+hSQaOOD6h/TG&#10;vflxLXV3TYRtQKsjtloKtiRMxn/pn2G3w6K7CjMijqMGyXOmy1O3umAxw7vAzcETtm511WKGI0mz&#10;AKvQPC5wOqWC6fBLm8R3nsvSO+pryVV2rojcX3Kz/nJsANaPSxpxIwSGRZ8+hSaS5SLxdAPISt+K&#10;/yYzR5Zwts6jPHaLwEzuRhYJi9MODuLfdalIx4D99m4hzNT98IMQFH7R7Ui5jXUd13X0DyMXUiYC&#10;SwFe39cCMkqNhlAG8mQM+UHfx9lyhFPAqMQArrh1GUV2mRGgilz86k8JS4aglls0gYxX3ULtdXWE&#10;Sol3gw74sHHgdCsg5tot2T1ztjXkq24x5O0RUaqfKgUscoDUQeNBkU2kufZuVe40RDGbAed9sbfi&#10;mPWqoo6tW9xDXmTcX1upHJbJxVO+kZQPUh4dlOmsjwWFojvuVV625oiSrOqENkJE4Lu0+hNS5A6a&#10;wQJgOxj6mg4b4K/6bw6Gu/coiTCas6icqa/Nya2R2hbNEU1Xt93AAlycjy0m96RxNCZVF36QuAOz&#10;WNcfEnM2qq5a4Bzm+Pp56ZPiXnW8IzFKxvjPT5MCiJEFV0VFFMDY1qD3FQunq0TS2iA8Oq6uW6hV&#10;tyZnzW/5HPGNtUnBPX2ugSIA97mZFIpQul914Sm62jbKbQ1o/iuQATRHOg+yXujgOKn1JVSJrkjD&#10;0+cnCWx1RU3SMl0F+FGlmB0nde52XDQ4qAoLAX9aXy3qMYciTc0fVm57CgAyKVLldsMyuGI4mBFi&#10;FKNbkDh54cD/+7/cYKJgiVRB4uI3b+xIEZ0ECVIjDA7iY9bn13/5w+D8UkgTd/7dFWkCCjVb1n8z&#10;oeQLYXViyChpL2RY2z2cxPvestteRmRNd1ZDooaovN5b/OeZH7G8WousOuze2yKa+ZQNypV6S1Lc&#10;HIhADJJ6UjK2GTsWT1HsulWOJE1UDIec2rs+aH0z+6/YWu6WtOoGYJ+M3pWOiVelx4uLaNDD+0OM&#10;Js+UNXkhv9Bj0mjjYgvq37bPoqRZHwR0uAENqOaXdheIRFb6noR/M7ccLdJpy83gAJuS8GZtKBXc&#10;w6znWHiMoATPXJ1W3c+aGzrfNKVwW6XJ6PDw/3P2LjmWnEl69lYSHAroZtwvRLMnDUgaCEIDDQit&#10;YSpJFgmQTIKZqirNBGgBWoI00AIEaNKAIA20AtaO9Jgf93Pe1yOq/In+L2BlR1iY23exzy6vmbGe&#10;29e+keeyKuvXInOpgGmmtv1ZburpmJw/iN/evvZt878xuDZzkaeWiEmeoRlwuy0fv9YflD/ktr9B&#10;AQclLesGMh5vWXwQY1l23Tcw9lac4WjENVDr9vOytrjwg0oJnvwftvtJVf8uTIue2K42UJKpNT9Z&#10;OH0j+zmkK+fq8oNW5o8vqxqv4e63MW1WG2riiCfVH7/dnE53f07WujWsCQ5gyUPT0PUPTnV8DxCJ&#10;k439M91xj+WZi7WeL0ykddJZfGHLU789aKaVw/Zbr8pzuanjfHQzjrhvU2DXT3LsD27Y+GuvyfMq&#10;z8tpGktwF0q9XAzcrOnvFwcGcwQ+y02dTo1/5ky8xpPHYdO81BwQo6w/O/Na1j+LQkfHBE9CXpvl&#10;wW5M1e5rcm5rfDoljFzejCSeQ9CwK832W9t/t9/e8ohUcpDe2//2a/JMWfl2Ms5ftaklPJjrTR7u&#10;cr/yODNrOnRc50GovybPazwx6jeVP15p+2ZYR1ugZAbj7njGD8kPvoUnW7Pu+DQ+OEX+znKyqesi&#10;cN2nsCf2Da26BSe0/gga+jOw87t9e3VVLnzoG4vv+Gc+Aq+XBkj1w8vnk6J5S/nVDBg6P0qMxShn&#10;KnaC+YO72qv84SP7uTmCLVn/63RKuXnnNx1N0eGCWDjyfLi7KSdPxvYy46bhtK2r2lz6Xyee031t&#10;3eAL5bb7f/mH3NrN9HsbT16CTccQExhtH4cqf4hC33XSDkoGkL/hZc4/O+tcx2QsgHURAF/s6hmD&#10;EnW49otQLzOKbjMyyCzx/6ScwZOg9i5dPBn+7Q3kjlxv70zvYOu4sXFO3Wsxp7jHmxbdfmv777rv&#10;l927XOx495rTSkOs9qwpEKeUOD7g+YdnBXQ+SPFDBqqd3ga3hhdKQpL7UaOXZXr5tKIptvPJ6pIb&#10;8XciKXnlS+nFnbg8JWc5L7eJDMzq6jo5LzeY2z0dIOJO4DxtJtFYh6eIxZknsab1HhLGJpqr5QyV&#10;MlWdbXwQr1urPKbB2q7dFvHh7fUFm8XfeZVnnzj07/YqMruUxn8rzfZb239PZ43HhjVY7BBKM8cF&#10;Pb2h22+9dj7HP1jPJ212p3og1jBe7CuAAx1Jj3cX7N6anlT7xpuzPZDTjOt0U89bs6iokzFF+6Zd&#10;IDbOCsrgz1g9r8mZJ/uGrSk5Q3XgjdL5KRchLilm1hoxUXImJZinXb7goj+J0u1zGPHDsx3leAbl&#10;C0MVE2hz716aSql5Rxtup6dXs/+16rjQ2Vy1nZwXnizsioU6b/bla6njpLZgPbHNpf/1kucLD47D&#10;uGbcSFvgFy5/duNJFGsLhTCzcW0l6db2IifP4a5IP/4sgfKBJsVFyh+e3XXFMyknflHnNn840ZaS&#10;M07f9EE7Y7R7NftfL96sC+W2fHFXXvnh5RW4/FDJyVuzaWTclF2GJZTu3YuIWegh4nTTmfKk9Vqy&#10;/tdJzvA5XkZ+w5V5GfgNTQu06S1JxMlyrGbTy8BuuIMg2gdQFGco4iToi4sf3ZL1v05yXnqUjgc0&#10;E7niz05+bjWByD9MCVj8EMm2N2vK+cjuv7a22/ty4kYAc52NhyWHkbu9c9tvbf9df5u9XhNgr/72&#10;a/IQadzUGAE9QF75yeC7tkmSuNQAQOtSkDbfWmkQI+PH/uWfiNv2uqNTVkN6uxb4yFvpHbdyMMX1&#10;UZO9OCdEyclvi9Li9b9OC0TT8A2PM8iXHQaF2PhWLQPbAUwW2wg1P/ICnmLC6j6S/d/8jQEBdiQQ&#10;k35LIRH/3QOqL5Fd5vESl3v1zLwmKu/VliMffGBHYCLUzLD0PXYcvbMt7/mDXsjZJw845jrjllNA&#10;Nn/zObff2v572gZO8ua3Y4pfYDHbb70mT8TWGJa1zqvfDkyE7DAUeQdz4yKKNUXxb9BpoUJAjex6&#10;Co87vxp7QNcxO5JnKDxMjhVT8mINX5MzzF6qMQd8ESokdDcgtV3kLHzwBXfkdXe4gvSwndx98Mwf&#10;4oru7LmLDXnJcSk54+njfV+9hm0/w7YCJDeD8uKDwh+mCcAlfdqr2f9ar//FWgHpvs7s2HiS9dwi&#10;hLxIU4ydPInGbFEKvvwN9xClsr1RL5NF+FzbXyVMfrISt+/BtdziP6Mi/G7+Fapt9Vw4L7s+RH81&#10;yLuTWzOlA80yvpUK5YsH32vZ/9oU6zabARcQw7TfiSX5sQvpbmKG2YXqmJErLLs6QWM1ritEPIVT&#10;URu2WI0nnpzMU3j2zJPf3yjf5iVP4GvzdV84wtzW7c++9FjDgqSUZbqAWTnjpmBv7GEtFyMR/bTL&#10;f0aoAPd6PdJqbcPhp53HvF5xGXD5WOyTa4x30En+9Eenl92yK4rnxaeneH43p/Zi6RG8meMdn3PR&#10;0kSd3/IsX4xADJ+JtsYfxYFC051kRD11CObyNdeTHTwl717IuL1mpxsyX7levGm1R8Xnaf+339r+&#10;u/72kosd9rTPm2lA/cuvXcGUZmkKEtKAhAELs/w50OSdtLokXEDTrmMIXsjyGkMetjVoSSJsZxpe&#10;0n5gGzHvcmkvj/UzJ+kExlQML2YDY+fJ9ecf5Uqt9iQteXYGAL7cmkiZSog3xMOnTPKkJ4gcrQ71&#10;pkMuJhQPFOcuP+Zi74HzotfOunu9iL3hRFFWc22AhQfZpDDLpzTpHF3Y/mQzWjX0xVgn9kXTrfzg&#10;sItRMHxz//BsjaOeB5N2OozNpf+1vQpnOBBN129Ocwq3BVxAOyc7E7eJPh/Fc9zW7YekYN/AEwtv&#10;dWgoiHhscAYwEKpHloswYwR2PIFNr6UjhAbWAYHqYOIJDs5m7hfB0XUe41lOMtCrKBiu+563JHRX&#10;14CmyDNvUa8tiMC1soo79AJRyp89yUnn+R2sgyz4VK/M15LumTSi5UmQcIOx8uCuU9A3OTFHSUWd&#10;/iw662QinX+IRUeAceGJrj0lydTa8mpt5T5otWmzFHptplCs14ZKpVWXnHkSktjkBPX1Bu90gAWr&#10;T0Y3PbaveF6Qy0Tm8YDrh/N/WheBWPjpljk5OUOrZUaTSYy/+rOs7Bq7njaSbc1wyrdh6IDfVliH&#10;43nBfoNoIkpSPFG3qwVKWGZXYkBHtU1fkXR/y6SWAKlzmLBYiud4PKdXEutzRfef93Pw9Ke1JcL0&#10;lkLQ5ZlZ/yyh9x46CrqeKPVyNMcl2FkzeAWrTTelcyfHUq0t8Fd0+unPcohO2YZNFEDOG+Jg2mj0&#10;6wHyC+D2Sokyfl33bbr+pGlhsGFvpw82lTSnO7391vbf9bcJfawvIj3o1kkDSLX91mu6fBLzq45j&#10;3MaKKTjLgze1LdN8fZlSlHFxWE7yUEDwhtwbGDwiFysld7nuBM3op758VMrADdomZOAUPbPWH4Jq&#10;ed2r2ORdV2XA/6d1n3jhOU6w/db23/NvA65YOUwibrfir64hjtyqkRbdVHoFW2OLpdPPZ62p2xZ4&#10;UuNrpQUJf2I2K7fm0v86fec0oV8NT0AEM84+9Cc7uWWswDSugzLOPDml68OFjbFm59TZx70Zi3nZ&#10;GuL3J9T2+c9ykFZFxxu7FvGdfzgI63VViZqcV7Ul63+tcl5q3lDeOy8pK+04K+3bc3K3aCOB84Ho&#10;2/eQq3vuyvZIjU6dTyoq8RaXRUBD70YeTBxqDQbjpK2v94u17RPH80dI+fQH2dWD81k1mhRLb1Jt&#10;f/O1NSQhNynj2TeiPjS2yLMCZGHu0fJDtqZtJ6LiW1EHhODb9RqirUYlLH+Wp61Nz7nWW9wF37bf&#10;PdrtbdNKp75Yoe2mBmTVCzzP1PGu37mtyvbf05maNO3mBT5Ne9/db7+2hpwfjsIiD3g+bm2uIVOC&#10;cEDWHyJbXUZCqLhDpx8S6T/d1Bdn4lWexO23Oiye5T6HtHHEDV//LAbcUhOx3Tes7If7NWOBdvgz&#10;NtJuVahG3FLjBPF5O//SWzMx7W0LB11v1pAHeZIJcyZY9RmrFTpraeB9+iHZn7bNKNXYqloW42L9&#10;sl6zloaiPg72wos2KufHdvul7b+nA8E8sckVzYeBkDjPv91+qfmcSDAa5kU80cwM9pSFH4L4XPUd&#10;d6/yRcQWeGdPB4IYjKstYTu2iplxDPev0val27cRDVzdZvT02VHdfut1eab3x2nBEKwxRTy6vGKn&#10;Hz4ibMnKk7ph9alt3m5e8+h/rV9J/vmRczOrTjvQulBcYXTiaUe2P7qdbZjhrZ7oIiXRLPpfK0PW&#10;bZ7YYUhNcxkzEwAc//j1n/EGbGY6SyNOHx01MYFPe0xkZjNTtg3Y/rt+F8rw3HHhgp3YfulVUQjd&#10;DVBz+dx10c/rQ+ETVv9pXdfPvfwM+Mpqem0bqVTRQConFzIMMe/7tE+b/01zAMGpaw2IFsJVT3EW&#10;1eot0z3XUCR67uC0IxEI5+XTCD680P2vr99f/GRu2Aq+YTtKmeN1Y72eDuYDFturZ+F1jnQSWhXm&#10;ixPNs89dWCTAwq0oKJBm6E47jXu/naRm0f86n6oXhJdjcPmj7GZd5+D3Z2LZP3789O3pafjl/efv&#10;l6j+/I9/8+nzGuH/9Plfffvxp7/9m/dfffr44w/f/Msffvxx+ceH77/96du/+/HXd79//+PXX7z/&#10;8OHbnz/ffDE/ev/jL9+/P/2fp15gUyKfNorlD8cf+/IPv3z66tMvf//r3/7N/K//8PGb//T3v777&#10;9fOPf/eRv8xqvf/5w/cff/36iw+ff122aH7rD59+Of06/+PdH3/68Wf+T798+vqL7z9//uWrL79c&#10;mL3/9Nc//fDh14+fPn73+a8/fPzpy4/ffffDh2+//MPHX7/5kjf+avlfv/z68cO3nz798PPv/uH7&#10;9798iwjz9z/829/zET98g5XFafz5/U/ffv3Fb//tt//72//+7Z+W/////PZPf/qvX7377X/w7//1&#10;p//yp//82//8f//9tN0r/T8gEks7/zpJ9/6rP37360/vfv34ed5MrNLFkPvuxx9++df8H754N//r&#10;383/mlXkW9/9kX9wG7bGMfdUt2+mwbd//PzuAz/H6Wdi6xfvPnCXaVGCP7ue4mE1f+fDf7zs4Pvf&#10;s6/LM/27b5Ydfv/V775Zhfvw8eefP/3w+dt/5I9999OP77/+4l98+W5CuNh77/7wDluSxlTrY/GC&#10;6N8nEblqwMX3776HaBLXq355QfSPI/KFE+/H9dUxpyQCE4t5/3jMCfVTnBDlmFMSDSc0+zEnnokL&#10;pymufBCrl0QA0aYz4DEn3rfgdEUnz6djmZKIjB99KcTqcQEunKYB273YpySa3CJG+rFMWLnBibP3&#10;LFYvibRMKOjgRPTySnBKIvaJhK+QiefywsmeiCTSJwID9sKJhqW47scnIolwAgh0XR/v0+AJkxUD&#10;0cWRKCp4EXAzvPLGE+2YyOuxWFNmf/7C4YV/L+TKO48ypfRSsEqipdcfZ+lY+eWlp/YZdIVglUQD&#10;JKZgSrDKW48vgbksWCURrCj5fBas8trjHBGUNmIlFVcYrSRULcPlLluMzU0KxfBKKq2YrvPqw2sC&#10;6mINkwpeDDq4E2uYl5/uFWTozX4llV/DvP4kh6Z3o5ArqUYuSpuP5ZqM3/lKjv1D7cMxr6Kixgut&#10;Kx7Hm7z+ZE6ZUiuURlGRuqP/z5OQK+//gL/xaYVcSTW8eFYFr1QAePJsmOGVVPDCPjO8UgMQR+cJ&#10;vxFyJRWJNvbL8EoNwBLyheZsJBW8ZhypWMPUABiogBLEmZ+C5vPpnZwiQTnBKzXAzG2gaZ9Yw6SC&#10;18xCFbxSA8yECWLbgldSeV6pAWgJgmIz+5VU8ELPi/s1IY7zyvP4g+wXZ76oJg1PY4zjNaR1TPIi&#10;9nInrOqiGl4EmAWv1AAzypr4+PF+DRjxvBqnu2x4pQaAFyE5wyup9NmYyNv5CwmPcjbEmS8qzys1&#10;AIE6UCriHE708/yF+E0zmUfsV2oAeBE7MrySCm94/H7BKzUA+0UM1axhUsELvSF01ADJz6vB/cJ5&#10;N7ySyvNKDYDTheFg1jCpJqIACO54DUm+hVzUyePbHN+vooIXYQmxhnelNzA3xjA/jJoU1QBBieUI&#10;uVIDgMUASG54JRW8eB/MGqYGwI4CtWB4JZW+y6QpYr/IggEEFGuYVOhDjBtxlyc5cjnzxOFALghe&#10;STX9Buj3I/YrNQDZpCsSRoJXUg0vOpwLXqkBMHrpsSFYJRH2EKluczRSAZCeoz2WYJVEuOWLnXfo&#10;K097mPNunUYuCFZJNJENrK/jBZxY6pkVxSNktI9ZFRERAPJr4gxOMc6FlQw2FJEONkyu4syK/ASX&#10;S6jCogIGQlmWMKEGGxa8poLrWSxhUsFrWmSJ3crLTzUEB0pcrWnweP7CqZMGcCB45eXn+aeMz6xh&#10;Uk1FGkUtgldefkwoEvTiHg9IIOXiYRAqYwpqzlRT1EcUQOxXUs1+AdsWcuX1B/SEGyXM68k4nr9w&#10;ziGdBwWvvP+8kleU7Au5kuoGtBUxgGNek58/fyEZPvACgldRwYsHT5zDh1QbhFDx5cV+FRVrSJBC&#10;nI2BBIZck2g3ciUVcoG2NXKlBpiKI+pcj/drsBfnL4QX8E/hUgKMulBReUSoXOiNoiIkijUk7vKA&#10;Dc5fCOCRnLp4KItqdBQaUZzD1ABU5QKpFkuYRGMmA+0RrFIBgFCa/M6hwTuAofNaaG04gOIzlX2T&#10;i0i/yVTBXFgBnyfELqRKopOlIc7FQAvPUmE/gQ0+ZlVEi/3E43poPw3W7cIKEOaDeLmKaLEKHwyr&#10;vPsza8/4JsAyLt+3BOR4Wo+lyqtP+Qm1+2IBkwhWhKDMXqW+wEkbv/rwsAOpTaluYGWkSnUBln5C&#10;tceskgjNBGTMSJUXH69/si7HrJKIewUvwyovPi0ZVCh5oDnnY6ttjCntOFMtU7rMYU+iebLGpz4+&#10;gXnxgTPTjkAsYBJRTjQI7mNWA8m6SCU1exFpzf6U2mKBeYo3v4joXzlF30KqvPgzIMk8+YDCLkuB&#10;VNMFQrDKi0/JGwbr8V4NYPe86rDCejes8uKfhmAJVknEAk5BpJAqL77eqyTye5UXf2JVBq3zlEQ3&#10;xJ0pbBNS5cWffhAmqEsxW+zVVGqY4MxUGp53GBAgb77YqyQi90FUTBi4UxdwYcWpNSH4Ipoqc/A3&#10;xws4BSwXVgt6/1iqIgJ7OdkqwSq1hT0Wz0mkj8UUtJ+lokgTv1hIlUTUIlI7K8yYgfsWq+cHwSqJ&#10;YDVOlljAvPgEmym2EKySCDg5nRXEIzLlXyEVCQKzgEkEK0Kl5gTWxWfuxsBHDo2LKYA/fyAlQPfw&#10;EytYN5+cAohIwauoTuPVBK+6+rQDmXTOsVxFtdRsmZORCoOcwmT7Ba+kYv2meuBYLuLSsfQz6Yy6&#10;42NmTUbjGSrYxekAGVTcCEmaOGuTcf8XuMqhmTbjFC/H6vqJQBAX83DTmgxuxGeUbKkG6Mk9HScN&#10;tySj7oj2RGrfUhNMxzK8QsMtyXjCKIBXsqUyoDE4RRiKW5JhcdDOVzwt4JFy36bG3BjYTTZFogPI&#10;EackFcL0NXfYNSpeL4cLbsgmXAfwT0GG5/WswslNpo1fKrSKG3BmhSkrMrgx2sGsZAE9mXxHdM2c&#10;kiLDCcOJMDegoJ4cZBrPmdtdZHiXxL3MDZiao/MTNZ3ocevFfSuyU+RLrWQqBZopUT+juCUZ8QAS&#10;lWolUylMqTFt/4xsSYb6cYEOMte5koRuJ/x9rJWLDG6AN5RspUvueBfvhEkHxC4+EiQ2p0TtWyoF&#10;qihmKpWRLcmG2zjEx5prqrEvZ3IC7g8Gt1xkrCRhLbWSpUuof6KOwMiWZP6UFP5zCcgaxx0IYSyJ&#10;vwGFAOV2E0oTYYLrIvO3e/o7XPaNChuVbV4mTpzJvOaaBhpnMrQy9ZrmTBaZ18ozEu7CbSooTQqT&#10;eTFB5l+cKdIKblP6oGRLMv+aFhZ0OvnRhEXcgCIj8kfPMJFbnMYDKRvhBhM4aDK4EZEzumRa9eRK&#10;0nJC3YAkYyXpDWWsoJkEGNxmKKLatyTD5iJYZmQrTCgWHjkroyeLbLhRxiq0cqFCQbqSNDB6ssjg&#10;BkLZrGThQjlYdAEzK1lkWOb4OIpb6RKG89GmUtyAGf153m68jqlSNyuZSmGmHNGL1HBLsulSQfdF&#10;wy2VAt7iTN403JKMSB2esJItDYwZzUCLAcMtyfBNOSXm7Z5OGecNwMtnC4wVVGR4+TQlV7KlUqCt&#10;ApahOiVJRnTwiRHNZt9SKUy7fyCOZiWTjHgJpT1GtsaJ0hVF5QRnqNVlA/hCcgqKW8ZLgOgojA6T&#10;D5MZLRrcBZheuOdDQoKKzjhiHYuKulc69YnYHbZxMZtxbYZZUg0zdLk4IgUxpcqEnLFxTJuM808w&#10;znArjQA3Vbiw9OA7Lz+TmOmgYtTWzPW5kHluRQY3lTrGOUxuhAHpB2v2rcjg9qxcjmm/cpFtabpi&#10;lGST+ZUsjTAFXSqgUChVyrkopTNmQoNHZ/TcvbluTcYVINAozmTjR4EwKSzItMaLDZh+j+oGNIKU&#10;xpB0vBSnpMkojMMuMbKlUqB3iKqZWHoZxtl65P01161ApISc6HVgJCuTZIawA6g7dvCnWcv5G6eZ&#10;jgFb4SwHFQXGjA1Uy1gagbo/hcO/bvQpph25SiNaaQS4sSRmIZtsdk1xa0Uy45YUtyabSkhjbc1Q&#10;8vO2sdmYropbk9G32ZQaEq0obrTkMum9HRlNvXBMxb41oJTQpIKG0vI2PxJu/H+GW5okfiULv8pw&#10;2UfsXcMtFclU5rtT0lhUotBMtjbcSifo+9ZoVH3fCljKW0P7MnHdiorGDbT0NWbrNFc9XwCAr7Mg&#10;xxHeooLZtPU265gqAWbYrYZZUg0zIryGWWoEOmGB0DXMkoryXFqxGa1VqFQ6hKpWL/ztWPwb7Aoy&#10;U0KygphSlUrHPSFZUcHs+fbavDUFMsWuHnDG8QEpqmkjQrjDSJZKBCgN7SgNs6QajCSVBIZZ6hBy&#10;e/hshllSAZaio6A5IAU1JUClqudRGXlApq2PAROzAkF2R3SE4nSxZ0mFV7NAq48tnxnVddEgzyyj&#10;2rOkGvdwitMEs9QFd1M/r/YsqTCNWRJ1QFIXkDYeL08sY1KNc0gazUiWuoAaH4V+vKa57GXxvSda&#10;sFMOI/+vkKyoWMabMZaO96yAp3rPisrvWUFPQUxQEWckKw2iT2OBT4nmupR9UQ3ejVSnWcbUBdxp&#10;QiNGsqQidjaN+A2z1AWMTqGrrmGWVDAjdmDMgoKgTg90hXwoKpgRg1TLmLqANrREc41kSfWGPUtd&#10;QDkSIX/DLKkAZhDvVMuYuuCOPbs3Bk/DV28YUq06IBUUlQPMNwrJiornjCpco/ULjErFFAaFYdaO&#10;jH08C8NKqwVQrIZZaxBampvyBOL7ob+Jo9Op3zBLKpwmpjibA0Kfx8tjMSkCpUGKClcLg0cxS11A&#10;l0DcTyNZUmFdkUlXByStCbqZYCcZZklFn3l8T6Mbp1HyxeDhfJgmCHi2QXVD/vXKwMRJkgQZyHIy&#10;2UaypIIZoHm1jKVB9DImlV5GygxCstsprxOKuKn0AVnaxZ/37DTz4ngZm0of/aWZ8YXZMtTDMCsN&#10;QhNnVbtK6DuXUbq5TaXdXLydYAaAg2pjtWlJxpG+AqRybIQsXabP6zjcVLygyYabKugn81ayoVax&#10;Jw7N/R0ZXQBULmhmq12UCFl9u5JJRrByKZk/NMHpGZrccKyVWdxk5NkJagsFSdauuDHzxMAGm4xy&#10;CR5ew60xqXSCB2Et9q3IyHzTgVCYjwzgKtnoT25skSbzN6AxqaA2adxsZCtVwpwysF3ivs3Ytst9&#10;YyjE463iVmRgOJiFbbilUiAVR8Mz4V4TuMqPBP6n8lxYjEmGmasCnTuyudz4k8f3rTGptDyZ/grH&#10;uqTJsPqnl5PglkoBxAJTABW3IpuZ2QaEzzOYK8mcDGrrjGxJxg1gadUpaV1CgsaUoaC84yO52cyE&#10;Eukg7IkgA7NDkaeRrci4bRxSERjh14obg87AtRyfkiJjPbg5ilspBV4c+uMZbknGi4OxYM5kY1Lp&#10;7oymNNxSl+BrLO758Q1oTCrhX7SQ4Za65BqXTQUhec1y3xjEhXCGW5JxSlwam9hocaO5rkm/Nhm2&#10;DKWE6gaUUph53W7fkoy5ezOEWmiugrLiEzFWyrw4RTay0VPGcEulME6RCqHxNMUG4LEzjdZw22FS&#10;OcmmGSWj5IrbAooUsu0wqTRtVO5Ukc3AkyE7vm+NSYWIiypuQJFx3xj0rbilUqAuQeqSgrJ6XdJt&#10;TqmoYmCjka10CZWg2K9mJVMp4ONQ4K64JRl5bGaMKG6tS6j2V7rkNsngRrpA7VsqBW43s2+UbEl2&#10;mv6m7lsaGFMFAQjT7FuSobYo6xQ4RVyTuKZgwGfmqeGWZIMIQHmJU7LDpM4rbO5bkfF2PxPyM9za&#10;LqFDi1rJwrJyu0Gqm1PSqFQCwtT0iJUsMriRfDE3oMCsnH64mX0rsgm4Al4zK5lKYdIGKsfMcYrD&#10;xRzYmdBouKVSGOQyh9msZJJhmWMrqzOZSoFHkpyq4lZkV8CSTOEj9zmWhNN/q0Yu7Mmmg5Lat1QK&#10;vDeM/xYJUgq96iPBt7iVTKUAt8mLmH1rMlrkmUQzZmd9JPOYTZnlnoy2kFTmHFsKDUulBmIa5R/7&#10;ODsyDBOTI8U2KNkoDTQtcHZkuMGq2zjVn8mNue3jGgnZigwDjw4VZiVTKfCNKFgTnywULKkArpvi&#10;lkph8NXjPgjZigzELX1FjGytFLg3KHPBrcionkAJGW6lS+g6PLk6wa3IbijXU9Zr9UbFNZoOmIZb&#10;6ZIlL2u0cgFaeToAQ6mVLF1ii15AV8QNgNutGxhTZBOwmir2Y11SyFQc6Bn6KlayyHiEbykGNdxS&#10;l8CNkUICP84hjCWZJ995VIVMnaHKLmJYZIAgBkFrZEtdgvFEcaC5AQ1ovQWEoiJPBU3FDKVxtNq3&#10;0iXT7sbA+riXsQE4K8+qYLXJMO8JSBtLofqlTiMN0nbmTJYuYYYjgECzb6kUrgnpzNNxrLm60yrD&#10;T2eGlLhvqRSIKlOOrrglGQ+Oa7dCR/vcNypISdMK2YoMbvT7MD5OAVQxCkkumhtQZLjrlJAqbqkU&#10;FrfPgCRJUcSSTJJw+hQd79tjGhhABGkBZPatyDBLaN2kZGtdQvG7ek0b2rr0sjM3oKCtIPGx8JVs&#10;rUse0QpKttYlTw+D5Ty+bwWJnfyIy3VUN1UC+8SjjS4pMlxaaoaNzVVdWHlx0ObGUigyXpznJwMt&#10;oVlmHOV5TZ1HVWRwe6CITtyAQqoSssVfNPtWZLzdzLIzdklBVb3NVWQooGXCyfHtLoQr7vqD83GK&#10;jCgz7axMJrPAqliv2JNGTxYZzw0THMztfkpdgsXF5Vb7VmQW303aLM7keH2TSj6+3U3GACJiEeZM&#10;pi4BNjJNEA23IkPdQWe4lYGB2uL5NtyKbGaymtYWdIvLlQRirKZh7MlokWB6ZN40ZBWDctSr2LdU&#10;QYRZKP41Ft4Os/r8pIY5Ma0olwQsC66w2LeCuk4MjwiZkK3IuKYoBXPfCuvqI4ZFNi6ti84U2BX1&#10;iv+sZCtzZpp9KF3SuFVUCcEns5KpS0AOTHLL7FvpEuLK0xPm+ExWv1ceKioITFStu7BOCZiKzhSZ&#10;z0A3dJVSezwII1vqksFtsANmJUuXAMlVbTtINsR9G7eP5IrhVkqBXh8oEyNbko37oFoTEh2JjyRB&#10;xVBucUqabPqCkVs5lu22WrjOkLdJyh+eySYDh/rMiB3DrZwVRoeqovTb7vx6D3LgRvg4hBByJT23&#10;JMOBttxSKRCeZ0asiL3eFlyWktzbGxMzxzYr2Z6G0OxbksHtTkVDiYY1N8xJdUqSDG5P08vh0Hrl&#10;nhQ3ME8mgtFk02UTW8FwS6VAtJK4jrjdDL2Mj4Tb+MKGWyqF4XZv5qqh85ubPCUFYMUKpbrfyFZk&#10;yEZUzexb415RCqq/0W2RcUoelR9AG4xYEjQXsD9z34ps8mhXBqdAy6vmRmMkUePcZMNtLs7xDWgA&#10;KwF6jDxxu4ts4WaadxB5aNnGMDHckgxuzAoxN6ABrAzjoMbfcCtdgjU5T75YydYlBHUMEhUUdSwJ&#10;uV3wPUq2VAo0vEFPKtmSjP6CtwpjSG1+fOS012G8mFnJJOO+MT5JRDCIPRQ3UEhq34rM65ICsJJ8&#10;BT9pZCsy/3ZXC1cu6cSxxUoW2ZgJqsUFYeRaSTDcJmbeZHwir7K5AY17JRaHIWRkS3OGLhQEI4zm&#10;2uFeSceYClPqV2NJKC+lKNvctx3uFQ3EUT62XouMwkjik+oGpFLg4eC+qZVMMixzSmSEt0jdVCzJ&#10;PFMDGBeyJRmnhLCO8QMKwMoN4JQobqVLHjAxTKSX9GrJRiBEnZIi815HAVgxuJDN6JIi8xZeAVjR&#10;yjyM5pQUGVqZ3jzmlBSAdQZMM5hanJIi48WhsMrct8a9YicQWTbcSpfQB0vV47AEdUpwTk0b7yZj&#10;JZ9VjdhtAVjZtwfi5ka2skvA7hHrEnZJ92IF9MowV8OtdQml4CbyxBCjWslZFHUmkwzNtUBKj22u&#10;xr3eX98qJCqxvvhIXpwZMChWsgCs6En2zchWZNPUjeCr4Va4V7pXUPwg9q1xrzPPUPmmBWAlFsQb&#10;YE5JkWnkNynB2ACNxW4yWijiGhu7pACsgzlTuQ6Kl+Mjcfl4hdW+lS6hRh5jzexbkulqBHKQ8ZGo&#10;H1e11WQT6aWVljmTqRRIJdMxWJ3JJENrEZ5U+5ZKgZQkDNWZLDJG10/JxLEu2bVjZSVNHRVxrdyA&#10;Ky63WsnGvc7kGlONwDiR5IbFxYMqZGsAK7YT0ThxJpsM/CodUgy3ipcw3kK1X8cMKdkkOvq2ca8c&#10;EzUWZkdm+/jhwuZHkjgF5WZWsshQJi5m3h1Zwdu4aGiTTYdIZXPtO7KSk1enpFSQbQhKUipXkgQo&#10;8FCzkkVmezTTNre4gQVWPk6T3ZDtM4h9UC/FDbCmaWm2IwNwNUtyrLkawMoRUZ2/UKb5kXCbtlqC&#10;W9kl9KSk74PYt8a9YvWStTDcWincQ2VenMa9AkOawexCtrJLcE1n/OyxJ9y4V5L59yqm0ABW4A1Y&#10;NIbbTpcQbFeypYFBtTdqQclWZBhdzEExK9lKAU9Y2ZMFl52ifKppDbdWCmRkTJ0wDVzyBlzjqqhI&#10;bwNY+cQbU9dBP63iNkkSJVvpEuBEquH17a6b64xdN7e7AazkQ6fh+PENaLIrYtgoheP71gDWGY6q&#10;YkFNBgBAoaNpxpIbwO6rYV1Nhqv+qMaLkFxKbuM9qPtWZEQn4aZWspQCkSBAbmbfkkzXLYKFLtlA&#10;4akbUGT4wXTwMdZrA1gJ6nAojWypglBctEYzmqsBrLz3T6YPBpWisSR4wkwRVfetlAIGF6FeI1uS&#10;oZFn8p+5b6VLaAH5rGJ4hXslgsHjbfatAaz0XeIVELIVGdU4jFMyN6ABrDojVmREsDHMzUo2gPWe&#10;anL14hQZwTHeKcWtdInOZBbuldwi2T61b6kUyHdzdUwGuuCy2EDMIzZRtQawkgxwOeEigxspKnO7&#10;u0+rRiEVGRnohyf1mj6lUuDBpyrWeItFRiCO7uhKtlQK4IIYtClqxEjlpuaafXO3u3XJcFOyJdly&#10;ShS3BrAuK2netyI7raTAmd8WgBVThvYZRnMVGeYk62/uWwFY4cZ+G8u8yJCN4h+jSxr3SqfzmSp5&#10;bOEV2fQ8YYSKeHEa96pxQUXGKWHKoLkBBWDlBkhcUJGR/n/k7hjZ0sB4A7ckG3Q6JTKGW+kSf0qS&#10;7A0rmUph0GMOq9a41+VMKtlSKcx9U3WLPGepuW6n+EfUGmFOBBkxHfKfIvLUZNdEAlUnTyDzxQ2E&#10;m2ma22TXuHOq2g43o7mBLxGaq8nQXLym4nZj4zY3fCqhuZrsGgj3A8bTobfIO9jcME2E5moyuJEB&#10;FbqE8Z/NDbtEvDhNxkqSKRdamUbKzY0JncIPaDL9BnAvm5vLdzcZVtCVigXRoru40YbEvDhNNtyu&#10;SDaJU5JKgdUHiarOZJJNXkuNbaFfyU42FTNvMk4J4+CErUxb2OYmNVeRec1VANaJH/HGHVsK2Dzx&#10;kaTkn2b63PG+Ne6VQPu1wU+yUc2NYiO1kqVLmGGmYng0cy9uD89qINNd4169bKmCOCWPoEXNSpYu&#10;eWD4rrFe7woue81UIMbLG26lS4AbUGNvTkmSUX5Lc1lhKTA4MTaAjrScLvO+FdkMgKIvs5EtlQLc&#10;UEFKtiQjtUhq0+xbAVjJUAGfNJqryBiYRwRDcStdYi08srKxAdOh7s50qqZbQJBNTEF1lWoycEEk&#10;84VHBT65uBGNM3jlJkM2Hm+1kqkU0JFEX80pKbgsyg5uSrZUCpNEUJUWFATEkhDnAhqquLUuoXGx&#10;qUgjQNLc6OhirKCbVArTr0lySzJkg5u53Y17pQ8J77DQXEXmdUnjXukONaDqQ7+bs5QrSfcYClyF&#10;5ioAK5qLGiWjS4psNPmjOpMFYIUbkQ9jKxcZNhfxEiVb6RL94jTuFUQ1VpdZydIltKWYcPTxvjXu&#10;FbQDZUSGW+kS/XYXXJaeJyTu1EqmUvAWXsFlvYVXuFc+krtjFjJVyTSHMlGuu0K9wgvAuOGVigRe&#10;U+p4bLkW5nV4KSe4qOCl0Lz0Zkp1QMWoMkiKisDdNH8+lmsHXKWloLnURQXyCL1qeJVZMTVXRhUX&#10;2JUeTWo6PDj5XENKU00hclONReHkSu2xTB4VqRQs9vjCJzwqE4+k7W9QDS/TZKOp4OXO4V1qDhJZ&#10;cr+SatbQ4GToopVy0R3OncOkeqTuQ9kE1dmVPkTufhXVI/WC7mykL0OqXxVW8ybHasBr2saLu9x6&#10;gwSWOodJBS/nNTVIlUIpFV4tqmkOYJCtZKtiNWjrMF0djh/nooKVQgYQ/0heD/AyhkBRoeXVxAqq&#10;TpPX491oACFXUo1U6mwUppV+cHcGXkHwO74QXvi54hwWNJWCOHeXi8qvYWoAoA5qbCjYvZDLn420&#10;HICagNIy+5VUNB94BLRzfJcblErkxKQLyaGlXGN+GRugkayoAANkpYy/eGGNGbkakEqrUuWyFBWO&#10;zpSlHa9hw1GnkZuxD4uK+oAZ/yN4ld4gqqDuV0FYtW1TUFSKMgEUiXNYVBO/UO9y4Ve5/kRrDK/U&#10;G9OX3+CAAX3FiWLO9qA9jvVhUVHRMZOlxX6lBrjGC3Zno6gmYarC3oVBvSbzaXDpuBi5HGi2J4OR&#10;osVPkdG3Rp36phofTC1jKoEJ5Sgzu3Cr12CIpgXS8Z4VABWzTUW8i4h5yBxFc58LfspqKPOmiGa4&#10;mRpXDvwwdoy5tcrkKKJrGsOquR48WckLe9lc5yKiZR7dG9R+pRYYoIw5iNWl9ZpKExfDLNgpEDgV&#10;CigiarpIUZtDX1hVSjEeTRNHsh+x8hx6QKfGaW7MKeAO06EVb7eYMbSTxLa4YaUFprex8SCqQSvD&#10;HUhFiZZyVLvmN6JLlYnTVLTSn/agx5I14JSeQCrA11SAtibPLJiVw4IFQZLt+CErlCo4FyoVDK9U&#10;HvgdNL8wvJJq0gvq4DfWlC76SlMVFcNe6F5q5ErlwW2hNNTIVVSY6M56a6Ap2TWVcGwqPGAFlyMg&#10;kueeJ8l0P9tRcaHBNJll3CkCNfCRlEB+4tXgBxWzUh9X19hwZs+KSlsD1ZOVzkhTISUuWSmdK2vn&#10;NMbUqvwdlbXgGmI6GRMjWVNp27QRpvZOF5U2uhtfeg8cwOiqotLORKNLp+WW4pX6QztJjS19AkCg&#10;NizdHe38VUfVG+RyhyN1jnZquw2rDUIUFROKXBCiUKU0ubk3Uy3oPxWKisAFylQoxcKULrzU2UjV&#10;YXnRQie+ENDAADcO1VRTUXtIL6pjue4bhqp5pbUyvAxMjZ4EIRfeM56VkSupgGnS28DIlU7L3QO7&#10;LgKlNL6LL4QXrp/hlRoAXtPOTuxXUpF2Hivs0E4kRxdfSFCSVTS8kop02KS2BK/UAAR2CUIYXkl1&#10;y1RrKtcErzQfCHNj2hteSQW8gHyO4ZUaAEAbPVwMr6JiOpDRG6BFY78w69W0+qaaKaF84fEaFugU&#10;s556PCFXUd1xNtQaFnZ0YAymfxo1RLEa/OvOFJ6RXwoq6i4HfHJ8v4pqwD/GN6JXVPCiyFlhJJuK&#10;YMxUtYv9Kg0wkDmj5wtrymZRLWh4tQags5U58wVQBXqLlW94pQYYsBC7LParqGbOiOKVGkDrqOqu&#10;qnVUoUW1ni8qreertSou6a1Bz5L1zdM7DdMEVJduFkFFy1jmuon9KipawU5vheMzXzjRO7xf0ykK&#10;CyO+ELf+iq62glfqjemPYHDq5OiL1y3gUsMr9QYltSpJRVV38mLqnwEjgO4PKqZxj7V8fL+KijKG&#10;6R8t1jD1BjBrGkobXklFgwMFfKCrR8pFLMD0dmwqcp6qbSXI6+Cl3+WiohZLtVy/L2QovFh8s4Zt&#10;b7BfxhYtXOgteGozN/e+qJYiFwETZO5UriFQcXUOi4rTS58/cQ4LEzrTMU3nW7qWxxdiv3IvDa/S&#10;AEtFn9ivwpEy1ZpGgYZXawCKAoyfUihSeIHRNLxSb9wStzFpPnBwtYbPFN0aXqUBaAJM6vhYRxWC&#10;FHiAGhTKksUXTpGism2KSt/lApBSH0nKzshV2mZ0lDrzpQGmJbWx5wtAqnVvQUEHmOH2q+wN3hRW&#10;4/hNKSgodtSV6X6ASZ27PG+lWcOCgnJTVKaU8GnymgYlSq7UGxT8PSu/smCn2FE0kzNrmHoD+5DG&#10;JuIcFoB0RkorHdUAUjouT2jp+DI32fjZahFTcQCLe1STzHB1Y8cAuKhm8TyOSfU8+2zUVJPNOF2j&#10;EgsNCiYRY0otY+oOgpWq1InjkJL5PSsyvWepBmgERP9do6mqRypOvam/JvqXgj3O0Te8iowdU8Zv&#10;4UFp3sSMSMUrtQfJKb5R3OgChPpFLDK9iKk9yLmNXhQ3utCnqAEVeShA6IAYVCEosLHYZyIPjldp&#10;gSvEMq2lKMVPXjSyMte5AKEkE0msqMORKudpAM3mbJQOYCytGiAAzCHkmi70Sq5UAbSLezD9DXCt&#10;k9UynuvYECg86DNBaZUQKCqwNDQmEktYeNBnEAVK+RbVXGUVHC086NNMDDWPc1GRB3fB0caDUoVm&#10;2orTiDS2izoNSpHNGqbamLC5QTOTs01eM0XE2AGFIqX7F1ai0FBFRW6PRolGrrz/D8AEDcIYMEXI&#10;hSPAchheef8fcJqV4dYNUG9vVIKUprjxhZSWPqqASlFRfKy6Vd0XhpROHgDrzX6l2qCR+ABbjvVG&#10;gUFnfpSyR4uKJVQTtSiJizUkPfKoAmBFhQpl0KeQq8Cg9GJXCGO63cQX0mpH9WumbU1Q3YNEUkmV&#10;oqLRv+qKSHYoeZ3mNR/7D0VF8HY0wPHZKDAojtzAkASvtDZ4GlRfaBJRKRfBdgMYaaobEqSmKoyW&#10;hMGLyA2FhkaupKIHwYT2xRqW3ngAP6p4JRU+MxrR8EoNQPGUaiiG+ROrwXQXnljDK/0UsCkYo2YN&#10;kwqcDrXeglfhQB+fmJFgzmFRYSozgcPwSg1ADxOX0C7wKNjAaed5fDaqVekTQQ6l54vqmuCNSqo0&#10;DJQkuEokFhXODYW8Rq7UAHQLYvCAOBvd3HT8XqOjCgVKu2+GxRteqW0wRV2iYwcdxUhRUcQie2CT&#10;zV1uDOgEfEx/FYYgxGW+o9LFAEZ27UmfiWWZy1xkPHsqmN24UTJOM7L1+FEpMjozqrvcANBJ05ka&#10;CPANsYaYBMrGbvwnA8foZCTkKjLinMqFLfgnACR5NorMno2CfzKmb1JuRq40U1A2pkqAIG8s/Izg&#10;VKDiJqNi0HQ4oZt08Xq8xwAzciUZI+xUgLlAo8D2QYGb+1Vk07Xc6N6Cf75hv0pv2P1KywFziMCN&#10;QbUVahQlquKHBRod1P6MeDvWG0V2R4hI2BuolzwbV9OxQfBqMvSGeZcfCjTKS/RIacGxXE1GiN74&#10;RDjIJdf1gzJ8mwzEs3m/2J/gRZydTzRiJZUMLT9U09IZNGhyYE116o53bNpQ9BhiPc5YDLVbSWVN&#10;UXr0Ji9M0Ru1hElFoF25y7zCyQu30mj5piINM/mlQ7P3oZqVPjDuxmQdmooKSLwbwysdDooZAVqY&#10;Y5hUzCTEuBG8Cv1J17gZPHCooSjiipWn2dzVo5Gr0J80r78HQSt4pXNDEZ5qdMbDGF84TUN59ASv&#10;pGIS1pVpwY3ZlLxIIZouZ011S5N20+SB+WTNC4/ZyJVUNFae1ivHZ77Qn+BunZYvKk48jZYNr9QA&#10;BB3HqBT7lVTMXVUhh4dCfzJ/Z0p4Ba/UNnSGnfpusYZpbtyAXHT7lVS8/4AkDK/UANSCDupOyJVU&#10;DNmg/5LgVehPzF6KyQWvonpkBU2NID1448zD68qEHJqK1BItYY1cqQFolqUsbHqZxRfaBlYk1oKK&#10;DOeMYTner6KiHbjCSLFBxevmytSbNRUd0q9N8yV66iUv5lqjRYVcSTWTMK9ELfNDYUaZOqjqi5sK&#10;f2hm3h3f5UJ/EvoG12rkSr1BHBDjwfBKDYDroKaEccZj5cl9gXk2vFID2LJYchrJC1NZ3a9Cf06v&#10;U3Pki4gz6HqoEN+NLwRso0zsIiK7TC9ps4aF/mQ0kgkQ8afjA4Hd0+3RnI1CfxKoVM9XETGC6Ual&#10;OLi68YmEN5XZW0SggZiCZe5XoT+5J6bRCDZ/fCD7RTmMWsO0HJ7pWqHOYRJxDqnNVGcjNcCElgUa&#10;gAtfcmGmMB3hWEcV+nM0lFFRRTRy0Z7T8CoNwBqKDD1dyVqum7mWx3IV+nNpoGIWsaie0fNK9xb6&#10;E4AvDqnQ80XF9aJs18hVKoBcxb15KwszypMCaNTwKnsDvaY2rDCj8Ho04V6KYHObwcIb6EFT0QVU&#10;NShiAkXyms7z5tAXlbajGvqJn2KyKXgL8YXaPmzAKGUkNwKkxxSJ5oXra85GWg6YG7TkMWc+qbSN&#10;XbjPa5SvAc5Rwh1yEZsDEyTkKtwnbagIiwi5iorR0tNO41hHFVyU0DcljIZXWinsHg0ODa/UGzdg&#10;YFSMqMCiOFJ0JTG8Um+QPuD/NXIlFfgtioQNr9QboFJn4NSx71BgUZIp5NoMr9QbFm5DHiTO4RKP&#10;MjZAoUUJLIEWM3Kl3pg4m4HQ0wMxvvCB+kAV0yuq5aIouVIDYNpcqZheoUUnLmrqpcGhhFyDI3Rr&#10;mFQ63lvATwauTHXr8TksqiWObdawgJ8g2lVdwENR6fh8AT8nB2vmCj8Ulc47FPCTkD7BQLOGqTf4&#10;PFNSRHQ3jsY1FhvjSw2vJJsskdquVAADCZ5PFGcjySb7pXilAsCTIodmbJuCi0o0AF+Ua0icjSSH&#10;kSvJbLay0KJkYYmMmvhhkYGBfTSmTeE+GZlI0EHJlXoD7BEG0bEJULjPGSw7QIzjs1Fk5ukqzOcM&#10;ZAGYavikrTGdNIxIaWmQH8bNU6ySjOirkiqvPlUYYF8Uqx2ZekwKJzqjy1UlJ1H/uCRULJmOelz1&#10;IAJp9wxuzuxWkmGsqeBr4USnUaALexXZ0mPFHI28+iiM5ycVwa5Oo2QpDJ6S8GKuIZFOVV3ZZACW&#10;zZQYJnw1L4fpabJpzW8CG434tFglKhTiE+lMql6uHeIT/JDBez0UmV3DRnyCLlXVywTHQy5woqbs&#10;i14AQUQ1CzPHjd4osht0lNqvVAAkiK6ctVZAURqmGSwgXdpTLtBv06vu+DVpskFTiLtcgM+xrWf4&#10;ruBVBorlVXoDkLOzoAonuljXRq7SG2QOcOeNXEVm5Sq9QZ+1Z1P4RSFlbjMFz+atLMAnFZzA88yb&#10;UmQzKdmcjQJ8MiqZ3Jc5h0Vm9XwBPkmKgutVvFJvWCu0caL0PZkhEcdnvsjAlpjGLAyEzU2G11S0&#10;Cl5JNh24TFC5caIsIGFlwyvVjV7DUgBojWn0LuRKMmIvKkG0w4li2yjPq8iogVF2VAE+sUXp2K7k&#10;Sr1Bsb5pEgi8Ps8GYXkqWswaJhmPhQkOEV0sXqCpTEFbk405L3TUY+NEySUqz6vJnoiIineZo5By&#10;PWBjm6mdTfaMy6HkKnuDVhMqWo4lnp+IzWayvfztpOKf1ya0sSMjxHYjND35wh0z8HbHJ3FHdnX/&#10;bHJfTHkqZkzWBXp0qDp2ZIREjU5kNkkxA1FlCnx2ZIMwE1nYx0KL0sKESSwidbMju2FyjtqzVAMw&#10;AxIkLBwGZuaCYAoYFUxvj6R6pAjcNOLakVEQa+xfXtZkRpNsHk1xQJpswo5GgRRilH7+d2SmDbPS&#10;O/g5wO4P40QUEZdkYw4Ijb8jI9Bv8D0YDcWMt8z0CNiRTbxdSVYahGk2ymehYCm/kVCsMUyB9SYV&#10;TpUqzGoy8vvP7uiXBuFlV30XsbDjG284+iYU9lhdQ68JGF0Zd6zJaJU9OCRxGksVwAwYuDn6SQYz&#10;/FPBrDCg2BFUQJsnpslACqgDUtBRFCoFf0ayIiM8fX9rfGii2LnVcLsCs3P8oBUZKDAQk6IC8rGA&#10;oNMWfYxNwa1UD6M7mXxkti2VCLCHpSOP4JZk+I3zqBluqQ7gthicgluSgQalW7zwlwAT1L7NEAfh&#10;mzXZaHBV3oEhVtyIEhhrv8ngNo0DzEqmQ8JyWG5JBjcebMWtVcIzcz7UDUgyJodfDTTpWG8VLhTZ&#10;cCPNvhXZYIZpLmG4pTUyNcDXpiKSAe+x3RM5mfyJkK10CTULqroJU+efxy2VAoVUpF3VSiYZmutq&#10;HnshWyqFKdsaC+34djesdNpAq9etEKJwIx5q9GSR+RtQbUVvwMKjmY1sqYJIUoIGNvetUKJwAxqt&#10;9i1V0DV9wQbXK/YtlQLcSDwq2ZKMpOgyGlFwS6VwM6kbEwlEB+cNuLtBUZozWVBRuJFCMGZJkV3j&#10;sAEyFStZYNHhNt7X8Q0oMrixkuZ9K7jorCRbZ7iVLqHJsJrlDNIrNsCfkiK7xrae2oDjU1JAU38D&#10;iowbAEBVnZI0MOAmb3dhTbndt1c35g0o2KjXXEWG5kInKG6pFLxWLrwpbzfcjC6pBqX0r15a0Ikb&#10;ULrkFoQwqQhxSlIpwA34nbpvSeZXsuCjcCNCZfRkkV0zfGRSpseyNewUgP2Y2McrWWQkdaYg13BL&#10;pcApwS4xL04hT7ndwBLNmayOo3BD46mVTBXEK7WUaomVbLvkhkCBOSWFPmVGCi+Okm2nS5aGj2Lf&#10;kowENH09Fbc0MLBeibAo2ZLsGveBDifmlJQuoYGYaqkIpDueDrgBoVZnMpXCVF5Mp1OxkklGYwmy&#10;SYpbKgXipiReFLckmxaTLlJYkFK4AdMz963I4EZI3shWoFL8buIl5r4VGWOKAXsarVyw0rFBiaCI&#10;fSsyxrziviluqRQGMv9osofotzyT9C0CqyhuQCFSkW0BfB6fySJ7g2ypFHx0plqYvmHfUimwkkvr&#10;HSFbkpGlYHCN0SWFSwUTuIDuBLfSJcTzp1Pd8RtQENNBIE5bV8GtdAljcghFG26pFIYbEH/DLckA&#10;O6PPjR9QMFO4Af8w3IpsMiPkVoVshVHllBB5Mi9OkflTUp1JscvRXIpbmjMMRCDQbm539Sado4Uj&#10;IPatyMjjYrwqbmWXAPZFOMMtyThZ9A9T3EqXTFdud0qSDKuEgaSKWyoFGl0gm1rJJCOBA9JKnclU&#10;CkweAodv8gGFWMV9pke0ki2VAkMcmfGp9i3JrmnBPgbGseYq1Crpy+lsYk5J6pIbXrcJax5zKwAq&#10;7hQ2vZGtyTjHE2gU3DKICjfKBUwEo5CrqATgHuaUFAh1Kq9V7zuq/sNSIDhJWlHJlgbGzS1eh7KC&#10;Gr2Ku0ivSLOSqRRuCH4ToxenZIdfHdyr4pZK4Q2yFRkBE5L4RrZUCm/YtyIDUOKyRgVHvWFi7WzA&#10;saXQZISebk3vRzoI5+HiMWXqjOFWZPizzJ8zK1lKYVpnqPhkIVlvMChx2QW3BqUSHJta0eOVbDKM&#10;ZTrdGW6lS0hJ4jEabkU2IBvTv5DZp7lvqC0sDMOtyDBMwEgb2UqXUJ9CHsFwazIKOdTbXZhWQO3P&#10;Mx9W7FupoBv2TfkBhWqd+eaUqRhupUvI5U9Z2/GLU41Mp8M4g+UMt9IlhC9Ul2bApXlKyK0rhPWO&#10;jE6mdMczsrVSoIxO4RQKEssdRVOK+rvHQrcS9ACqbjRXk8HtmVTy4b7R2+6fs5I7MnpjMMvOcHuh&#10;FMwpIU+aH0kQGyvbcGulMG6HuG/c5eSGgfFsvEUQR0lGa71bwBSHt3tHRuePmVUk9q2UAtkfNdke&#10;8Gd+JEUGIF0Nt1IKcCOZZmQrMripKl6uSX4k+U/VyH5HRlWTlK10CWYoM92NbEUGBImUgFnJ0iUs&#10;5JNp6UXleS4JtswVg0/FKSm75OruTtkllO8UN7SyiZlTKZBkV2BrTT5gR8b4HNXyjYB8caNtlgF6&#10;78hAkg5Q5HglG+76zNvtZCtdQgBPtc7j9QzZMBR4uYwuKTIGET2h8YxspRSupmWseLvpwR4fCTcG&#10;ERhdUtDV6RZ1b/DXT03m9y11CcDQ8fPF7S6k7HTrRHmZlUylMLiBW9MT4KkxrwCHH3FWxJlMpUBj&#10;oCusXiNbkhFC4sKJSC+NM2O7CViRADV6ssjgRnTG2CWFX4UbK2nOZJHBjaU0sjWAlYzks8l10GAq&#10;loQFgZ05JQ1gfaKZnunm8FRkcJs+S+KUFO5VA/VJCqZs01rAIFGJdgcZofYHNVKyySbUjiNgZEsD&#10;4xpDDQC9uAHVcXVSWwrPBb4gZXvkCTDZ9SYj1D5tjY1spUseYWf6EhEfjI+EG2E18wZUK1TQk+SN&#10;jC75/6Sdz9IsuY3dX6XjvoC+/J+pmJ6F17P0wl622orRRMjdCqlty356/1CVzCJO1u3CiZlZtC6+&#10;AgkyD0ESBySTGj05xgXbnz1XugyVSES8plT5br0LitToErfIYqnrEmrj5FQFJUmNtnHVUKVtOYGV&#10;8wyle6WhwDojI/UeTqzQkzmBlXOHU4XvhgLLtbHqKtXWOwVuymPqLvVkrwa5yzGLygjICaxQD7i8&#10;AkqSGrXFPr/Sk8mXgON4nf3z/i3lvfLdmHEKMQUcY/cBeCWR88OlnuzVqI25u1Rb7xSIM3LFbGX/&#10;ltNlF3Y4FR6HnVBqG+dYKw+DZDXaxgCo7KhyAisJpXFpSeG7ZV/CIZJKbiiBxdS2ONBX6cmkhlfm&#10;zFBlvOUEVlx5KeODz9QZSW30ZGU2TXmvbFXYCZfaln1JbLxLbeudAp+afINKdCblvUYSTJBNn2ec&#10;nMDKVfrM3gWUJLWoLa48KNSWfAmJMzwiUamtV4tjPKUHNVhAdp8bhqrouZIaqVJ45RJKki/BK9di&#10;CinvFQqBCacyulPeKykwnAcpYbJ3QdTGZyvV1jsFLsc/yBmvfLdejdr4/8qMkxNYCQWVrtWm7O5z&#10;UxtQrny3nMDKEb25wr+xO+9rize5KswKUa1OjfsguCykMrqTGrwirqwyv6W8V+6Q49K6Um29CzJq&#10;S3scXEnpFMme8l7Zc0Mll75b7xQIsnBwtDK/pXtXI4F1L63M08WrECtDXCfxeTZNapFexR664Cdz&#10;AivnCEvPD3MRXweuaNtW2gmna1QjUY3c40rbki8hXMKtY5W29U6hfAsQmae5bYzuiufKCaycRyu9&#10;qsQFmbm2IiZzAiuvFsaFap9RktT4bvDkpbYlXxLri8pdJdwn17dtIcm2kkO/5wTW6k1RWQ1fEvu+&#10;AkpyAiuYLN2pxBssuW1BW1Rqy74ktrSV+S3lvQJ/RndlzZWuVSWewBxQ8SVJjZ6stq13CiT6s4At&#10;1dar1WfTlPfKHZW8mVqqLfkS7iBbKieuSXzsPjdZKbVbKrNarCfjsdXPq9ecwErElgoLozup1Vev&#10;OYGV4zHkXVZqS+sS3hUYhko0NOW90pPk5lZW5knt2bZKVC0nsMb1cbXa8roEx1XaUaXLVhkBXNpT&#10;alv2JaAGIwsoyb6ElVqJEUuXu9Z9SbpwlSNKtTvaeH2+GzgxcRP5qLStdwqsFI5aXDnlvRpt650C&#10;eVJ7XFXweTZNV7yGn2SXU2lb8iW8pDiV1pM5XXapoiQlsLIKIues0rakxt6UIVD5bimBlTAvO6NS&#10;bdmXVKMzKYF12PluJc+V1EiqJvJU+W4pgTXu4InXeT6jJKmR5syV6JU5ICWwwmTWbu/ZkxqcMC9m&#10;lGpLvgT/U/PK6eZWTrHBQJdQkpxCnHwo+cl05Ss3E5EcXaqt9yU8xsgR0IpXznmv5QyrnPfKfFM6&#10;kYZf7P0kritohM9zQE5gjbepKvcp4IRTbbDrY6W2nMBKsmzpRhGglGpj6FTO9nFFfFJjBFRuSRa1&#10;8AqlXb7kvRKgLDErWS0OZVZutWSxmtoWx3Eq+4CsRiyChK4CSnLeK6OGNKSC58pqMeeXRnfOeyWB&#10;dS3tcbIa53bZwFXalnwJkCydlOfBuP4DEPWorcxz3uvI2YdSVoSoBZVfmXFyAivnQeK6z88zjqix&#10;yaycAIVtyF3CJaElTCY1luZzhes4ct7rF0fQK1lIokbom+OVn1Fy5ARWZhxOKX3uSVEjcyaSqj96&#10;ZQ7JdT1J9hiB5VJtvVqcCY9D6IXael/CSiEy6ipt69VgaCHECvESjrulthGNrvjJrMYqaI5E/0Lb&#10;0rokIu2VrAiODnZGssKLDIdKbb1TiCPv7IUrPdmrwfaxyy+1rV+XsDKvxfCIxvRtiwhGJXuMFV2n&#10;BkRqMbysxj6gWlvvFKiNaGjBc5Hn3RmJK+F7V0ZAynsdONlUYvs43ptrq0VnjpT3Gpf24ZYLKElq&#10;9Z7Mea/oxUbs4xwAcZzaFvlEFUymBFbuDg4sV2pLviRsrMRLyPPujIyz5KXoTFajR2q86ZESWLkE&#10;P64NrbQt+ZJYzFTWk1w8ktrGixEVBjqrwXcTtC3kmRPsTrURU6jscbJamctnPku1TdxIW9gJZzXy&#10;SzglWcJk7xSYNjiiVhoBvVrUVnr8mLzTvm3cYsvTPQWUJDXmACL0Fc+VElg52Vq6BOBIWlRWS2gk&#10;h7drGnVxDUalZb0WmaHMHJW5NKWvxun60hIoaZFiSy9Wlncp6ZWYY81HJq2Rro8U589rkpS8Gje2&#10;ltxI0iIx+qt02Jo1YPfNdt7FqNzOmLXKEa4jpa4SYOQdqQpAet9jtKx3IjwwRopOpbJei/OixO4q&#10;PiTluxIBqk3ZSQuA8H+VylLeKg8uchSt0rSkVk7B5jh2h5A4hxaPUH9eICQ1fAjgrwzrlLc6sG0L&#10;Lr5QW3YiuINKeOuY+nUFrp/EklJtvVrc5MJbnoWBnfJWh4EQe+W4Iqcwug9AbexRC+kJZIV3aixH&#10;WGtVJtGkRm21lFDWA6k2PETJ+Se1Z0poqSd7l8DCjlFaIDAZl52R1MZcX3HIOd2VjXPc1VfAZHIl&#10;j3TXUtv6dQVD+7FrKNTWq9G2aFwBkylvlc0GcckKSpKaUVvyJZypLKWE8iRP/m5MbhU/mdNdST7a&#10;S98tqdVRkvJW4zb40uF/Dn3kthUxmfJWy3Qp4Y1cG5uNygjI97WSIxun5T5jMqkZPZl8SZyUKPlJ&#10;SXeteuWUt0qiB49NVUZ3UmN+Y0tUGd053RXes3RJCiRP+m6QfJUnOnhJolODvocXKLWtV2OlwBxQ&#10;QUnKW+VGU1bJlZVCUqO2x9TxeZmc8lY5qkIwrYLJpBYTfunqYQiUvie5zI6DIIURkNTiSB9pZAWv&#10;nNNdiVzXgtdJjdoinb1SW+8U6EnOFVcCFzndlQ1Y6Yp2jOp7cmWBUVpPJjVQ8ojlFFCSfAmLINxy&#10;5bv1atRW3JSmvFUWeEyoJZTkdQnB6wqBeeR0V6KZX6VQQlLDcxV9Scpb5Tp40oFKPZl9STVwkfJW&#10;SS3kUqJKTyY1Vq+MgIpXTnmr9dk0qcXKnLB3YbylvNW422YrBZySmlFbv8AITxJvdH+eu1OWbH2F&#10;l/JW4+WSqXJRFsGizilQW+3gJzvRTo21MvGcUtt6NaO23ilQG0aWauvV6qugdM1rPVSe1BjdxBQq&#10;+4Cc7grLV1uXJDUDk71TYP9GQK2QqM/d9t3njtoiY+PzHJDyVnnW/hE7/TwCkhq1MeNUdh053fWx&#10;W6z4yaQGSmL5WmlbWpc8dsKl2nq1ByYrx0w5ntt9AL5bvOhV8CVJLWorXW5DPn+qjXVJ5cBuVuO7&#10;AeUSSnqnQCyIcVNqW69WH28pb5U4F8x/qbbsS6qR+ZS3ytKJ6FjFcyU1VkGEuUo92W9WiE/iSkpt&#10;69Xq+4CUt0qogIvYKpBMrmQmbbW05EppqxGvLa0mkxZBZa5/qawTUrIrj6mxfyu0LGkRm+ejVTYB&#10;KWmVo9qxlPnsI5MWldGyio9MOat0BvuiSmW996nneKSU1Y3OLxEBSYvK2CmWvlnvDngvo/QiFMxh&#10;5+mYMjYu8io4/5SwyjvApUttiIKlyrgOr3JwkPy1To2neWGmKt+s1+IKWqLZpW7sfQFsCtGESmW9&#10;ltGNvS/AMxLfqlTWa7Flg0uvjLOUrAr0w+98HmdJK661jN7/vPJJKa44gtL9GuSTdV96DAagNIGm&#10;VFUCFjXmJmmRdE3LSt3Y+wJeUwmtQjf2WiN3MQ6VE/Fcl9Z1CI9VlR7KyFokEsI2VWbPlKe64K5K&#10;eYtJi+um4knpCkB6X8ATb3vlKlLyCLr+IEmVSaZUWe8LuCSG9O7KN+u1qGyMi1QK0O99AXllc2nF&#10;I6mtuKsS05BSW4kFx/UABTQmD8JHK90yPHyl1NblaxgqmT+iFo9Flo5Kode7Ax4bwdV9bpyocWFw&#10;LQMavX5rMvNWVSUYKWrMF4R1C5hEr3cJEyf2KzONqHGJLyuYwuBGr3clE8m0Y+GWElFjB3tEr3wc&#10;BOj1CwsOZ5Uu2xY1qmPNVGtd7xgIvpWyaamuV4vHbkv7evR61zARpa2s7ESNCBVHrQqrLfR6l0IW&#10;aCkkKWrlByXQ690DcwdPLZXGXa8Wj7nvlfsFhq+UrRp3vlTSBUSN58t5W7EQt0Cv9yq8eV5iS0WN&#10;wNHO3ZqVgZDzVdmlVNITqK53RszgzMa16nqvwiOopcvSqa5Xc6rrvQoBltKr7lTXq3ERP96h1rre&#10;q/DSA1HGCjJzgiy8T+nGEsxM7oFUlspaT9Q4KMedeKUZIee6kjFbeciF6npnRKiEwwS16nqvMtZb&#10;16vFVQilfA/MTO6BqxIrR7VELS4ZhW6tjLuct8q1JXTKx5URq/KUJVuHSs5cZXlfuQSM6npnxFKF&#10;Q5yFFCv0evfA7nZdCmFsUYNshSMpzeY5e5UIJffWVzozeRUcJsGM0rfr3UM8bs0FDJXqejWQyUgo&#10;zQgpg5XnLGLpXamud0ZxJTm741Lreq8Sz8lX7tXk2yW1uE6ncsEHesk9LBzqqEElqdG2tdiZyT1w&#10;/LNyAzFWJjV8A0+Vljqz9yqsaUv7SKpLalwixjNKlepSKiuZlGwSKlDJajxxze66VF1yD1RXyRCC&#10;5EhqscKpnEdAr/cqTAgTO5nCQMhqXMRdun6M6pJ74BvUxl1Wixu1KwlQVJfcA1CppG6qGsz+XMmA&#10;Qi+5Bw7qVS6MUDWSx7mjvwSV5B7i0fbSZjnlwXKvS/nbJfdAUliF/KB1Sc2orncPROoqGVfU1mvx&#10;sAhXXdf6svcOrMMqV5BRW6/FaW2usS/VllJaueGxtlBJWhyy5AuU5taU0kpKfeVahUj17wJvcciS&#10;cw0VVKaUVu7YrKEkaTm19Q4lriMpzeMpEZa35QlQlXblKaU13ogvZDjSk8kLTcwhFXI/yMzuC7AR&#10;qS0aklZMj1sRJb03wSlULoSJNW9nI6lkE5eqllDSe4U1HqurTDspEZasGEZAbbz1XmFl2VZay6ZE&#10;WLJioLxqbeu9Ak+GVw4U0pO9FnFW3jQstS2ltMICVq7FG76SFtfb8QpZaeGcUlrrtSVfEpuCsda2&#10;fnVSxmRKhKUnaVvJc6WU1oWr/UvTadKiJ3mBvYSSlNJK6Lm2EkparNeIq9Ta1vsSLm6qLfNSIizP&#10;cXOIqOQn0w2u4V1rPZl8CZdhbIQFC4HnlAnLtr+STcAI6D0QKOGIVK223pewNGRZX1gwp0RYkpcJ&#10;x9dq670Cdw1VyB7a1msZXjmltJZrS1qkIQeRUvluKaWVyF7NcyUt5m7WJaWeTCmt5e+WtMhoxSuU&#10;/GROaeVBt9IISFqsJ9mw1NrWrzBITa3kwbJf6LWc2npfwqxY85M5f5Z1AikkJZQkr1CuLWnhktnZ&#10;lmrrvUKkdZRGd0qEZV0ycxtBqbbkSwiml1ZBKRH2MbprK/Oc0lpGSfYlPF9W4cQj8a9bGULxVHJP&#10;RCvyZ0uvPKLXrzDKIyBpsS7nMZPSd5MbXMMDFeaApMVsOsGuV1CSU1qJcJZCNEmL+2y5sqLWtt4r&#10;8LZ8baWQ82d51bZ0Lx7frfcl+PLa3J20WDqTBFG4r5faeq8AkmssZ9KiNgKHJc+VUlonZo4aSnoP&#10;hMl8t1ptvS+J22lrtfVaZCJzMVtpPZkyYeujO/mSeOSxtsfJSa2P3XphvCUtY62cs1qhBEtzQNKK&#10;MxS8FVUZ3Tmttdy2fmfEjMMzp7Xa+nhJPF9W8iUph3bg2XZOzZTa1vuSem1Ji1wLcglLtfW+pIzJ&#10;lA/LKgj/Wqut9yXlGSclxDq19V6h7EtSHm2EeuNy2sKOKt3gWvaTSYuHU0giqfVk7xXKUbV07ysZ&#10;sWQGlGpL6a1YWJvfkhZHNB/XIBZ6MuW3EsSuPHNKhle/msH/sBEoeeWU4Erco3JPEbUlX2LUlnwJ&#10;PVljxtLFr8SC8My1D5fcQjBjJSIuJdSSK0EaT60ve29CUgIPTlQWeSk5ltZxDrvWut6dlCmBlB3L&#10;a10ApVZb7064aryWzJaufmVhSC5DaRpIma5b7XX5OKfUbSDACDeslbbeKUGWoVMLmSQtaiOxqdKT&#10;pM51VlZDlFkLdxLxiIJjBoZdbXHvaGWRl7UiZsgbWqXaescAk1AKYsC0dzbGUYW4CO6zq4RN6/Sq&#10;C9isxTsVrExq3y15k2JYgcV/ZyMT6lFj9YnIJb24LPDzAla1CEeURjeRna42YhiV2FNWGkgijIFT&#10;+Wy9K4mgUq1pSYsX3eJq+UptySkU169s2LoOifkmzqVXautXJsHb1Xoya1X3+SSkdFZW169Zi/0i&#10;x7lK3y0nxRb3i8QROhsBKNuO0nBLya3VWC/+LdVGDk9pL8xc3enhXEtsftYiPl+buQnkdJVFAlpp&#10;ACQtPHTc/FqBZEpsjaYVDqvx1ZL/IZmdY/Cl2npPwn1FpTxtBljXIxw43FipFUZbymqt8m8wbn1l&#10;KyOgNLele18juaGyyYcm6isbDyb8Ust6jwAfXJu2U/psnDorUQ8ETXsbWSaXnFbSIk2US8UqLUvZ&#10;rMdaumCWYd17kciVrn2zlAIb2TeV+xpjkdR1SJwKLQVmONzdqTHKS3cHUVuvxjwTibMF8KcLXCNt&#10;o3Lam9p654Pr4RquUm3JH3CapXLwj9p6NW5dLD25iFrvD3ifvHQYT9RWVv8lypTc9O67kbLBXdyV&#10;xVZSI+IUV7NVvlvvEUY2s5VbYWhbr4avI3esVFvvSDguW0txJ2LXdQlbjXjRttC2lMNKzsZSOTof&#10;G+W+NoiH0i4R4rhTI0NhL+3vsxoP980lWpHE0742MFk6V5LVWFeUnqSiS3qnMBKZqdxnJWqcKi2d&#10;nketdwocuyCVqDICklqcVy6F7zh83fUkV8nwSEiptl6Nu6A55FbCZO9LSNEJvqKwlUpJr/PzXZHK&#10;COh9CbkGTN2l2no1nDIwKbWtdwrTyjqqVluvFjehs+GrtK13CtNObbWeTGo8T1K5HYBh2TsFHBe3&#10;gVZ6MqsdUOulVXJKXqU2Fm6l2noXNPE4Q+27peTVyNooHSMmO7kfOOu61fxkSl7l7iYu2i+1rXdB&#10;rIF4Vb2CkpS8CmHHGyGl2rILIjZfGgEpeZVLJYtrrqQGhx9nowojICWvRgyuxAUQ9um+G4Gq2mk4&#10;wNSp8VTvVBwBvRp3f1RHQO8UqncSMEx7NbJy16PWk71T4HU78ktLKOnVSPbgcE3lu6XkVe5+5b60&#10;Sm1JLa7IKJHPxBS778axb54HLtXWq7EIGmuhi5S8ytAu3aIbAd3OyGEnel76bil5lcA8G9pS23pf&#10;wt2ctYR2YrOdkexwyMQu1darEYQrrl5T8iqR2tp9BASsOyO5o/mLQ6sFX5JSXoMaqYV4kxodBENb&#10;qq13Cge+pJQ9TIJT1zbcKwf1Kk3rfQLH4HkoofTZerV5g0YuVda7hIMbfMdSYCZlvPJkVuUFe1Y8&#10;/aKEIBy3VpTwn/S42qd0kpBtb9f70CScO6mcy8x6Eb0oTaU5c5WzpLy7W/lsSY/jwrU4UM5cZZlW&#10;o0vZm3R9woUvpTVJTlydiEIzagqbgKRXpBNZFXcWlu+0jdV0p0cItDSu135pQWVj6W1HKuv11hWi&#10;rjCuc9YqczYhtVI39l5krKVwMUl03UHuYySjlCrr9bZ1KDmRlOnKeo0YaGnVmvXAfumjpUxXlnkH&#10;17VUmpb1eCCwNK5zzirdyCU2pdqS94nYUQUjOWd15gkxFvKFoZb0VvY2pcp6Z8COkc9WwkhOdWVL&#10;WqosrSqMyno92Yz+4ac//vv/+Ld//Pav//LTH3/6C//jD/G/fv7nL6eM//XDT7/8+4/fvr7FH/72&#10;6z9++OeP337+9Zdf/vEfv/35vzEb/d/XP//71zfUKRKts5jfU+bz9sqDpczqsVceLWW+Wq88Wcr0&#10;Zq88W8q42F55sZRxmb3yainjAnvlzVLGpfXKu6XM+qhXPizloJh7bf5tYUxB5qEs6NxUu4ezYHWT&#10;uoe0YFyTuoe1oFCTuoe24ESTuoe3YDmTuoe44C2Tuoe5YCKTuoe64BZ7df7toC7YwqTuoS7ov6Tu&#10;oS74vKTuoS4IuqTuoS4Yt6TuoS6Yt6TuoS44saTuoS5IrqTuoS5Yq6TuoS5oqF6dfzuoCzoqqXuo&#10;C34pqXuoC8IoqXuoCyonqXuoC0onqXuoC7IlqXuoixtDkrqHurgCJKl7qIs7PZK6h7ogLHp1/u2g&#10;LoiLpO6hLiiFpO6hLqiFpO6hLriCpO6hLqL4Sd1DXYTlk7qHugjPJ3UPdRE4T+oe6uL2h6TuoS5C&#10;2706/3ZQFyHupO6hLoLPSd1DXQShk7qHuogqJ3UPdRHvTeoe6iKAm9Q91EVENql7qItrBZK6h7qI&#10;miZ1D3URBu3V+beDuoiHJnUPdRGoTOoe6iLymNQ91EUsMal7qIvoYFL3UBfxvqTuoS4if0ndQ13E&#10;8pK6h7qIsiV1D3URNuvV+beDuoifJXUPdRHYSuoe6iJUldQ91MUx66TuoS7OTSd1D3VxEDqpe6iL&#10;89BJ3UPdJqjj39Z3F9RxgtlRj8PEvfH821IX1HFa2FIX1HFo2FIX1HGe11IX1PFejaUuqOPEraUu&#10;qOMIraUuqONMrKUuqOOQq6UuqOPUqqMex0571PFvS11Qx7lSS11Qx0FRS11Qx8FPS11Qx0FOS11Q&#10;x8FMS11Qx0lLS11Qx9FJS11Qx1lIS11Qx+FGR/1xPLGHXQi8AgR4cQTRK0CgF6cKvQIEfHFQ0CtA&#10;4Bdn/7wCBIBxnM8rQCAYR/S8AgSEnI0xCxAYxkE6zwIBInlJXgE3wsJmLBSJnGCzmnAjLRB4BSgS&#10;4TG8AhSJMBleAYpEuAyvAEUibIZXgCIRPsMrQJEIo+EVoEiE07AKUBIjzll5BSgS4TW8AtQnwmx4&#10;BSgS4Ta8AhSJsBteAYpE+A2vAEUiDIdXgCIRjsMrQJEIy+EVoEiE57AKUGIjDtx4BSgS4Tq8AhSJ&#10;sB1eAYpE+A6vAEUijIdXgCIRzsMrQJEI6+EVoEiE9/AKUCTCfHgFKBLhPqwClOyIUx5eAYpE+A+v&#10;AEUiDIhXgCIRDsQrQJEIC+IVoEiEB/EKUCTChHgFKBLhQrwCFImwIV4BikT4EKsAJUDIHDMLUCTC&#10;iXgWKBJhRbwCFInwIl4BikSYEa8ARSLciFeAIhF2xCtAkQg/4hWgSIQh8QpQJMKRWAUoKRJJ5l4B&#10;ikR4Eq8ARSJMiVeAIhGuxCtAkQhb4hWgSIQv8QpQJMKYeAUoEuFMvAIUibAmXgGKRHgTqwAlSrix&#10;yyxAkQh34lmgSIQ98QpQJMKfeAUoEmFQvAIUiXAoXgGKRFgUrwBFIjyKV4Ai0WROeM8wR6FDYFmg&#10;5AmvCJsFKBJN/oQ7dKUJJoPCexxagIlESJMUyucGSbMPFIkmj8JDGGqBicS4TjSFhU0uhWc/tQDT&#10;J8aln9kCE4lKqHA5iPcV4mrOZIHJqXBfvhZg+sS4PzNbYCIxbsTMBZhIjDsucwGmT4xrK3MBJhLj&#10;JspcgOkT43LJXICJxLgvMhfgIZGLaXIBIXCcKtdBaQHe7Mzz0FqAh0Ses9YCPCRy2bgW4CGRo09a&#10;gIfEMa5K7D9jCLyvIEjkLiuzAEHiaHIsHJvXJphIVI6FJ+a9JsSlgKkTTY6Fa2S1ABOJejSECyXN&#10;JigSTY6FR1C0CSYS9YDIaHIs3FelFphI1EMio8mx8EKaWmAiUTkWniPwPuPtqIjJsXAznzTB5Fh4&#10;2UkLMJF4OzBicizj7ciIybFw64c2wfSJt2MjJscy3g6OmBzLeDs6YnIs3L4qfWByLKMeHwmBNbHo&#10;AZLR5FhGPUISAs8C9Ykmx8IjvdqJpk/UgySjybHwTLpaYPpEPUzCuWmzE9UnmhzLqBxLCKzPqEdK&#10;uEPILEB9osmx8E6nfAWTY+E6CS3AXCfq0ZLR5Fi4e1ItMH2iHi8ZTY5l1AMmIfBwoEg0OZZROZYQ&#10;WBboMZPR5Fi4U0e+gsmx8CaPFmD6RD1swks4Zh+oTzQ5llEPnITA+wrqE02OhRvPtBNNJOqxk9Hk&#10;WEblWEJg9YEePRlNjmXUwych8CxQJJocy6gHUELgWaBINDkWLocTHJgcC3e8agHm7KwHUbg22ewD&#10;9Ykmx8Kl7dIEk2MZ9ThKCKzPqAdSRpNj4U0ibYLpE/VQymhyLKMeSwmB1weKRJNj4XZK7QMTiXo4&#10;ZTQ5llE5lhBYfaAcy2hyLGM8YJeiOCbHwgWHWoDpE5VjGc1zKqNyLCHwOlF9osmxcLWz9oE5OyvH&#10;wm2mZhN0djZPrIzKsYTA6kTlWLik3CxAkWhyLDxQKF/BPLkyKscSAq8PdMdinl7hzmhtgukTlWPh&#10;sQqzCeoTzTMsPNaiTTBnZ+VYuA3PagIP7GYLQuB8xkk5lhB4BQgSeQfZLEBm58k8x8KFotoHnk/k&#10;ekUtwEPipBxLCLxOFCROJscyxftP/dQWAs8CWSdO5jkW3lkVC0yOZVKOJQRWE5Rj4TliswBFosmx&#10;THoBVwi8JigSzXMs3JWuX8FEonIsPHdgNkGRaHIsk3IsIbA6UTkW7o80C5DZeTI5lkk5lhB4TVAk&#10;mudYeLZGcGByLDxurgWYPlE5lsk8x8IlwGqBiUTlWCaTY5mUYwmB9RmVY5lMjmVSjiUEngU6O5sc&#10;CzfEylcwORZumNUCTJ+oHAu32pt9oD7R5Fi4IFqbYCJROZbJ5Fh4OUYtMJGoHAvPMXmdqBzLZHIs&#10;XAUuTTA5Fq4F1wK8HQu3mGsBJhKVY+FdBrMTFYnmOZZJOZYQWP5AORZeJTULUCSaHAvvOcpXMDmW&#10;STmWEFh9oBwL76qbBSgSzXMsvMOifWAiUa/0mkyOZVKOJQReJ6pPNDmWSTmWEHgWKBJNjmVSjiUE&#10;lgXKsfCglVmA+kSTY5n0iq8QeE1QJJocy6TXfIXAs0B9osmxcF+7DCbzHMukHEsIvCYoEk2OZVKO&#10;JQSWBcqxTCbHwjsM0okmxzIpxxICrwmKRJNjmZRjCYFngSLR5Fgm5VhC4Fmge2eTY5mUYwmBZYFy&#10;LDw0Yxage2eTY+HVBkGieY5lUo4lBF4fKBJNjoUHtLQJJhKVY+HVHrMJ6hNNjmXScywh8DpRfaLJ&#10;sUzKsYTAskDPsfDaoVmAItHkWCblWELgNUGRaHIsPIsqSDTvCJuUYwmB1wRFosmx8AS2NsFEonIs&#10;k8mx8JhwtiAETh/MyrGEwCtAkDibHMus51hC4FkgSOQ1GbMAQSKPMZkFyOzMK6RmAYLE2eRYeANN&#10;ceAhkYdrtQBvdubBYinA5Fhm5VhCYOFAOZbZ5Fh4NU2bYCJRORbeCzWboEg0OZZZOZYQeJ2oSDQ5&#10;llnPsYTAs0CRaHIss3IsIbAs0HMss8mxzMqxhMCzQJFociy8bShQNjmWWTmWEHhNUJ9ociyzciwh&#10;8CxQn2hyLDwdrp1o+kTlWHhg1GuCciw8OG0WoLOzybHw5pz0gcmx8NagFmD6ROVYZpNjmfUcSwgs&#10;ICnHMpt3hfHct/aB6ROVY+E5V68JyrHwaqpZgOydeWPULECRaHIss3IsIbA+o3Iss3lX2KwcSwg8&#10;C9QnmhzLrBxLCDwLFIkmxzLfnkoxOZZZOZYQWE1QjmU2ORaenpXRaHIsvHiuBZhIVI5lNs+xzMqx&#10;hMDrREWiybHM+nRKCDwLFIkmxzLrOZYQWBYoxzKbHMusHEsIPAsUiSbHwvuzgkSTY+FxXi3AnJ2V&#10;Y+FZebMPFIkmxzIrxxIC7ysoEk2OZdYnVUJgWaAcy2xyLLNyLCHwLFAkmhzLrBxLCDwLFIkmxzIr&#10;xxICzwJFosmxzMqxhMCzQJFociy8fi3D2eRYZuVYQmA1Qc+xzCbHMivHEgLPAvWJJscy6zmWEHgW&#10;aBTHPMcyK8cSAs8CjeKYHMusHEsIPAsUiSbHMivHEgLLAuVYZpNjmfUcSwg8CxSJJscy611hIfAs&#10;UCSaHMusHEsIPAsUiSbHMivHEgLPAkWiybEsyrGEwLFgUY4lBF4BMjsvJseyKMcSAs8CmZ0Xk2NZ&#10;9BxLCDwLZHZeTI5lgVJJx1BC4Fkgs/NinmNZlGMJgWWBciyLybEsyrGEwLNAkWhyLItyLCHwLFAk&#10;mhzLoneFhcCzQJFociyLnmMJgWeBItHkWBY9xxICywLlWBaTY1mUYwmBZ4Ei0eRYFr0rLASeBYpE&#10;k2NZlGMJgWeBItHkWBblWELgWaBINDmWRTmWEFgWKMeymBzLohxLCDwLFIkmx7IoxxICzwJFonlX&#10;2KIcSwg8CxSJJseyKMcSAs8CRaJ5jmVRjiUElgXKsSwmx7LoOZYQeBYoEk2OZVGOJQSeBYpEk2NZ&#10;lGMJgWeBItHkWBblWELgWaBINDmWRTmWEFgWKMeymBzLohxLCDwLFIkmx7IoxxICzwJFosmxLMqx&#10;hMCzQJFociyLciwh8CxQJJocy6IcSwgsC5RjWUyOZVGOJQSeBYpEk2NZlGMJgWeBItE8x7IoxxIC&#10;zwJFosmxLMqxhMCzQJFociyLciwhsCxQjmUxOZZFOZYQeBYoEk2OZVGOJQSeBYpEk2NZlGMJgWeB&#10;ItHkWBblWELgWaBINDmWRTmWEFgWKMeymBzLohxLCDwLFIkmx7LoOZYQeBYoEk2OZdFzLCHwLFAk&#10;mhzLoneFhcCzQJFociyL3hUWAssC5VgWk2NZlGMJgWeBItHkWBY9xxICzwJFosmxLHqOJQSeBYpE&#10;k2NZ9D2WEHgWKBJNjmXRcywhcCxYlWMJgVeA5CeuJsey6nssIfAsELZvNTmWVe8KC4FngbB9q8mx&#10;rHpXWAg8C4RjWU2OZdVzLCHwLBC2bzU5llU5lhBYFijHspocy6rnWELgWaBINDmWVc+xhMCzQJFo&#10;ciyrnmMJgWeBItHkWFY9xxICzwJFosmxrMqxhMCyQDmW1eRYVj3HEgLPAkWiybGseo4lBJ4FikST&#10;Y1n1rrAQeBYoEk2OZdW7wkLgWaBINDmWVTmWEFgWKMeymhzLCqWSyPsQeBYoEk2OZdVzLCHwLFAk&#10;mhzLqudYQuBZoEg0OZZVz7GEwLNAkWhyLKtyLCGwLFCOZTU5llXvCguBZ4Ei0eRYVj3HEgLPAkWi&#10;ybGs+h5LCDwLFIkmx7LqXWEh8CxQJJocy6ocSwgsC5RjWU2OZdVzLCHwLFAkmhzLqudYQuBZoEg0&#10;OZZV7woLgWeBItHkWFa9KywEngWKRJNjWZVjCYFlgXIsq8mxrFAqeXY2OZZVOZYQeE2QKM5qciyr&#10;ciwh8CyQKM5qciyrciwh8CyQKM5qciyrciwhsCxQjmU1OZZVOZYQeBYoEk2OZVWOJQSeBYpEk2NZ&#10;lWMJgWeBItHkWFblWELgWaBINDmWVTmWEFgWKMeymhzLqhxLCDwLFIkmx7IqxxICzwJFosmxrMqx&#10;hMCzQJFociyrciwh8CxQJJocy6ocSwgsC5RjWU2OZVWOJQSeBYpEk2NZlWMJgWeBItHkWFblWELg&#10;WaBINDmWVTmWEHgWKBJNjmVVjiUEjgWbciwh8AoQjmUzOZZNOZYQeBbIjmUzOZZNOZYQeBbIjmUz&#10;OZZNOZYQeBbIjmUzOZZNOZYQeBbIjmUzOZZNOZYQWBYox7KZHMumHEsIPAsUiSbHsinHEgLPAkWi&#10;ybFsyrGEwLNAkWhyLJtyLCHwLFAkmhzLphxLCCwLlGPZTI5lU44lBJ4FikSTY9mUYwmBZ4Ei0eRY&#10;NuVYQuBZoEg0OZZNOZYQeBYoEk2OZVOOJQSWBcqxbCbHsinHEgLPAkWiybFsyrGEwLNAkWhyLJty&#10;LCHwLFAkmhzLphxLCDwLFIkmx7IpxxICywLlWDaTY9mUYwmBZ4Ei0eRYNuVYQuBZoEg0OZZNOZYQ&#10;eBYoEk2OZVOOJQSeBYpEk2PZlGMJgWWBciybybFsyrGEwLNAkWhyLJtyLCHwLFAkmhzLphxLCDwL&#10;FIkmx7IpxxICzwJFosmxbMqxhMCyQDmWzeRYNuVYQuBZoEg0OZZN7woLgWeBItHkWDYolcQzhcCz&#10;QJFociwblIpYYCJROZbN5Fg25VhCYPWBciybybFsUCq5D0yOZVOOJQReEySeuJkcy6YcSwg8CxSJ&#10;JseyKccSAs8CRaLJsWzKsYTAskA5ls3kWDblWELgWaBINDmWTTmWEHgWKBJNjmVTjiUEngWKRJNj&#10;2ZRjCYFngSLR5Fg25VhCYFmgHMtmciybciwh8CxQJJocy6YcSwg8CxSJJseyKccSAs8CRaLJsWzK&#10;sYTAs0CRaHIsm3IsIXAs2JVjCYFXgHAsu8mx7MqxhMCzQNaJu8mx7MqxhMCzQNaJu8mx7MqxhMCz&#10;QNaJu8mx7MqxhMCzQHYsu8mx7MqxhMCyQDmW3eRYduVYQuBZoEg0OZZdOZYQeBYoEk2OZVeOJQSe&#10;BYpEk2PZlWMJgWeBItHkWHblWEJgWaAcy25yLLtyLCHwLFAkmhzLrhxLCDwLFIkmx7IrxxICzwJF&#10;osmx7MqxhMCzQJFociy7ciwhsCxQjmU3OZZdOZYQeBYoEk2OZVeOJQSeBYpEk2PZlWMJgWeBItHk&#10;WHblWELgWaBINDmWXTmWEFgWKMeymxzLrhxLCDwLFIkmx7IrxxICzwJFosmx7MqxhMCzQJFociy7&#10;ciwh8CxQJJocy64cSwgsC5Rj2U2OZVeOJQSeBYpEk2PZlWMJgWeBItHkWHblWELgWaBINDmWXTmW&#10;EHgWKBJNjmVXjiUElgXKsewmx7IrxxICzwJFosmx7MqxhMCzQJFociy7ciwh8CxQJJocy64cSwg8&#10;CxSJJseyK8cSAssC5Vh2k2PZlWMJgWeBItHkWHYolcTyhMCzQJFociw7lIpYYCJROZbd5Fh2KBWx&#10;wESiciy7ybHsyrGEwPoKyrHsJseyQ6nkPjA5ll05lhB4TVAkmhzLrhxLCDwLFIkmx7IrxxICzwJF&#10;osmx7MqxhMCyQDmW3eRYduVYQuBZoEg0OZZdOZYQeBYoEk2OZVeOJQSeBYpEk2PZlWMJgWeBItHk&#10;WHblWELgWHAoxxICrwDhWA6TYzmUYwmBZ4HMzofJsRzKsYTAs0Bm58PkWA7lWELgWSDrxMPkWA7l&#10;WELgWSDrxMPkWA7lWEJgWaAcy2FyLIdyLCHwLFAkmhzLoRxLCDwLFIkmx3IoxxICzwJFosmxHMqx&#10;hMCzQJFociyHciwhsCxQjuUwOZZDOZYQeBYoEk2O5VCOJQSeBYpEk2M5lGMJgWeBItHkWA7lWELg&#10;WaBINDmWQzmWEFgWKMdymBzLoRxLCDwLFIkmx3IoxxICzwJFosmxHMqxhMCzQJFociyHciwh8CxQ&#10;JJocy6EcSwgsC5RjOUyO5VCOJQSeBYpEk2M5lGMJgWeBItHkWA7lWELgWaBINDmWQzmWEHgWKBJN&#10;juVQjiUElgXKsRwmx3IoxxICzwJFosmxHMqxhMCzQJFociyHciwh8CxQJJocy6EcSwg8CxSJJsdy&#10;KMcSAssC5VgOk2M5lGMJgWeBItHkWA7lWELgWaBINDmWQzmWEHgWKBJNjuVQjiUEngWKRJNjOZRj&#10;CYFlgXIsh8mxHMqxhMCzQJFociyHciwh8CxQJJocy6EcSwg8CxSJJsdyKMcSAs8CRaLJsRzKsYTA&#10;skA5lsPkWA7lWELgWaBINDmWA0olsTwh8CxQJJocywGlIhaYSFSO5TA5lgNKRSwwkagcy2FyLIdy&#10;LCGwvoJyLIfJsRxQKrkPTI7lUI4lBF4TFIkmx3IoxxICzwJFosmxHMqxhMCzQJFociyHciwhcCwY&#10;vpRkeUjMIoRmoQiP8UNB4PiQmFaIa6QID5EoCCQfEtMKcY8U4aESBYHlQ2JaIZM1RXjIREGg+ZCY&#10;VsiETREuOpV4Gb5M5gWFGzpN7oUibug02ReKuKHT5F8o4oZOk4GhiBs6TQ6GIm7oNFkYirih0+Rh&#10;KOKGTpOJoYgbOk0uZvhSMuYh8caI0jEU4fpOJWQowltVonBDp8nJUMQNnSYrQxE3dJq8DEXc0Gky&#10;MxRxQ6fJzVDEDZ0mO0MRN3Sa/MzwpQTNQ+KhUykainDRqSQNRbjohJVJa1WKcGd2JWoowtv3oHBD&#10;p8nVUMQNnSZbQxE3dJp8DUXc0GkyNhRxQ6fJ2QxfSto8JB46lbahCBedStxQhItOmBpBp8ndUOfN&#10;d5rsDUXc0GnyNxRxQ6fJ4FDEDZ0mh0MRN3SaLA5F3NBp8jjDlxI5D4mHTqVyKMJFp5I5FOGiE/ZG&#10;0GnyOdR5Q6fJ6FDEDZ0mp0MRN3SarA5F3NBp8joUcUOnyexQxA2dJrczfCm585B46FR6hyJcdCrB&#10;QxEuOmF0BJ0mx0OdN3SaLA9F3NBp8jwUcUOnyfRQxA2dJtdDETd0mmwPRdzQafI9w5cSPg+Jh06l&#10;fCjCRaeSPhTholOvL6MId92pxA9FuOtOvcKMItyIkpI/FOHF3FG4odPkfyjihk6TAaKIGzpNDmj4&#10;UhLoIfHQqTQQRbjoVCKIIlx06nEbinDRqWQQRbjo1CM3FOGiUwkhinDRqZQQRbjxTiWFKMJjhVC4&#10;odPkhYYvJYYeEg+dSg1RhItOJYcowkWn0kMU4aITPkgWByZDRJ23md3kiCjiNrObLBFF3HynyRNR&#10;xM13mkwRRdzQ6XJFxO/li4TEQidh11sRJjqJjd2KMNFJAONWhIlOdpm3IkzfyVbgVoTpO1mv3Yow&#10;fSeT6q0I03fi+W5FmL4TeN6KMLmi4cYVhcRD540rGlyuaLhxRSExrbih0+WKhhtXFBLTihs6Xa5o&#10;uHFFITGtuKHT5YqGG1cUEtOKGzpdrmi4cUUh8ay4cUWDyxUNN64oJKYVN3S6XNFw44pCYlpxQ6fL&#10;FQ03rigkphU3dLpc0XDjikJiWnFDp8sVDTeuKCSeFTeuaHC5ouHGFYXEtOKGTpcrGm5cUUhMK27o&#10;dLmi4cYVhcS04oZOlysablxRSEwrbuh0uaLhxhWFxLPixhUNLlc03LiikJhW3NDpckXDjSsKiWnF&#10;DZ0uVzTcuKKQmFbc0OlyRcONKwqJacUNnS5XNNy4opB4Vty4osHlioYbVxQS04obOl2uaLhxRSEx&#10;rbih0+WKhhtXFBLTihs6Xa5ouHFFITGtuKHT5YqGG1cUEs+KG1c0uFzRcOOKQmJacUOnyxUNN64o&#10;JKYVN3S6XNFw44pCYlpxQ6fLFQ03rigkphU3dLpc0XDjikLiWXHjigaXKxpuXFFITCtu6HS5ouHG&#10;FYWks+IPP/3x53/+8m//+O1f/+WnP/79zz//9sNff/z2128//Pbjt9++/fD3H7/9/dsPf/rx259C&#10;56c//u2n3/5y/jb+5w//58dv4zrzLhof7S/xv4dxIZ4aP/2fv/7vP//XXx9Kv/3wzx+/DfPEIe5n&#10;g/gRF8a2sNTrl3/9JWuMvBH9jA6OK9kTV/i9/a79929nDSMv8TxDgfH7+UqSbr/7+a+//uPPj4a8&#10;6jx1l3kcT+J4XCY4ofatXr/8+X/96T9+/i9//n/JxgUbz0RH9Ob1eZcPPfU0aRnW5cyi4c9cs/so&#10;9vVnsipPjz5i7/QKQ6S63tY8cx3ciXR0R/7v/EZnZ/Aw85n7yJ+XYLmen/D8MxrnGoM/817IFZ4r&#10;1Jx03xRNHtzTo1E0bXoA7mpz4OAM5PNns81097m37XRfRa9LC9i96+15ZwPaEDitGN5GQqHNBx/y&#10;0n3znZflatQ0rc/13mXYd9GVv+zv4HOd1+mMcIzLyKdtAe4XPhvKT+it89QuAESDtV/TaL9r/71+&#10;vwxnUmT8frycf/vd963jEq54aSSIFUBFx7a498u43NBnlVy5hMNoamAwIZgrYIaTCBwx/nzFs3Up&#10;lyEMJ0HHX7f5tZD6+C0P4H6G+1Hl7uw0MjhZvlzD6v5XBvjLqKYbTvRztbwzdkZE6N/1PKV3tYc7&#10;Ns44GtBd+L80XPGD25nL8RxTzXl+rjdS4+czzxRdXNAD9q1imI81DnI8Px7Azl8BVgPDrj9/11E0&#10;kJxgIrG1ZUZRJ36vTTrtd+2/7fczycm9z2jta7/L7by01nYinFqYIB7T/Ktly7RePT7T49KnfMuT&#10;RQsbuysJP35LKBJqbvaGB5Siefn3jDuNS8BTupxXcU7aiz/jidpkk1vZ2n62dhg4pNxc0Dq+nuJo&#10;v2v/bb8fqaXZCLiuCbf9LtfWtPDdJ1U7Lut8huyuPmUb2l4d48/0aW4Zq86Wcc+fmeXbd8x15X+1&#10;mnm4+6p5o0+laDrt8hbbcL7m+jKM6fDqcrr/tb/7/DWHg/HWHBFP5T4nhqto+rGt5sZlW5bnXqf7&#10;M+08lymvP5d8AoFyim7f6E3RE9ZchjG7JQ/JYuth63Po4l5eu4bPbR6jC6+im+6rUQd/vgxjAOeP&#10;MQ10Q/MKWzPs1uaGtPMLTwPzVkNwr9V+1/7bfj/iOK6epafaZqL97i2OphgaT/KQz3UDyjRhxnOT&#10;wZ9xd4958Wr4RJdfX2TFK7wfm+9rZmF0BjdBf9N9FT1v7WRk/JkFRfLx03IlKnd/vvXp+5qXpSUV&#10;dLqvmpf9Nfe8MQyvf80QMWqbt851tV5vXwcfdGlVvmZMA+8w08rNtbVaeG7nDJLyuVinZh8/Ibom&#10;ZB5UkSlgYlScyVkstGnmA8bFPqVN18y3r+dx6lefMj4uoOB8nnHb7s/Teq0jWOm8kho+j00a2d6/&#10;YqvEDiPPLhNO9lq7cyPSk5F+1cyi6loaMUu9GNZCzbT4PM9HzU33VXSP4Dd/Zodz9dj152Jvj0zA&#10;zR/hj5+hnFfNLMWu7cybP5Mndc2oV5fUah7j2141M3NkVzfS28Dm6WRZpemfY91xabdvVax5jH1w&#10;K/rhj/s9Gr6StXT7c4PQ1SUsB2LZ+zRsx9s4c21sRVvNd/AOOIFraPOmh6yccP7sGVvNbdDV2gxF&#10;woKz6bIYzdhGcFzf+T7cB7rk+hi9z8m+I//r9CTkm63Xl9pi357cL1nK7amvmBd0+cEBkPYWGR6W&#10;3xqehHXmPrT+ulZi14fkNPF2MvksBx8zfg8D5ozxTOHjz22teevt5kVbazlsfQU02JFdOa3td+2/&#10;z9+ztHwN/NgjtIhZ+9m7LuXuo5YNx6YFNMpOikVVwxi7iCeB0Vp98Otr9R3joFWYK8r/Om1lf3T1&#10;130nheO6thIsIJ7L3qtaorOXW46FXX3QcMnxy08Q18leeaczrhURKM1Lfi6Nb/dzsENmcNXRs+Oe&#10;rsgDpzTy9g23F9d0PJ0As0IeTt/dmOdu/f7OHgYO4J8fcWYCvTKKX1v7hpATeDMf9jzKN7KriogL&#10;aAau7Xftv+fv2W+MLXQyH1PM5r//+421TLMoXGBbrLRyc9taLewemuOYmZpk8BOZZBPw7Ma3f2bl&#10;dv0Z53elkX2eUmfOLrT9NV0ZW5x+dM8Rqjx9w8wt1rKhmvkAzV3Sm/GgwrN3civzv64vgcc6l9vo&#10;zs87tttIGGY2pmcyFR/qETpNhuGKzux6/vyYIt/W/DsxVZB+5kmN8zayLD9t/y52Fu4jaEt3ojQR&#10;wHzW2b5t++/ZwgjftBmSdd50XQXRfve2XxaWGi2KGLU8kzmufmFDvp3p45jNdPTYdbz+PBMBOrcX&#10;7BS6J7czFr7fL9s04MFOsAU42rbm+/2yEU5oG6eYAxXzrb1nv7C1aG/Ej4yp16MZ7XffH/Ebfryt&#10;pCJsfAHuZdy7TgW37bGPcWaHkcPN4DDiiQ8vNbOeeDIhrUt5OC3iz8+/9iM6V5T/9WwpbnW6pgKC&#10;6UNau/HuTcQBTud4c53/CZ/8u87+NlGkfd7B6gkzn0bFDNS+ZW5f/teztayM4ijxqcrUlgvGk7ZO&#10;fhNg5GNeUXnm21e+TIZt+tdZbR8SvQW3j5UmNKPuiwBWUlcEI5Z+dc/JrYJ784x3goNbD9u9pIRB&#10;YsXSu9Xw8NcKFRf6DGre1kxvOxmcXDvKGAGyqOnCw/dqWSQ2X/+iPmrVEt5oZNebtRRj/gp+XV/v&#10;GkBsiK5dW0SU3k8SbfCfQ4fuvQARH6bhsP3sXeewAoCBaSOK6SghMEb21euxGMl/JWR/bZi5/uZy&#10;Yrmi/K/TVgK11yrk8hBX8wceAb1WBDrD8nz3FRg0Z9CNYd78RwSxn/m5rVo8/3GeYGOCbJPP9dcN&#10;3WYUoYLnerAEhQ1ot230zLr8uVi8CsblNYzN/DJ3MjE9FuXPDwRl1OUipIH9rpNj/d6+7UzAKC+R&#10;NoZYwydrrogRd6uF784auaLfmXaIDJ7ZA4R7aFXbDvz+tENYBRd/Njdot7Sb3HG117KNoYx37Gzm&#10;7dqgWZ7TDpO+sQPh4d3Yzpyq2hmseenL9lc+fTZqZKZs6wd2e89tUQkY+Jb2HNU4s3LJWxsWLe3+&#10;/HHGEecdyANUrdrYZL/3Efl7PUffxjTadiDEd07VC48B9LbKvP/1e981V/R9YCx0VsNdUGRXHO33&#10;gbGy4miz0sTwI5rRffqVr93iGxNrlSEBY+XXLWg4xUzZVqFicxpRz64iOjS1vXpw2zlYFKP1GmE4&#10;wOfaqnXkyp+bF4d3WZ8ml4DBKodl1Yk4ZqznKYCrYDB2eYy7UX1f4E3oteeau9BaoNwc7xTRlRSb&#10;TZ/g3smsgdtsELsvRmK5WgImbTaIBUfuRtzj0jqZlXx0afflvwsnae13V++R7tGiq+wotyt37oXH&#10;NoGeoweF87zfyO6WeeJsaPtZ+2/7+bI2jmSaaadOy7efH23RNwWJ2r5e+9n3R9bI6ckgvx9ejDjc&#10;eGWkf68p5B0QWjn9HhoR3nl+tKu2N2Ni5IQ7+6SzHoZzHhQj94/sLfJLtIB9af/BWCHz57POmM+e&#10;ICsNi5FVRsTxHi2cIgiXih6InFzx11fntWFDfDXYzFObPcorxzG1MiPn+RUHVg74qlOXGSAPDWIN&#10;nAQ+B+zLq71qJlp22c0KGjxXBweI4VW21ubgodOg5M8sEJthsCPPWe9VMxGf5sAAaxDk9ZqJdLTY&#10;2mtIX0WDnZjsnh+DhaSQmbzox8TZ/vyIxZZrJkY2NNc5UcszhvSqmZjq1dvcKZtnxoFncsHos+aZ&#10;657onnrNrNWb1TPf9PmlXjXjTq8VyM3jg76JXJCzZrB9jd6MqfyvE2GELQhin7qMkrxcg2ml6LM7&#10;YU7iPhIa9TKMkdG8JAGN/Rk3LI2qAVhcyRoz+8G8Ph1wuVe0e76tySBxOfrSDGOOfIZRazUTjbnm&#10;bXo2FqR9o/DGayMPInCWp8GBBl9JNDNbgddlE5/H88bkdn1IdjZ5zhlYA73ih2zv83KDbQ92t+/s&#10;LTVJHolF7vmdych4jsjrQ0aqw/Uhr+Xk68+EF6/AZkyNDxgUe5szuNcCmQYOaZUER7Re8YYI+YiL&#10;W1kkX22O1A5jVLESam9NEoJjqZ2/M/UGP/hcfjOjCgxW9uUYc/6Zj2V4T9zltSuedxZ/edisxP3b&#10;VPYmmItTY/d91hz7VKO3g55ufpvwtISyOGzAg6NnmxnN5zXz13eOHM5LO+40MXqboEVsFh79RQ6g&#10;UBdEZCObq/058tTSoCOye3lA1hDfCz689WGxu72svnE1ZAv0f+ZDZgBC5LxSXMH5tbLKdbW1yek3&#10;Z7J0z5NGkWn3uvim/a799/r9slx5y1dmHiOo/a79t/2etc55uAHfTmCmfYn2u/bf6/dEa1v39v3X&#10;fpdb07QIRzReIKLgMgQg/K7d+ptPGhHItgfFQAstkVLTVgjvgAgR3bZWb2AM2dFOpxKZ9kYIG4rp&#10;ihHcmZSVD3u5qzdDlxHS7H7FoGuecGVJfk0spGbIEFhZ4J7XFQRjEHGfflpaeQH+2j+bnhB6YLpY&#10;mLuTJSHwygkE1uqit5Emt32h6/3Zg7YPSczzjFNcDof9Ao75dHVvpqVIV25Rge/PeA3jJ6qhHta2&#10;KYRNZR0RHfn9sUZQ6mVj7K6bv23lvh07zKgETE/TCSnIQnQj9nVNH+9atrQzgiNfmo972pjryv9q&#10;7YNGY6Q+Z6Y3qwhw1DYNM15Zlu7QcXPzRK/wzw3Bre2tzsiiOBlitNgRf+jTnVhys5Gg33O31n2D&#10;9y3jPayLU7sFn5iOyVJqXX5fMu5Mq1fL2Kc9g/m3lr2tmR+/GNI3C132ni0njwA0DjmNzf3/c3Yu&#10;SJaruBadUmf97/wn9tZG2gJhfNJ+0Tci67SxBULoL4EQcZoESY4Er5/vpsjEVsd02NQJwc4txo6d&#10;ncHM+RiNsqKjOMuDpzxcM5RQWh0cYtOPYMGVRIP3ChOlr5m9ssTBW4XW/HzN3DVd6TtXz9kX1F1F&#10;B0TytTErJ8QykC436P8nfBQ6i/Pdd3ajYAw2FOx8iy0KnWyhyH38L8Ro8h4Exr9w+y7jO7Q8J0oq&#10;y9rfHz+xHborGYMewzEp+CfHPpBWu8n2kgeVc4RXvtH8yINBxch3qY3pJjlODMwaIw1/Rhf1yEQd&#10;2Hwb58ndbt56tDCU6gAh2SYh3rmBiCv88X7gB58xBu+D/wZmkUu6mXpsOsNhR7npHvbRRYWim1rv&#10;D9hYuSPu5oZTi/qORAdvYCRu0Aw1JrePv4bBtvG6b8Lpw3x/Xtrtcf6b36f8Aj9Krv40nw+rp5vL&#10;fBebu1j37erpyAOxJDRkU8XYPCv/9ezQH2xJ/cCbW/j1OP+t8ei2SaoUFPyqniAed7+an2TX2XEK&#10;RcumjbN/txiMOAoKcy0yqZ0mYVj+G3P7yeSdRYAn6evF1FRKVMl9CIGMqcEx7uamN2TkD6Ieq/ns&#10;ptX4EoDoz0pa6JrNiSdhA3LdqKEoD6yxUx7/qdocWO+W0chjXFt+WxkLz/m8gnFusIwfk1zRJkJ4&#10;jDvV5xJrNIIG5oZUm0FWaVEyVolx3/N53mKxJi5quauvkzfaf02MbX3ogobicTc4xWtRWIEhNYVg&#10;QzknounyfR9hTS98C7z774cjARi2/CesTKQRTa+JIRE2Pn9Lo32V9weQj/90XhMbhG363QGUwyw3&#10;mfiMsmM7zRrPsR9YPsiFPBJEVnGp9uH3U/v5E3U3JTYelMmE5/nrq8wjj+/VqipWZWZVGqGYg3Jr&#10;xhHFTIjOhPWUCLaJDaaJNzBn2wH1JaIX/CLeHp9kxtWwy8P8N+fHHhMfiuFY6ReC7rD8Eu8YF0oH&#10;bvSJsCdvLz9JfL+fy5+wQLunAE3+3XFRJ7BoqFhf+WEyGwIfxhYalRwlsRJlm7RTgW8THSKe/uAS&#10;htnw9VvHKl5cZeiOD6votMeGsFeqtAo2hMta66lJtae4PF6sVp4LMygop9fryqybWgd8tYNFT3Qu&#10;zg8cQl9nyjkiGYq03o7xiKrS1kPg1ucNO0VV9etq8Xg4SgGelmvhvkcyotHnBEesUpTWD7N6C2ZV&#10;hW17q5It7y3EeJPA1Qkf77oUr9hV1LaIuy0a+D5cno0a/p3OxrYrTTa+Tj14yTV/1X+TL92twMOO&#10;OyWkeEoHpLCPfsrceyWXHMN2B73cKQqv0V1yaZhm3dEESfyxsaqIeT/8WNDl6lcVW4Vz+/r6r0AR&#10;mb6laP7EAomT5HNGfKGUPkwxUk9W8pGHxLj4Sbn/i9xoBHEFGEjG0aUQC12qgs5oVGeFTrW4If9Y&#10;uSGg919QLSTW19d/5WpRLczq5qu1WhisnTA/iRKFCl1PEVQ+wfPpM7CkSNgSOKwWCTXXc0EyurlP&#10;8Nu9xcFlTZXaxz89aVSxqmxJT7SG1TbGTt09jpkgR4UTw7H5aLVyXzllGWscN9u6t/AH332EZIFo&#10;2s7j9ycHx6cAjjSePgM76uXyVfSznqBIUHAymuu5HbuS73KaQto8AysvomdMBL1HmPHLkiOVHy6J&#10;YZIi3RrVN5+C5BdiTLHuErxfWBUNjeR9Kzs9ZSu6S5Mn1OpV5xISO9A9tUGPVovZC4fLD7N7kV3r&#10;9Ugp82pVo/bVpA0Omb/mcNNmeQYWkW1KpoR3q9BaJ6WC7i7G5JI0lyJcMutYOoPov1Ih+6dTEKs9&#10;gNVyrK5dweIzslNpmlGPVvuLLCdHO3DKbCYWVSVVoXfQm/ADufIDi4bY9OO9XTU9WuL8t53MkYGT&#10;O3+lZCjKrBP1Zrn2qqkolrspnn/9UGVKUClHJ8gFFHmY/+bwu6V52GkLO7ZQ6No5+YzpdsbKEn60&#10;hThIP9EGeol9KQe6wnlsjv+WYNcjVlZAHU9SZaxEIEKz8089JZfe8o3WcgSDH1MOovSfQwBoAfCI&#10;leOjOFTAEumb7WUK7J0B2Hfz3oIk2ETWfvCkL/kMi51NE9IUEoSkN2yv6o1rIdk+/oeyuoJQyQW5&#10;aqmfZofvy7Mjzo8fPNF6OztMOSuRIo5r/WbHTK5JKkby3q//qNzrNi+Zi/jvg5XBe9HqmkTgMRl9&#10;foy59UIS8S53vQUfJMdMufHr7uMpRVvzY+RsV115zLz9GEqpYoS+yv7La/6jjg5jX+D7fHqDjC8q&#10;7Wn2j4TVdvZJeuRtr3mlmw6r/zJkSL5mDafvSUHoU9hSKRogGBHPot4q1I+ZnfQEzubNCY1bniHj&#10;5nZYWEl63TBGpcIw9ac5bF2xxpP8C30/IeOnCfl9YWkb/ePwQ6XzWyLKpGGP89/Ezg8ozOasjgu6&#10;fCgYHue/NZ5Id8pZNM1MK1sEwQ0m4CZ+C2dCjziBCboK+DHCa98iOKB1FbQw5eo9VYKUX4dLL/GB&#10;OI6SBXM0cn2hOzMk6LI7VKA7uI8pHknwQrVmbzkt/rRyyrtbGGWbpLAxMQ7EyHRvdIfbtCaGwRbB&#10;w8vun7FNcksqnKibfLrx+I0JwMGa74rHlA94zWjMYP45tmUM+l3eDO/lxHZjfCSbbZApF8uQP4tn&#10;7AvIkBfcO9CJmqwquhWdampizgYNqIirPSbf1mvGuiLecl7zbXhOVAaPSvjIWORIYG3KjuNe4XB0&#10;hj1xADhC3yuyGJzAoeAEkYQ2b3yHbjKC3xpJcjPvxqvyJKN7Oi1jyC6s3oYSNiM1WwWM1XegPWY2&#10;xVWxhypQ1FfZfyVkHAHkoCXpw/i2uASGJQLQJ4OylW1iNHwp8YiLLXjJs5NB4PVPyRHcKZywtijw&#10;mYYAygaf7tgm7wCGkRP77+vPjem5cUwlOhcilSXpPfK4M47+UK95zx6oKXP7JMTwKPBoCyEOnlIL&#10;DqAkZK3zIY7kZcqThLG6+QRQ2XDqGAn4IroFx2Po2VwPm6HOQV9l/2W6IDyfvhcZncQi++6QP14s&#10;ET014lXFXKjLd+MmhoFnn8AOq/8yZJCUKT+cBfC1QV7OArGmP18DnQUZWCw7zz5k82bNCHZxWBlW&#10;HHC8S9un1/OPTRAscUK+4zp9lZ90XkoYjHMFKuscT75lOjWu6GyUfoUvMoZm7y2P8985vs6rauNC&#10;Di4awz4eBKZ9qtDpjPl43KfV/KWuPanvD5ESOFTQ/f1q8Dal/qOYMtnS+UZBO/FOSci8k0V5lso1&#10;aMePdJ30fatcIn3ftWsE+KyTwPMx3sfbl9PpGSQe8XRNvBOjDH59j0eNT50LVoGKNWh6Gd9ppKCg&#10;EJker6TO3qMQJwusQzZXBn/NmMxygi8rO0PmAGcMQ3r2RS1BhPuIkqefCtGEjO1SOg/2RQiNh5BB&#10;TurMGB98up/+nygHJipqbxXMXzcbv6hjcggN3jYF9VX2X8Y2p9+0rsyljeORMobIGdimpJK+G31i&#10;ZD9VGRA5buAvabfD6r8SsuoAHQf+H3HmTRKy5Gp+CT6QdW3NUHUVlyCn3qSTMxjLugLWhF66DMaf&#10;oc0bniZcIFvsFH6HYHT8mlD2Dba3syNZWv5M2nSEMrOchct4uvylu4sMAHSdxKzH+W9iUxmLtSaE&#10;T0V1PM5/PZ5AeBIzvjg0sYHeZT7HPSP4a9mKXk7WVMcc7lI2LTCHLpwqaJ0QuqFKr00XHk73M7Vs&#10;M+Xe6384rPMtydjPmCAXShpZjCed9JJHtn9fHm8HIf+Ior/7Pn42rwLHWMlaf/eMOZQke4dnSeRE&#10;DRVxHL2YNMYDDHA54VQgqqNePkYxKerpsPqv2Gk4glwIfpeg3fbpNWER/3HPc8EwxDOYE1PNJaw3&#10;5FmH5bUb5u95eLGmVfgRb3mc/3o8xGj/NzZBVuAv1HgZj38q0xtQLaem5XH+6+9ziO0zwKKe+YEe&#10;11fjtyhC8J4RWUw933uGmobub9QQIOuhKyQeKcOJd7QqJWg9wBzN2CDg2C1Vd1ZqhmfqvznHf7IX&#10;QhnGD4fv5YmMRauBoYQQpZyGlI1B87UyREyhiy4L/NeokZItPL4xR9q0k3vxZGUyZlLPQ0VSmuJn&#10;mkC7JkckoaxleMbAcc9UDZDyP3ofNGcapEjZdO4ZepcaWaznDJFEHrhhUqZ11ovOkOne6ZNy7avA&#10;mWViSQ5KhOkRR6gHN3M9Rnt7ARlNsLIzr40XxKYro3KUeHaUSOesidH+uazDvsr+K6kPW1aW3WBb&#10;qirpPlWKhwg1Gp0kD0eAdpIZDuC01LDT8E++WDMGYvX0HqW8fVFk0atVwJgY8U103LbPFELhk/Vj&#10;hPEjCqZqt5oCwnT+K63ZFOm/PptrubFE/n429/EU2DnxD30Il/PnE0LPAs5mroKw5dc3J4p+D6W5&#10;wM9I+/3m+/jLHUhFbEyN1vM+0gRd/aobDqxcCZ7rEYNdyXCInalcgaKJJm+wBW80Ss/AnPrfn9Jm&#10;qBSWC+WzvFEqfe4/ZEde4Tb+tDIUYOTwKoUbzTFZznBuBy5wdbtaFk6ONsSTJPnjPkPqDBmuhCso&#10;1INLQgK5dArH+jHawwaZLgKVxQZdVcpzh9V/BWZRDYHsWWPV9N0k4AxkTwwS7BFTHqsTRE4MD8WL&#10;E04cgE/7XXzI/QhTtkjc2FtY6RCmI0KmdF/140oYfGaN0cFInp+BbVQvbeq6kV8QuClY2bYbtolp&#10;Vgk4uZy0pU7a6vjtvxLbXG5VXUOUTxjRybko4ntmmEQwCLv3icFvLIFmZPXZmonhqwtNrBk1fwtD&#10;UDxVpULUaFEO0SDjC6hOv3iQdaNynL++yn5qGUdIPXYYNHOCjSmP89/ETrNzYTLPTm0znmUd91Or&#10;oGCqhire+bvhlBw394aKIInn2FfWf3m+a+yGSFVPuyG0g2JlNycKTpeOPMYyN3aUv3OGvOOILLzc&#10;R/yu2BHf2I0YP+WvYoenF93fPa8Mq7/8FYcA8Rr+4ZNhXBYZjxhwnC+UaDkgjtRyhoyAsH+HGG3m&#10;jtSnyeDwTa7ILo5LP7rqvmCKQ3NG9XkOmc740Nw4ISg2BAGbXEPZxGcbBwj/lLJa2glZ/f7oem+a&#10;DSgDGA6fkLHBwgKea9bVWpE+Tko8EZgNMvIi9Tvimsz8Zs0fIku4/Yg0iDfgG0Fn9n7d+jRpb+VC&#10;ma/fxCkCV7f2HBT7zfgPHlcFNzLZnnIFBdNzT+9nh3/H1AsT+dbixwGBjZTrZ6LBG5fVHClVtltK&#10;TvRLKq6a3U33ab6Uh2Ak0+yP0c9CpPM2zVCM8w6r/0q+Q7qAWtvEfol4OqXipZSjLh9L8W6UqhCg&#10;/a9MbHKEDsv8IWHy1m/yQPKjyy54nP9+nOP3OKV6pFbmudVJgNSUMpOTwHrrK4N2XcGoyqOp9fWV&#10;faI1ynEw3AYAmVIVSbinNbzIWJF+Q3T0STPlJPxGzM3xcZgXvOx4hNVaSlBml7Vdy/i+NmN/fQs6&#10;DK/OxOP6mODApslSbELkMueI5/aFN6qddLVk2zJSWAyqfH6aWNCmhsD7cY/7MWGjN6eC/B/Hi1WR&#10;Hf6YuWYMAoeEyczfFV0SM7jjKiAr97a8Fx2//ZexjcfYsVCQJbV11SeVi2TBwr/UrrY/JiZpoiZN&#10;tHxpHdZOF8RJvEcASB7wLV3Qec7yEUeJrMU2FSkUngpCrrsSyUAgkujHK9fvM+2/jCMlwuS7qCS6&#10;0LFBxsYxO0RR3dqRYezLWxS7g7CZJWgdVv9lyHjCHVxBocjcnkkXGBreeBUx72sm68M5NhRdZP8s&#10;8Nxh9V+GvOQ/EAJkk/qasdbTqkNwE27udIG1hdjMNcPYSip1WP1XQsbNUKkVeE9RZhpkTjwhivg0&#10;Jw41ansMGfgxTDYmdlnzRpGkelZ0jY/KXmeHF4rcxtMVBjdjrk+pjdZ/Pe64sjWnhB4W0oUbHa3b&#10;hX+2e+HE0SsWTrAC3SXn2GH1X95NrB7nDqn9VveFQaIzj4acNbmf2sSWLByak8305g6r/zJkHA+W&#10;9xiQaRdNCuZgmvEhpncDiERIwkWB56bddVj9lyGTTWtCQSr82qKHzARPc35a3tSumVJnSl/8fPxY&#10;0+Dw+yII6XusbaOj80yxpojUhGqA/r2jf2XvoHAz+SmR5J6UfBsWEYrFheLPkIlIOy8M3xek3zee&#10;ZCIzTfQ8Gjf0x00gan9ytR1W/+XdkVMstSU0vkvq1iIQoU5VrDaKXOaNavcqy5eqxBKmOK7wm/VP&#10;YxiXSCPojDLeIC/yEmUV38CLNatRQa75jzobbJCJKRslIP73rl+sYgbv9TObG5nuq2ph1COzguV8&#10;4GyYqFZTVWYZc1zGn3cTt1RGhFWZgL+mI41zDe0MAie5MPvoTSaA18bpzeiwuEGe4xR1yAX3owwM&#10;abluF7d+VFYUzsKtxxgu85lrR0KIamIDO32V/VdS8JrqRURqK0Lg0zNPT03YQxGtNas1lGVzyxPq&#10;sPovQ15y/DC+trseFcByvy11sSQa0FGyZBARfs2LsZ7xC3ysrt6kswW2+/5p3CdJ4GpNvq9Zyfx+&#10;jDZzoy2e10yCi1VgCi4V62j7vJROHDJBqc9B8woCxKM24+IdVv9lbBORzGwE7SiCtEOGeK39/YeA&#10;5oCvE6NvcmXtqun91wse2Uod5ITbPr16snDIbnKB2xaIJMWaFUWLiT3b58W/R1yGd7tCgIeCMOv4&#10;NKGDa0b6TAmCZ40Musenikq8ausnZ+6maxNAqUJDppUN7+tU0Zui2ryTap295J6tGddJ1TKRmAGR&#10;tI1UkN7xQtgZwPtjmJrrxtDN8nKmh5BR51JTUf4+ST/bp4k1xEbyGMjbY0JKeap47A4SDyHTMCq1&#10;M+IK+Fv7qUI5m+VQlB9um4E9WO2/3uY5ofXpWi2JBIkO8N3XTFDJtevc+43ve3vMxIKTQA5Ln45+&#10;gq2N50km5EOCRcKk81l5Gz3Of2s8wspxhwqmgFmP69DyLbni0yNJwJqGD31lePTrsqxZs1oUvLbL&#10;+dB25gwZD2tlFxHB2HCKxSAleKCcFId0UEzIcGdHWRAgszasw/LavVpkvY8Fjgk6qWqjFhzt40mO&#10;QbGJSWCHhA30aTxKae40pTiql//8fUImhQMObMQEP3xflwAnHXLMZicMz7uv3quW4ywZ4CGZDCd7&#10;9echawFR2agXc0p3QAQOwN6NjXqGjL5jPnMtqYXgiAD6WJFvuYlJMQiXczGLNzdAsoz2rorwVkHX&#10;H7s6uahLdaLpBRE+snEQ+9JX2X/5HMKbTAPkcaD9dMhEydOS48RcciJlfzoyTggyMyofQm5cSpUz&#10;HXJjgHDmjUuhplRdNdsS8vshZJyt6Qhn9XC4DducOpMQvU04rX1i4Ch1FvaFfR7zfghZua9J28hf&#10;tqp/Gg3dZXv4fbI/9Nxn/K9QRvB1dNOILDyETFTdZ/eQVjuK95K2qezZPT+tYBDmFpbAM8iKCjtJ&#10;AfMEU7etWRcrWliR8okJ3h+TO5aef/QdLj4ajx9Chjot3Mk63TpswpGqTA6W4fKAwjbFv5zKgW34&#10;EYUuY68eQiaoC0VqpwguU7S+LQo/m50SxBaTURdkqe95nvGyAfkFhRFw0k2/AflQqoK71WYy6Qp7&#10;hBYPC3kP8XbL3O+8o/9KTvILbDvuhS9fxsrKw/AzkOOQn5bfth93aF2lcWPeM4D7DNvCoHPZUUy3&#10;JlHdZuPAbueZ9Fznm8A8SeZ5sc/0C1GeccwaabPtM/RaxVAkrm0dKTBjsa9zr8igSa7/cM2Y1PYl&#10;UL+srKaGbQjQxCt/RjCpSWFISW8GIR20PL39EPLqFSAKtB1YaTqmMLydqawXZFrGkC8ZGMMzpyKD&#10;x5DZ5AoGHLzXa0Gjinc2RoNvDwoNyPQnFYt/DnnxdyLk9jJh3ECuHMBbrwti22a0GBJp2ZzP55BX&#10;rye+vE3jZd/LyUgXWHhph8zJcN3giHy+gcy5sIOSHvEX1yg74AOrLN2NAFus8A9xs/M+WxNMHoJb&#10;WClG4zxxmmY+kcf5b41foqDsy0XjPXIqcGYrAvcnplI/O+2xri/pnKo9Vj7vDU4/5FWQbeQ8BDJZ&#10;0rvF6buPJlPI9Svy3sVlvssoxb/J+EwyeDReM0o+Nma051F+iI1zAbFiZ2PPOAfTzzdXc9wFon0u&#10;9EEFRbB3GbmmIyg6t3GwNZlByuHNmdrpRVc6GY9kMD+r4dDd3JmFCb1wv26faX+MJ79lzUtDrKyM&#10;Gfm+8Np9pkvOAr0B2NDkGR7nvz4J63gyUC5Rs218w1/F45mVx93smQ5Mnk/lD/TQQftoJSUU7+9b&#10;qst6jnzQM8iVQV+uOoBO5HTdMPGBNlFIkLJJmwSQKt970uYG7TeWQbYboisZmdPWBjzOf413pZsW&#10;9cOBLFU8zn9rPHpl6jk4dHXqQhZ4nP/WeEKZSbEgPONXyz5dxs8IDMGbKdk97rivcvrWrAi5fm0c&#10;cXl8OIso2f+si3w4izeQ53zxgbFfwkeRDB6EQi8a9e7pX8UfRWl3lq/XbpxSu1dcANUfT+43e8AJ&#10;zj3D7Tvbpvq7NytD9poHi0P1swKhLY8RQtvCYY/WVqD6TPm9cI0zZIIUTvSip0bygolTxf9yYpA4&#10;ZcAd5XdnpsP6cOowTN07F15JbbnP0Dx1/Vu5L+R627LmPfwOPYb37WO6VCRvmm8/wxi+tfkuTHpT&#10;HRtkar+++vFojwuhTyEvayY7aXN9t4mhZfV2a7gAlnnXuX0KmdyS5FyTqotK1k+rhnXLqeMSLV3N&#10;FpoazONNrHalD7K5iUE3AiTKYJ883mtOxk4GyKC0IJSuUplynab6L1MYFoBPxkFpJcnHTiWSBpzs&#10;NVEiYs41Y2zgPUi+0WH1XwUZUz6pk8wLApR9zbhB6jGcbPPJgwVHA3DJo4v7RHVY/ZchY/Lb2XDI&#10;1aAiD/4SGzlTdueaqQ6oZCTW/CYPQUW4TgM5pL4QWyWtOCBzYRsFhR0leCfsySDRl9yk59hmkysH&#10;lyBM3pJai1rzRcmHgnobZKwQ12wTf1NKzwvI/V0ssu3TcP0kIXwHMnaauMMN4ASJmcX07Dwj0pQe&#10;N04kkTpYSf80DoPaSPX426wa/IMmA7aC6NSLNS+658xhWrA9k3cFOELTy+OpH9MSRKIppHGnZsta&#10;UzXpeeZe7HbaxWDK4/z3brypyeM6tHqLuflwINR2fXc5HDNlulbWjtZbfkEQz+mHcjhsLdpIdnS7&#10;RCp+sPU2dkJul31xlAlnI/FndMT+6Hr14OxEtre2dFiuxQSpIGFZjcyIAlZXF9g014Add/OMbXJX&#10;rfNQSbvXX8FC/thpdZJIMj5tm0hV9A53WP2X91lGr6VZWeRzI/mYRQ5FYPgb+5rXx2A7UPIQ2wtk&#10;rW9L9iS3ZUIGO5urgio8hyrQS9Hb32B7EbNIFJp4bIuaUpg93QvDVvlPejWttF7s86I7kPybeaQL&#10;thf1EVV1SyJbtYemXfadvddPKQEm7D0IXLX65TmY2ql5QlAH451axnhVkHyyFjQ6jw+jZw6bv/lh&#10;XqROpxmFY0L9NgLOnFdfYc5OKlCwKEok2LN1FzGW7RnHs7b3eCAPNhVmihmz29YjqiU0pVJbsQgc&#10;L9njy/sHX1KOvR6iz5JT0iYkdS/epOR+3o7UV2Zc5QqVThpGvMRjRYA8yn89Gg9PuBCp9iZN9fNu&#10;MZssF2X0dbf2by+zJ/1tp4S+Cs8HxS7Y0gEdHxG57A+pui/03LbtusKtbQEO/1QEUAlg5u3hSoO4&#10;Gb3CvrINK1pg2JN/Cd2jRXw8H+SN5wVZjJ46tL95fz5Ih5L7Q4Ql/23VgHxzPnAtwjXHW9Rhd7WH&#10;zGQicflQ18g1XJB0C0ONN8kAGw+fnQ9lkOZnOVk9tUdFhEgIfVYNTDb8EyBNrzq8464bpHFlDkCo&#10;J9pyaJbf4R9VOjVQRqtZwsfdWmhwnY9n0OnC8wHjsfrDAqWNBAOADLae84SGlITyDcYNO6ARsSMq&#10;Hu+gyhON6+v5QE9wzjQGyZ7PBCz2d9LTBgl6zfQaMgTQTzZI+2j2NtQodCJlkW/zOnV3ky3id9Sr&#10;Qu+Yr6o3S7JO5dqG43A+JAE5MUcglmUFtL4//VfiT113EiZ2UkS567OogqllqzSsax+kU3mfP/Dy&#10;E0wVymaMkEuPdFPYsk46prhTJiJr63lG3NjNVmSwFAfuUPqvpEqlo8c6iVOnHet1kr7ldgZkjis4&#10;s04I7yiMUFQ5buh6wQdwJWHV6k2uOFREZv0skeo86oSkiTv3hyOYNd6E2QWTeMZ7iD+md0+Bh23L&#10;8DLAx/RZ9VFAQWlA0TVtNcj4jnefQZVB6Q+j0rG761JlUQQGpRBsYXK8vtWUnPOfic8XsP14cQAU&#10;L4+VSI3zrnjYkQYUR/I8tM19+dyoYAuZFBmlU7c1DPfyAEhgUiTK08ssT2Axap2eAICthyexe4dR&#10;seTY6xUo0thONvI0dU4fwxyu9JgtYYOuhakaJY4CKg/1u80VADIdMuG97CD5aJ3LZxEsW4vbZSm0&#10;xqCFTVvnRAJ2b8bPLzC9tXGgyZqxFxsXVpbv8Y5H+a9HV0KOEtnKyeBRx33TRaZBYtI9uhqFlYdf&#10;KBEsRb+th2OWxEmGeyrIl/WcYHIf6CRCnGIRxys+hW1qHw/KQWpP8ymerJywmjLd2KFecvJFAsrZ&#10;fEjxdnWkDxrzMP/N4TQ8oG4lzp1cwK669zD/9XDEfZIa2eyZpnK7S+RJlz0Lf1LU5eNkkHRYh5oM&#10;gUGSAL8ZzTmMXZmccZnKcTsovM2zS5MmNQxhPoVvrK2UjqSDqpFnezjZez18RgJKKohtJPkyMxsL&#10;Jmmo9pFgXRFSbUDR/FNUwcGoOjP++tr6L9PB8mrtVIFdP4zd1rMxyTlTKnYSBWboG7B4aiw4EMsx&#10;4wkWDJthc5A2sbIKHTXFes6Sv9qr2JeNBYq/OzFLheebnGhPdWd1kl1Ha/+VSF5E3UnELKebkT2D&#10;rnGGdwIIUCX3TmAXUXpdLWZ6ar26vHsK2r6+7dgr3lm7uoh0D+svmwIXrF+1BHJtMd6Cxq4ahhx+&#10;BvhSdSF9Os3Xk060HMarOrWocC+1NEg5U0oOyh9phRmxgR/LMbnyFYRCnrW32ujimLkqubh9U5we&#10;1GM00NRD3mrdH5V5ua5i00jrUC+EdZ1q1ZAP7z1FJzoihiw1SpRyNVoojPtg7sjEijcJQr7hnsTn&#10;VSMmmKxpz2UCCal1S6BvSaI3Vmhf2QcrFgUym3JiniooABKRM7dWrMYHr27jfTL9N84kMSGZSloX&#10;We+KC8TXPcp/j6Ov9a23OXHYHSi4Aw5nm5T8b1ahS+PT5yEHMgrMp3kxGlUlvz4SoD+OJuck/cNI&#10;OrkeP4/mtEbjFkID6mXxeTSNxXKdKLAln43HvuuBVRL4fmcBMKx4q1QkwZZS4rE0Nc8gZAR4i8/l&#10;flyyi9/kkeNR8u00WOpbL0cKUFxHCIQtJZVjQ1OnmBBnOqo6Huk9y42DurCzq9v4uMlijs+qvKyp&#10;PfhiXD+IZaEmR7EHHZv9V+AWBZ/vxmdRIXsSK7mfSOHxkLZeW/mAwi1ZXEBCJqXSR5je1zwfunEl&#10;uIRilt/oqxRzOcUCE1F1Np2yzutRflZOmZaCHU24l9L8VVC7qxfjBsQ46SCQZOHjeo4wiWOnkkas&#10;UZVICwkq4SJ5n7pZhbvR9ImJ6DbyJLLkFUiPaGW5jnpco9DWiWPIpuGBeAHDZomjgarZH6evrO8b&#10;eYNvzvg33Oael6Owc2nsmJsqf4t/Tl7eZ5n8AadhxnF4i2qTFf/cpOretVTvYYz2h19qZydckH+i&#10;1JfTudlwgXafpc+YGslw2DOP8t+cm4oLckWk31ffPY86rgdZaizg9Ox8AEFBA7WYsnq2t7i3soXS&#10;50pXoTeZQUpDSo0fBk3b1IYmLOQUmYQ65X9cCPwXLUrTgUOaTV7KfaFhrzexokYM4bMmu3xGWTzK&#10;f3P0vOmTqT3rezJuek800eY2PAHz2I1egmPbcaH2/KqVf0ugPOFrvOMUI8x3JHnSkdfhv7EeWLnl&#10;2cg7c+TYo040wV5y5UKcWqp8e5ScJEbILB5KWA0RXIsdrW/ioW43Phtrhp0zFN+P/eHgQ1Sf14Pw&#10;yWiP7vuLFL3bE4HPwPoao8ng++bbOKtyafToL4+O53vEFYHMtJQgXHWCWchVkX7k42B/V9mt9Jzk&#10;jVzLjuJ34gdHmIsMUAlMOyJkB7ufvm44wHpZJ7TIgHt6O8Ik3yOlKS5DdeNqnx39qYLG9wMA4/fl&#10;J+NEPaEJWoiqecD44IMzi0qSmBRXQCQHJj/tG4JMDvkBgaSPvm+IIJpU5UNcYw3B6Lduyzr43nk9&#10;JxwS78Gii8/Kmde8z0ouNYKvjJhW1uZ7KqzyCjuU/iv5mZrBJCbx9vZLBujHROlKTGg0L1g3lYxo&#10;uz9VNlpnp0MxjhMa5ZCWJvRwvJzOe2lMZoA82mMuREaU1hSb+Fkcq7UtEjleG42q1iUoxKnWGdpl&#10;TqmUtYVqdXURufb5lFjI8xMIeTLbfBXFe3MMwqBVLzzAoocxgwZWGxhkgGjSNZ6x0o7Y/ivQC1gq&#10;F/1hrKztw1CqHXij6K6B/YfzLLVvcPEmzxLXgEL3iWT5ofuHKaROxQa1UgxvXe3dvvb1fSAMQvQu&#10;3ESfZxqBrW/oAobqzuX1lqUU7lUYbqCR7elNhLnJASKOh+xOhBouKkaffe6OupDal4wJ0zcH06ca&#10;UJKJ0P0SX3B0VSoOimFCoRI9hErj+ZRALDnEyFypCnTjVNVilodHzPa1fdgZgiKwpTFpDm8ZMd/s&#10;jNqzZHkdnrc45zUlNGQ4f3wS9asp0LiR1f1uPMSAKXjbfA+hflzMqiSLN3EKNX4uRyuZZvHQBFYT&#10;oiOBC8poSxva6LN9UdOfdCwSZYV7r6dC/cCTobMvG19CvLgO5x/ONVP8g3WqW33SAuGTrojii8a/&#10;GTRGq+uNPGmD6TaBROdvDOw+g6R6QnVKLRPpXulPhJ55omgNnU1S/I4+HC9yCs/L7PKFUn71jh/H&#10;hIT2iGvean9ckuHkK1FAeSr8zdNy4LC+QAdy23wUKuJ39y1d99LoCGcR/1/MDffuCxSqm50/K/Wt&#10;f5ZL8PzZkosmT+7sopdCwCzp94g81Zg9VdOrZFSbN4dk4B/oxAvtosPQsiJgcgxf6CLEqtRWPcSi&#10;VPP2WWxNh7UuMhPXMkpXvAlLRtqEEOg72H8Feaoq3onKMJSoQzf6aJLgjHPq2dQ4Y1knjSSIpQyY&#10;Ojg39HmCSUdIQtj5pqiifVYNzuIUErbe+p3QqMFl4ETZZ5ZUh9J/xTrVDDUZPcd3a+CiGgM30+GY&#10;h1lmJCg9x21SYH9BfY9oiARauWC1n9wQLtV2QZ+qC3xnFvyv0xDlE+hm8SYG5gvcEndU0zvBVJfJ&#10;EAJeivpnWU1myzpbxelQzhmQ/MjWxsHpW3DhVdn0/5bfqDbAVgv6V0VIP/Ebts3tR9RMumehQa6o&#10;77FYss87v8FLav8mHfLu+hwYdlAJ8V2V7Q/skWgVDuzb9RDlc3IxfPRZRylqSJ1tJhdYz6iguNYp&#10;hyMy1PxJZL9wQIMm8O3HqXlGh2pmGKuix0feN2GaQMTgWInP6uK9ppVh7lcnMWjyBV+BQVrSqutw&#10;L1Ignu160rgfbT0YYECpdOPUwO1f5PJLp8+EFF3rsi0FzTuJj5QfcswbTKgs1UuaViVHeoRb9Gjq&#10;DWK2Isa2ZTTSqxpS1tTL7HCTlu31jzcHd3gGEzKxbCoDyfuJbHDjRN3J2x2wREp8mRa6YtpHj2AS&#10;AFWlqXYFto8bfUWfXOk2u5TE3WhI7UNzV8iKyCKzZzC1TUGa6lvdeRman81vOmRRONwmxAz9Jk6I&#10;8vR2ydB/BQeQDPRsET+9fzbpaY5LI8G2m+QwAX2FJ7o0WRya0GWdnd9QkaiKkoFV2Rr2eXuU/+bc&#10;YMqZrY66dvW99tHEgSDIYBi0/qkuwh71wXCReyErzXDZ4zKPlXxjuDCUHLWxGJKTQvc0VRKTQoWL&#10;vUQMdE2ChwoMjDdHbOuIudNuUTqjDPZ4E8dPIzysEVoc50O6A+8PEasxITwfLyQsn0VaB14x5ruW&#10;xoTk/4oJobS3Y0IZr9qlxEN056FOXSjkuE5wZk8pVyJsS1EE0hOC8JqWxnRI4UvEw/zPVHmGCZvO&#10;sLYak7dOz5xHJVWOpZweHumnQ/lAfyidjnEMH+0z+kM35IawmBLaU2MIpL+hegQtqECh7wsJEU4r&#10;IqTyolaP2qNfXyZrY7doHkHmfL3rpmHBopWM2cIyb7yHHWPBBeQGtWJTlDth0i4jZT3NsLo4Agls&#10;aZ4zn5Zn9Ic17vt7kdydwZOvzjV5iXi58bVdNaGbvewr+0ALbCmafuwq2uvYVeb8DS+iCOhPBsSL&#10;gmpKumItW25caQFrT33JxZK5nTJUymc4wliqwD+1TE0TUDarnYDqdtZxBPoYMGCiAr6QVngFyFXK&#10;HYUXdZjcQYl110mskKBG7cmLCNO+qef6H/6pzPqkBXy/vAKOB03GhLDdejcPeAhvBs2XX/EZboef&#10;JN7EWOpnm6OryLl2DNu3K1m4cVlcPHvlrFSH7xSeTBvhtRI12kUl0bOZfavVSt8pfKW1PFolzRXd&#10;nBKFCu1jhYkoL/tfPoe21X/VjDJ2+qVet6qoEG33rQznQGD9oEuqiWWg9mtcY5dcejvZB3cjtTty&#10;4gyt56q/4n1OBkbMQ9V5CzehBM4RSHWWvNGx+gyCa1LyIWfVgElPwC4AVlcGxNXZG/31lCmiN8lS&#10;YXKP10lBqwKe403ikJ2GaGniIqmDn4Nzm7EIcgTRiZ7DxPtjz8HVzzH4RUyIitGundAaTAW7Y7Zw&#10;9Bd3P5OsoHbQ4032swsdzGJdgKiHV4OXdkDOo0VvuesMYI01dlKBwDL68XAYNx7lvzmaUFL6t35S&#10;HnypyLuMJnwfk4XPFH151ImyuESEHILxDtUim8qHOiZPp1ZPD5fNI4oxbhasA/1il9Vwodg+bzZO&#10;AQeWhiiYqLiXjkrwlXwIW3thXaNMqDfs+Cw02WUN/j+1e4yHfLZPiPgzxtt4SIy3sNqx2X/F7qHA&#10;K0I/3sQ66nUt3BbrwA4nbe8JRDqQkUAA8oV+BQ/E7guYiNTOKZay37+ElbpbA1eA0mc0W1yYeQ3x&#10;hfOblmKFyk9IPfovmKn0fY/y3xrtusFZLg0EjzrhkLY29tjjmhbGFoYKZ3M54aF4nuSZ5NOqdQ9M&#10;XNZzhEn4JHkmlsOuL5Ja4MAPYapNFwIbeWAoML3L+vB6Eyto2XxFeCdUlCdwwco2GtUQpjFGo42E&#10;XbOMPq4HcW8I0GF3EKMZu3YS7P7eFKL1IVh5YfMtb8IduveYIgGn7KP9bGEYnJ2+5Fu3zleeTl9Z&#10;/5WYXOo1yQb4ascYB5BrE9COVBq1EhKpQWl8EX7IkMgzWpm1FP/h0Q8MTTW1ajfwGmSD3vmwqkFU&#10;qxiE9AimOnwGWyFxW3GeZSWoFakXHyowcKilFQmZvSpKxSvmADY+pM3fTyzS7iqUdtSpdUJkJVif&#10;hJ1n2dGjZeK0c8hITTg7agkkJ7MicIxnru01TpXcTTQ1CgqfOycVn4uzqK+qpGLB7bIU8LcVtao5&#10;YL6pe76D+C7r7IcZn1nyGcLU9ivxjkf5b5A3Z4FjpJMPnTE3r8qjTkdiqSPlbGfjBVPgUkeK11C1&#10;ksticQjCMgOaruE4J0IZdsxQDsGMV6ofOlYqH7xdj455kDHYxDX4OdVR88kYIaNFU/3bp9XPg6Ls&#10;S7ZsXeBS9nwoOVTVVSyFaGk2Mbzs5gkmdPMns+t1UXaoC8Y4NIXHZWBVdxd3ewWnrM6OUA4BUSyS&#10;K+xQOsblqs0cL3jld9cwD74bSGT036DuZX86pGSqBFEItQ2B8xfFoPue4OwZXeSYZaZ7LXZ5SHit&#10;AmYdSv9lmPOzxHe7ux5HRU2If+B5WKgWzu4bxj8I4CPMz3J9agR467faSYzdNLY/KBrbvunKomyc&#10;RPbKn8+0r0ZvaQY8V5yQYrlvXNFBC/uGJlhZ+lbk5whfbu2b0sHiYOJ/yG7kj2hf+WvprZV+2ZW1&#10;oZkG8SkUuGmmw1AcVMY9N9k95hlMcjYy+YfY234vADZhplfQFnELscr3kXILc1Zl/MFROnX0X0Gf&#10;xNF9S6+a33eBRxaOM2ZUcbxZN8Sp0zQmmJSB/GfrJNcx9U74CxNe95OVua0uXlsuyGoPERyuvSFs&#10;Fo6ZRzDBntOxr/bfmt2uVPWW70HmmPo3i2vguBJRPMUtbktrE1QUZZjdpInX70dmpzA1pf8sZ38N&#10;0MscP0us035SauDMn2Hlt6Xgc3ZXMF0n17VnpZ2m81jJ4EEJj3CLbeL8KNWldvThbrFBesr3oKIy&#10;zuc4Nc/XuaaRYCZ2ngCqnbRGW4fd34OLPFPP5EaKKM2zdWJWpoMBgt+8U3hgqd0aZMJ6N7+W0o8S&#10;t2/dZch6qxaKtDYy4aggZwPm1X9HVDlbjCGL5bJ8SrckqTt9kaCeYuMLaYJqeHjAvPop0S+SJ7x1&#10;f2I2pMaAb1qhxBXmEi2/+GMV4crknhmcfrSfcrw5QUwctJ0VNEpn4Vz9ziTYcJQGEoAd6TuPQP73&#10;j4BHvojXp0GEt5AsEdt5SMRUCnY8lMv++W6ikWKYBswhIVfMojnShiK4m2II24SIB6fgVWjiDUx4&#10;glk8QbXtsxBYUiaMprMLrAe8ZsESCMGEOH+EWhlPJvhrZIdbhpyYRyygb7XKW5yq8TbUROlt+iPg&#10;4ZDhQrU0TYEXxpbRsLO35sI2w+rLuC1GkLWmztM3TQtp6A4UmP2oUXGiPepD8I7RFrmWX98E7lDu&#10;lbk8VPhNU6aaSdVPekR4t+8tjEMxGj1TilPOsK+q/0o9WbXeTomDvhsiSYJzJZlooj/7j8kEQPbV&#10;i+sg+q8ESMN+F2Qw0cZvSB5AOOYK2bk+GzWh+Er7mMjuG5CEblOACHHbZwmUogoNzHFktodoIXkS&#10;yZl6Y39AgU6RrTetgyi4JQE4dlIyqmH2N8HZKe5u0hDPqMU8z2Af7QG62qg7Ma1PIbhB5HpklAqS&#10;PhaRz5jQs9O/5BVgEHQ9VudbGrPWOUqhOkxcAunpRMUOTeIhzMObhVvsxPosmSIdt2QaOGmKnMgX&#10;+h1LmZ+FhjrdLp+9RtvX5ApnXjxc55KzgdTqpLlme6iOr+G2JR3orvXgWJ1q+i8fT0Lx3rLLOrEQ&#10;qpBOOnmHSUJHmm4vcUsFilrjDTIxJdR+4phDksZDDM0NJhSWhnMR2DPcqu7T1Aer6ftJGkMde5TK&#10;DbcLw4D1jTcfwkQjSLP4egSxIFQmNviQ0j47bpHPyfrrZD+Eiasro1YEhDahj8ORUMSAeWWMZDbg&#10;h4qHUmSPNGQZaGlCgvOq/OY7HnWkOBw1NgyGwtwWjixEt+2TKNJAQlhPqjefYYWVUQ5x91my1KqY&#10;IBdeMPF5+xrde5heb2KFqCj1gAGNisJBwszTo/zXo4kc7VSyjD7ikDlhRg4II8O54VAdwlIswKL7&#10;9QroZ0RLYpdfcmH8vWoWOk7thVOo0DDd/dcUI2JezlO+1/s2rFCcrratgkYA/Juidt0Hby2K0ZVQ&#10;5G8ecfjrB1gMRqPUhNa7RWqkqpMGeDjflguIipu+sPv1nGGyHcm/ruox+oPt3mvOGedMPUPGhBa/&#10;f4fSf/mMznONG3TzjFJugCthfPaasocnqvqZgIQ3nI/zlhi6puwRM9YdtlrK6WHxTIpSQz17dsZJ&#10;z3QtLNHxr42JE15JvlImVp1xmnqRBR8TcgXiQ5hTBl7NOq4DpxBhfPZqEJKvrRbDQoL0afOIvoP9&#10;V+4nsVdMhniTc9jXiYPIkT7lhm3aEAZFOjnocVjRoA7FZ8bQ0E4d1kAj9zw9yn89miXn3OTCqzCa&#10;h/lvDmcw/STGUhQ1D8G78L7rcNQtDyfvZxM3+/AvuGQEvkEZFXjb8L5uTwlXhY0u5hQvFaWQDcUF&#10;VDEDpQT3elSy0iq7XbkmDmZ1QPss6SH1Jz/JPRDf4kB9w1KSIejDZlpQ1mF5UeR4Wu7DpkMizUWR&#10;LZ8mIcEhWYCrqcDlEzQWiiWjDIaV8ex0wFVLsOL92NwTdAsnMS4+rP4OXQMilAtLz6es8wXzwVNF&#10;I8V8ldVuH4Y1eT0yK/tqyW0kUhjv4v4PHfzZapV14p3B39Ljy6qMoydsfBhLZPOMwKLde4jpvcom&#10;wOycFzlRVrOtBz9BevKpoRFPXveWbjpsb0xKdqlPdyei/itJStdN++hyYjZFk423J4GIvLh9A6t+&#10;c6lpluPzIZL/yYEdM774afH5EsrLD1+cw7KQlW0hlksQMKs7n4GlN7s9V1xav0VL1FnAHYV0zTGm&#10;zbpahJh7FKFxEIjW04dgCWy4ZpIj0msmyRUirSh2j/rFLbuRW9Mx3oKS8Wwru+EEdmNGcrPNl6DK&#10;fMnD/DeIALFFxnMwZHrpzBich50oBwGFP92VFHSYbTwUDohXIaZNoyKqB1dcrk/x7CHxn1gpeut/&#10;vnKSgAw20OdlUdzlWj7dkZGsiS37uC4lhTqHRDVhXfFmD5DzoW7yUeU99JWNWw2CsFHSkms9IhNl&#10;Rtm5jNb8E9rePq2AbXyaw7OVq/H20D90LMjswj1vOdl3r/9KAsCx5IxOMgVY1AYZCs38d04NknNb&#10;s/qZJkpgf3epxsa6YWJdORpDpVva8svufByPALMo8Tj/re+TXJUCWTp3WAafvo8+7lWoYZS9L/7u&#10;EXMcV1dgKuEo+9tYJsMxMXaTk5F3nvJveYx/1sSErAmW84xakMk0s09KEyE2mfADOlSaxyCHQaf7&#10;Y1KykpgwJN9BpkrF7BnPmLLpF0ZJLG/0OkjIPzZ9gUR4QkA1MUorzhztjG2SwRz2gmWp+K5BXh6P&#10;7mNNXikFXxsQJwQGfsNLbyDPWc8Ls+ZGLhe6KXbe3fxAxh+RZECbkkm7HVb/lXSMB1MojFlzurpm&#10;ALZRX/1peFd3H/MYbd9vk0jwwu/FuxCv8SUoGzoXMlBUr6fM8TYnI/cZnpFx7gtt+3TVaknkyfmq&#10;RWrs8HJqb3A0GnMMHOmyty3FBMbobHZcDCOHspENHmWwGm8rk/RMkftMleKVVgzqPrliosVlptfx&#10;dQmoOsNe7JjLeJVee1ZclbHzo308bLkwp+7q3/DHvj/y5m3zv8H0PPuKhfbI80YycImN6zRqhLjO&#10;cv8G8krovqZvnsD1mGCLdRV5O4EQ5hvI7XADeTsHK9eB7XRDZeM6QPY+9lX2Xz4NmHvp5VMGn0L+&#10;jXBRskojkAmwYRvvF1SQ/I7iQe9wh9V/GfL6Lul8PXKClrh8WhrBDnlYZMmzXmJbB9h848Dv1sfk&#10;VIU7a5LBihKUljBWL1znvGZdfml84VPsQQs2ctkMpOfOZNa3lRP8/91n5btu+7xA1vq6ZcLERpOB&#10;5H7jvpXgRH2V/Zf3eZGJNNLckpz49BS4uH91QUUjwOVkkH+p7P0XkKdMpNgbQ3P7NH6nJAOqtJRn&#10;2SAvYo+IBw2kXkBeuBC3BW253k1w4Tr9d5GoU5gofeydzgYOU7qRYLfFddDZhidobCSBri2ChTKJ&#10;YpVyikxDmSHPsb0oomrE2yNnfJpF1adJsBufrlNFCxL3TCIgTfLki32m54bKR8ai2OZsBDs/rfTh&#10;RMkfCDCUsuUxWkSeSZwi8p0/XjPhGAgnISuxrnmQRqVTJqOoMk8K2kph4wJrQ1Zn1hfck8qhSvlQ&#10;HebGHjEhHbJY7saea26Pwd+rNStLOdb8Vz2P+7HhGJHWkI9J2drkM5Fgl0gTTSam8GbNBD2smyMj&#10;dwG82s1o4RQFd2zz3GUdww/1BrJ6rec+E3bc+TY8XcVagwBR03aVhXNGG/d8rH6N1ps6v+y/knsq&#10;E9Wa4+nTNHqCewTkw8Qw2TNiqFQs3BUvaPs7bGPMmgwOm7F4Kd7v84jKxKK42XLfSOVueTOooNhJ&#10;H0vIFi9daqevqeO3/zK24duWz9gbW00LaUYj5j8mJvfipg2ph6ftKNzDeUnSRTPYtGpyl2RSxUfJ&#10;RwphcK/lM55kYI+Hr9oL4++eV4bvwEYcCQMKdzRWpHBverORwbrYqj/Gf2OYrCy8N5eVnSFjGvnU&#10;DqRtkJFJ1jBPKKe01RLp9W6iO9i9j55Ggk9flDbba4bx9xIeHi7zJtXgRVQTQlnQiVzYhR0dPrOr&#10;Hh1ycct3ZxiUg0mdO6zeZi/4BRJfCXlBTUjh3v2JrSMLwBtJhGrzLRIDYNHxNhyPaTznF7B1uGC+&#10;SwL6vii6xzisoX7CvU0DIuOvb9VWzEM5C4+lMA3a/5q2WdKWIsOnWXOihLaeZJg3MqBBhOtV2BTe&#10;93nq1Nx/Jb9Q5xyzIq7azgY5JWZROt3SDhqnq2E/VfTR8M3eNF6h1cJ5zT7XholEKESyw1XE6nHn&#10;mdIjMHGEMx4Dc5sKJYfu80hsaivVhSeihGaIgIOSVbXPzj/82TW3qhHfGodhxRGFi91RiQ/+7L47&#10;9BJLzqPzmJ7AC2Sv3TjSaQ7PBm+Rm+A99Tj/zfG666ByoQg3XnjwEaeK06W0wDf1c2v99oNSowrn&#10;0A5xiwUpuiFfmU4qDGK0iTtR/D5TgnN5DyTbQLTampvH+a9X1qCgMo19X6TLeWXr1JGD0SSg6Lov&#10;nNB3J6aGTfjmmzgBl6b50lP0YSCPMzEhI0rS56yaLzrRNmohdOB2e+CUmyYHMV2o5bxmQhomRLL+&#10;yYjvn4YyiTHFdrFbcSvQnBi8wwE4/JgUMOntC+R9d8itrew9tNPvIgj4s+BfOQmS9stW8Xf9N3ef&#10;+BBGSI5HwFczI4/z3xoPDkJTJc+Fo2mO5HFHzOEXEu0HamAjod8WaliVI7HjJvNNX4M/y24ab6sY&#10;+A3nJ5qqziHxLgHdzTFGYQwJO/mYOMrmSvwiCJxqO5oeqak+G32VXnviiGgq8iQ/Ssg6lrOcqH08&#10;eE/Dl+URYDVNelyHZig65rkTePxSHhZOqUpXzcRY+Gjo2bmm8lYNkx5hFKw9oUZVPWT0EzKDL7sG&#10;wjP1X8+RUvFsJabx/xELC5r3OP/1+DYrDuoj6sJ2V7OxXKoC1O1cquFnqs8cpSuiGvZVi3nExHkP&#10;KM5LvwKfpk6o8yIcDU5zFB2SutgnJjUuzyq8PtvuXTjCGTIUkwlJhECoFmpphbA2bIbkRUgZmvd0&#10;yKi1GTdHCMHyHTfosPbdIbsoe/Kzm6rES0x5nP96N1FiLf0YP6uRPK5Dy7fUysg5rFLFNs2YZgxW&#10;5UiBoAlP32zCNe4kymMoyHPssDwDw/xL2lKkd/GWN+r+xLIw316vJA0y2zdMdGiG8ltFKkmn6vLZ&#10;ExLwfvlGZvmbUEvanv2PNiaWBAixLHd/Ri3kmJaGRcJpamfFK4iBlIaFpUmf+g6ZvBtzGrryvmmK&#10;ouQYVOBYM1xmq9jjMRNLtZGy5sxBmxMj/Sozg6h6RuBal+n47bsJ0wZmckaM+3Tn3e4m48kTzdQT&#10;VMlZu+vv+q/3USRa36fHq2nM4/rs/Bb7nUaGOqEnFudSV0TBZ7dIJkWjmIyJx3tM3EBWbVS+CyMC&#10;N3BhQ2b5fNrLwb3Q3bIk/0i3z7fRmIond1j9V6wZQYhJ4Xe5bKDrauolyffy09B+pFPMiam/th/L&#10;C+7quQ6r/zJkqgnSaUBJPEXxjTODa7wo9WkM7A0lRDgqHUq10mevmPfbMDGeszsSXbMwkT5LOwWB&#10;3S6T8cqQfsBFoE9CDSk15E3qEXF5C1yXEZlczfkKIWDTe7PJH7/RpbaV0Z1Yzo8hYQGORNlmuo+f&#10;qY+j8i60ruUEHvcMn76zcXiL60a2qSMjvWecha0Jgcwnp7zzNqF+6w4dVv+VO0d+s6sKftAhAQ7Y&#10;TogS7a30UvsB1rbHamcW2MGTe5dlcISM5KZViN+lAruveUlsxd1E/vQ+MXrCGTJe4zcJgfQHd42x&#10;3FzYSn1RMIVMsBFkZZ+vTIPIpF2sPGaa4+1H0og755l1coXf6PPh4a9jT9s9O/SOm6GbkApj4MTc&#10;t+O3/8p9RhuttgdzpyZkHG1mlL/R1ro6B2fk7Tw7OPTvvPTbWVAcovZIJUmer8f5r+eoLNfUZkkJ&#10;UevgrjOfV4b/wEouXX4yR3OuDL3XBhgBA7W2arup2y6SpxATVBeqgNlh9V85X+66U+Rz8AYx3fA3&#10;FGS6aChuGo/hcduhlkZpETBSS80DO6wNRxhtcCF/VPbLhqN9PBkPc+c0i218h+adkO3tqQtpTSHD&#10;D0/XrAs51MJJglb/kMSL2NlznBIM+lkMp2hgfhoGZ8X6RKd4KOF+AbnI+OHZhAfjM8hZm/omZMwY&#10;6wrzCCyPVcTkt42xh5DXw3dYM7RlUwvdd7sVgyo1WTleM8LhDbZx/NsOo1EmF4Fpp+ai1ITV+3wQ&#10;DipqMLbxLdf57jTVf5nC5sVtR/aOq6UONS7vrhPSVpiJFWQm/kLiqZVNofMkWFaRdkWJZIchSx6+&#10;4Be48d1FFYeZaWRiG5u5aBt3bk8DZibQpylMovYMeTv/uP8xCZI6cM2h23Weuo9fz59U2EER3+kv&#10;eKnwVCcUscVNWM8KJapt4EFj6rVwBNnkUdQv3WhmRzrCZMULkJDB7ya48I64pSiQkWsbZFBuy3Lc&#10;VOPVdlj9l7k/qSu1H5TFRZPguSi2OjvECfLlMVHzzBRQKgTFaEceue0OgSMHiniL/33H/dF6JxQo&#10;wefE3z2ujAwV6RbBCfl3UFqtDPdaWRCko8B9GtNYKgilPJELf1zZGTJxYzslVarfw440uquWFHwa&#10;GdXZFf5GRSdy3p7YMx6svlmlAB0WhYVerO7wGCWjuH89fgZ5ucaERaGAdBKFEWAtxaJUA9NjgzgR&#10;iMvlmpkDJs5zbGMJOh8KyLqNtG3kUizLY6axTQwWZF/vfPxwzbOC9/hphKA3A+0Ny61PDDKw13M+&#10;vkA2jed5pUrC924JJi3sE1Me578ezyWV9lmpQRDemM45jxRMaSN5VLldUkY70kZVeTJK5YOH+7GO&#10;FpHx8k3PHbms7Az5+O7yaS6wSkY5CeWbx08hExLzougUE3rA8mmcLKlFTIawPCaolfrLPNQPIUP9&#10;pkFqgVEKGqFwHy0iYWcIEzLiO6tyFS5Dy8od7vjtv5I6qHpX/mDyGhlXG2RiixaIVxZKJG92K6DR&#10;wBuL/Se5Ko4skIeY785FYbGXSLs+xsnpjgCsmUP/QltEejo/jePAsey0TRp+NbI7PZ5NKZa3L/u8&#10;n0JiFOgDiedlvh7nv7kv6nZUjFo3LJsfetz/cXYuuZocSXbeSoJDAdW8r7wPotmTFiQNBKGBBoTW&#10;MJVMFgkkmYnMVLE0E6AFaAnSQAsQoEkDDWmgFbB2pO9EuHnYiT/IOH/rgeSt+C0s3N3c3B7HzA9X&#10;sx8s5PfVsLrbwdhNdQEaZ7lOR3+MFV2nFsvKnUu5HKFCFX9Yx3dpGun2uSlml4ZV70DEsazriFYd&#10;5aP0v8ZMkdKbwU8d6buDBXyr2k2vH3bwWFcw1Fk7H5+tJiYTwJl6KWt1ooOl3StXt3xjxVp+fzUJ&#10;Uk8bfc7K3CGtowDAZsTYIwJq8zR5ohRWDX4xssM5bf1xjsxNepGrPmGd02dMI48s4dqq8ng85iwv&#10;6855+V8l99slYeyukvs5ZoGd56DkWviYW9ea39ubh5y7FXG07ZuZcPS4HfUcsePDstlunWz46qLd&#10;xowrs832pbpCtubhMLVZxplTvkCt0qLY76YQ6H24xfEOHuOITH0xH4ecCSHO+MjlmIGXbK++FAPS&#10;pdt5CXruGgnrtsmBjlS0ZQbDMEV2cbbl1CrRVxi0drLLlP81ZLvbuCDFlEsy7dxVKNK2c1c4qOuy&#10;CiINTNkVOpK53k553WjunMG0FZKcjAOxAD82uOGlCoTIxBCZuWI/c6KogcGiC0hT7xshkPWejhLR&#10;aBXO9CkBpaXe6Ss11u7tFWMmwVeYW8IRHE4+ZgJ/EwpEQyhV9hnnVqevexlWbyaTbUuKYUfubCrg&#10;L1OtU4uuyl7jzE4qFUcTG/kmPI44q5t5tb9TVntU+5UmAeTFiTKmUzalJwyEvWPK1tkGd3RVfYba&#10;lpDnX1aKVPXAOW6cBUyqx0jQ6kxvjzskgDDZFXYkK6sK0sGZ73f3DujOzdRhlPsr6tpmmzbF4IMG&#10;Ncp3VPFks02mTj1hlzETz9Xl0vZq2unXmNXU288qMj1AS8aUgBYgNZavM7A5TOLB+Z5L3pwzuK4q&#10;Qif2AGcfMxg04QfW7wbTtopBNmbEqqpcGQF32y5fPReS/GnVW9Gq7gAmBgZicGb2Rnwt5AwOtwLX&#10;CpyumbKNs1AjYzFYCgEM+2LQcnPqIVWsrCbLBeeyx1aNLSwXQrHOFHkl9ddc92L9rv7dfg/Eo34P&#10;l9q79bv6t34PLKPQEaTWR1KHr6rfHZ0j4Ng0d4MLEa69YLEVBySeNxIfMMWnxVefm2X1kZNrbG08&#10;b5AWRYunuerjbQ3QV4UwpmJ/OC3bYz68VpAv0y0M62z6KP2vmikihqUV+Yydbw7mkCkZH0YkVLFS&#10;W31Qg5XoAeWsczTmLNh2OaLcAqYbqPqryeZPb5HpeV7hmnPMt6jUgZhnJ5LxvoYzYKNaSNoJCZFo&#10;nDnWprqmsmy3y2/I6RXehOiwjJp4zMTTqu8V/wG6zHf5ouyHAOIKjMZsc8ycI2z9VcLAUAgZmXPm&#10;xC/PCv9UHR77mKlFm0AYiiDVla89RuPwuDi/gNDJOYOSAZFQ54hudLHZBgjDq4eEKbe1s84ARgpN&#10;vOwqpHPcdXehX45km6yXkIWDFjWzizupNdwGhiJPb1OC/oZ6fDcCMeoTQ86K3BWtbgazdUa0QaLU&#10;h12Cf2SXV7yM1J/0a7rO5CBppVLTyUK6klqTRIMzBtQo8S8Jo9yRbPf47g1UkY2ZW50BIq2zLT93&#10;tTXmq7GBNMPLQsqF3s027tKM8ilG8hu4osN1Nq9l0k7OpGEQweJcr94e9yjfpM7GjMW1wSJmZqq9&#10;Wiq1OF/ktdSnaj6WG3LFrlKZSa3zFvnYOKsaqRbyMsQB1n/Los/H4ZjRJFsu7yI8Qs3ZvJZDzQZ3&#10;moRNVWU9REBqMTLO9JRBG9R0XuTylMkrVUEN7z7VB7uJt9weh5zRTDPRPb96zrY6bW5JxgoJbY8F&#10;caidcWXECCzxtqsufVthEOvoP5htdWOr0317nI0Z7Ye1V7N9sWH5Hwh71uML2UaV0ORsPJ6ByQvO&#10;ZY+t1giHELZvvfQ1V8Dv0cP73yvYOn9frj1c6nf1b71fbbsqykAwbfpD9bv6t34PfquM3w3B095/&#10;qI8wZarhH3l8JXnsMJXaneIwQXFTWpAkejSNmZsYsIuZO+YsV7Rm/RK7AGRi+myXwDYyU1voSBiu&#10;XB0BbdINAKtyRwG4Z45BS1imnuqPPh9wpei4nqKM89OOA36aYsSqd6XlqLhNE2kbmeGhQskyaZRi&#10;vSKMS3CFI2X9YuzyXS09eVBZ4KvFwlGOlm6m1DNwnLKGdCSuvm20uvgUUwnhdO062aBW5easbFHp&#10;Plo1nKvtiH5SGjw1KVTxXMlWNU/2cDhRJpZssL1AEz9j41Z64soIF8AEFrBerAYQNo2Yv6PjJiEA&#10;Vs/sVSKXdUsg8OHrRotaqzNmQx7X5lQl8zbJaDhfW3bB/OS5QNnasjq1RS6hy0R9FIoYIrU36jhv&#10;55EqWNAaA4rYIiVVLc12WPR9k1WysiCNSxURDt+ZsQq3lZ16La6Ykg75IENj7HUC4R8chakyljPO&#10;PgwBr10ENEhY+FScURNYpzUoolxr7KFWWFWhdfUV4WCmxCSL+BDiNqlRKvlGwkfHi6hBXWpn6pK2&#10;HMwMRM8PI9J6UyK/YPGOx7w/wTDLKyYF8uYU36W7mSciqCMk672H544CQ9OSlRdnm5VjnZeWir88&#10;EDmSZ0XCBsGNBJh+DijCEfk6gF1e9bhO6oyzonR4lKsET8zzXC6iEpspc/AY8Z6IoAk7DjnrdXM6&#10;mWw72NiTqLz5WNPdNaceKzY1vrseh5zluE37aRlg35aLgT4f16vnlPClitP8szirAcu0Rsl3uOYF&#10;KE0MbI758jEZ+JmN1vTk0SK6UZAHnF998WrMb7XB/y0xAFXEja71+DoJI1NXHZKO7EjukwSpv3/1&#10;nO3lko9/Nud5lwScLxaSaN3EX2EWj+ncONtjcp25IUnCjOB1nQuXmHl1YN40ycWHgV9VFdZYjOtm&#10;27Lr2p2+qzgnMfvGq3m4WlBzzKpH2PQsgn6snQ+1pzpVVkLjoMYGC0r9mNZBTYdg4wxGdX7YlfUm&#10;JFKIrNarFRY0VSGXsfJaWzho4wyCdQYZ5AJfsc4corPA7eCYFW60LB7SE/tDGnweVs/4biIKV1jR&#10;HHAN1wKq0wPLZAt4eYkQ4uj5DhIAWIW16fiuNZqZaU/aMqor0rqQF+4Kn3IroMD6GGdmBzISiGZq&#10;zxm6u+Bc5/TwYIEMTdwqNvS4gQWq+l39W78nn1g2ikAha5iu/f5QguVu1K7dnKkpKBZWBMK621q0&#10;dyPYUANnU1+hnVkMWi0X7WVAU0W0Za7pwPZNTdPI6Y1tDuTFnB6Pma24maglCduYARvXlEi17OUI&#10;5bTZziWFIWe6zEzw4IW3TQtAXl0ierl3wLHP2tEtCJBxVtxsYgsxcDx/Qey+QaMOHuvSsVqMa/UF&#10;N+2Vz32kirabZ1rR3VwMnWHTdp4qNByzgub11Xi77ohyDRJH5Xysg8FUKBn56vBMyZ5Uee6pqKxn&#10;GjU4eWtMfA6K4t26FoxXXxxYdkjPx9mY211Sh69mIHPDzldvH9btlvk45ExOpjzsg9gZ1f9bxdGl&#10;YWKA3vk446zFKRd880LmoOiLvpVWTIN9e4wXOuPx09zPOKuV42bbKvJmIsRu3lTcJWclR+d2v5Yz&#10;lsfmt11ylqFdilnGlss2edLmh9TjcMxyBua2uZBtEiM03Rtq/bKuWFpt7snpKoecdbSWerzcz2B9&#10;yG8W59qwc53JWm82z2/L9u5UhYpoc72U7F5FDep39e84hblUcCZFN4uQ8dXvDk8kAkNaotWAkDh7&#10;vQaoi5nEXfTF7rFGUwOXmC2PwzntyzVp56TR4Wub8imi8/HipE/OWtpDHVljr9g8kjtPBCzAi04j&#10;+99jZcwDeRrwZ3NKnzB6z9WcXqh3IB+kw+pxmf3byJDNmRO9Uk6VkZ/m4Dwtt1czpwWJ2Y7x+VjR&#10;um2HsE+vsM2XwEZt+xld217NYs6te2l+UEDQmhFUZC+TIyB98BvTOTsVbJxJK08le2lT0YqQuGFR&#10;l0UWcsYen9JP2NPjC4STJxZOPqZXEQpNXhpluSIoP+PbxeyEUnmxaVi6V07DmEaNgsa3cItCvbUO&#10;nB+jv3w0XFJzXBWzzhR1yftkAf1ESo+ovYWPlmtS8JAGLTnV6SG4TvK/1j1LHIXqiyK9SCVgT87x&#10;TDhsLT5IDnZf0TLa3ElQa9RaW1oFjV7R88WCs9aLL7AazCpe02B7HQqE3uRqSreo4w1AUmwp9iUj&#10;Uk8J7draUoE81Y4gVuvTaG3xbjdwCXtoRRVMtgRuZtoLOffoN3c41C0Vuh6EyTrUxEdri9c4A+Oq&#10;YvOoIyDCmRIV1NtFSn2KSzWDSxB8Mw3nH5PO0SInZdNtL96ekisZKy8MyRUxG25korfVunoH4yFl&#10;VtvrYC7I1JVcXDvJuBDlc3Ly7MBSSJQ65awCN7FSc7TkPeo8Abs45CITKSannOyt2dR8MS3U5/Yi&#10;RuYJTzYQXSzro4gw5cqRFkm0lC1S8h9mFzOc6ZcdTTL7di4Q5sEVIkVGofQQHdVGW5I5Ws6VOncv&#10;sd62CxRPy4/dR7KW5dWDlFIPgqbsH9HJZeUfPGXHzw2E37OmQ6O1xaGfQG0F2X31CFnV5ZJquir0&#10;QP8o5HyyZUes+cGMLV0Zy/OggG8HsuSAmZAtoiiqeW1s1SKgYlTAHdR5JlUXAsfVBuLiA2Gk+osB&#10;kpas0vAS9Iw95bKN0tiKsKwLFI1WbV7LMtlIS6TIOFcv49ZLc3sqWPm6C3B+1TklHy1G5NhAQke5&#10;Y0nwt3o7w5ZAr+WJAGfNZoOKKl+RMiFcTUXA+GLyidhGvzXJHPNr7naOVsDJocPksFwhyUJ7ztXj&#10;lPdgNuUKXGU4PopMq0NUXgsAW2w5NK4I61LhMu0h3dXo2Tgq52YyTraypw1I9QtGvmjsKzHjsvhK&#10;nfPpSEafZGAXM34ur8QhN1zNNtEg9Lwbfn0kybobqxBldEpVbWpbWwYDrzEeFKWHsHWtbx18JNI5&#10;mg8l2f22exDAVTBPd0F99yr+9bP6dzUxOYxnF17hsKZKqp8d2S7S8nWak1lkPfugMDsnCIwMPHgY&#10;e8pM12nBNYaba++M/K/xrZzmZYuBh9jdTqirHGsuOep3XRF1pWf5pTd47lfsEzIYz2XwErTawaK5&#10;D3hm2JiJXcdL+yj22CpXF5JTkz3GSfVPbS7wd8RLf38JKTSohOuN7Mb9zw/nUnfXrGkb0OocW1aC&#10;rRNm5H/hz2fbZtFdhSMjTqCGk+dYLo/Y6oLFkd4Fbg6e0NjqqsWRjqTMAqyCRVzQdCoF0+aXNUns&#10;fEyLM/K55Cq76ojsRPUzJ14XAO+nWhpxIwSOhQ+fRhND5XLi6QaQLt/K/w5lzlnC3jr+ykO2HJhD&#10;u1FFwuTYxuH4r75UlGOgfp0tgjlsP+IgJIWvYLuU3K7zulzX4S/mXBhnIrAU4PU+F4jRsGhIZXCe&#10;LJ98Id+Ho2ULjwNGLQYIxfVplNiNigB15OIvf0pacj2oFRYdQMaILdI+r45QK3F36IAPFw4ctgJi&#10;drZU92yjnZ8cscWRr4iISv3UKaCdA5QOFh6Us4kyV2erdqfrUcxioHmvWFtpzEmqrKOxJTxUk0z4&#10;a9cqh2mq5im/J1K1kcbWwZge/bGQUGzHfZeX3c85SkZXJ6wRMgK/f1rdIYrcQbOoANQOjr6GwwLU&#10;W+vf8THcvUdLhOXnTCp76nd/Tm2NzLb15xxN0W03qIBqzscSU3tiGo1BzQs/KNxBWfT5R8SqGlVX&#10;LbAPx/f5fvFBca860ZH1K/nGx7NBAcQYDVclRTTA2M2B81onTleJDG+D9OhydV2TVt2aPHp+K+ZI&#10;bMwGhfasfQ0UAbhPMigMoRF+1YWn2Gq7r9zNAT+/XZEB/JzTeRHrJgeHg+pEmBJuSKPTt1eS2HJD&#10;TaflCBUQR5VhdjioY7bLRYOLVOEhEE/z2aIf82pI0/OHmds9BQA5JFLtdlfPIFI4uBFSFAtbkDjj&#10;woE334wFJgs2kCqcuMTNTR0pozNAgvQIQ4PUNvPx+V/1YnB+45Am7/zshjQJhTla5n/nQikWwuys&#10;n4yRdsUZZqtHkHi/tqx2TSNnjQerEdGCqFy9tsTPR31EI52TrD7stbZTaLanLNCYqWtFipsDORBX&#10;kbqUZHwzVmx9imHnXjkn6UDFsMnpvVsbzRfT/1qXlrsly3QDsE9Fb5dj8lUj4sVFNNjh/hCnqUbK&#10;nFxxfmHHDKeNiy3of2uvxUgrexDQ4Q5oQDe/4XeBSGSmcxF+ZmzjazmddrUZbOCSJKJZO5QK4WHm&#10;c5l4nKABnol2q+5nHQu6UZakcFtlidHBQ+azvvZKnsusjK9lzKYC1EytXstOXcVkfhC/rq+97v5v&#10;DK4yFzlqiZh0GdIFtzV9/Mw/qD9kt1+hgBslLesEGW9nWfsgrmXZdd/A2Bs4Q2nEEajN1nObW1x4&#10;oVIaT/6H2p9U9e/CtOiJ2tpASVRrvlo4viP9OKQr53D5QSvz8mVW22m4+zWmzbChFEdcVX/7tXNa&#10;974kaywNc4IDaOOhaeh4oarj/QKRJtnYP+qOez4ebawhX5hI46az9oU+Hvu10EyDQ/3qcDzbTpXz&#10;4c042n5TgZ0fyW19cMPkrx2N55DnJk2yBHeh1G1j4Gapv18TGMwR+Cw7VZ0af0MmjnhyOJTmpeaA&#10;GKW9Vve1jNei0NExjSchr7I8WA1V7R6Ns+Z4lRKuXC4jieMQNOygqV/Vv/XryiNSyUF6b//ro/Go&#10;rLwkY35VqSU8mNsaD3vZT3mcmZEOlesshPrReI54YtSXypdX6r4Z1lEFSnQx7o5ne0h+8BqeLM1Y&#10;cTU+WCN/c5ws6pgEtrsKe9q6oVUrOBHrj0ZDfwZWfrduh7Oy8aFvLL7jb3wEXi8NkOzh9vmkaK4p&#10;v9IFQ/NQ4loMc6baSnD/4K72qj98Yj3LEfSR+V+rlLLz5pmOpvBwQZs48ny4u32cHBl1MuOm4bSN&#10;WXUu/tfKU93XxgJvlLX6v/+QXVum33U8OQlKxxATkLZvQtUfotB3nbQbJReQX3Ey99dqnk1MZAGM&#10;SQB8satnbJSow9EvIjqZUXRlZJBZ4v/0cTaeBLV36WJl+OsMZI/c1jnjK+g6TjbO2r0Wc4p9XFq0&#10;flX/jnXfVm/b2O3cc06Dhljt1BQMx5Q4PuB8OBXQFKT2kAvV1rMhm8ONkpDk/qrRbZouj1Y0Rckn&#10;s0tuJN8TnZJT3pRe2xPbUTLHue0mMjDD1c3Gue1gdrc6QLQ9gfNUJpGswzViMXkSaxr7kDA20dx4&#10;nE2lqKrTjQ/idaPKQw3Wdu22iA/X6Qs2i/cc8nSJQ//WqcjdpTT+GzT1q/p3lTUOG+ZgsUMozZQL&#10;up6h9asj+ZR/MOSTNruqHmhz2E7sG4ADHklv5y7YvZGejNaNM6cOSDXjWnfqXJpFRa3GFO2bdoHY&#10;Jisog9+weo7G2SX7jqWxcTbVgTdK56c+CW2TYmaNiEk0zk4J5mmXL9j0J1G6fQ6jPZx2VMazUV4Y&#10;qphA5d5dmkpd80oblvT4bPpfQ8c1nc1W241z48nEDizUXOzta6njpLZgSKxz8b8ueV54cAjjyLiR&#10;tsAvXF5bPIliVSiEOxtHK8lsbrdxchzuivTbawmUC5rUNlJ/ON31iGenVPzC5LY/VLTFxtmkT33Q&#10;JkbbZ9P/ujizNsqavrZXDh5up8D2MBonZ01pZNyUXYalKd2Hi4hZ00PE6dSZctV6PjL/ax1n8zku&#10;I7/NlbkM/DZNC7TpmiSishzDbLoM7DZ3EES7AEVNhlqcBH2x+dE+Mv9rHefWo1QekG7kaq9Vfm6Y&#10;QOQfVALWHjKyOrNUzkd2/2hu63xZuRHAHHfjYclh5NY5V7+qf8evWeuRADv89dF4iDSWGiOgB8ir&#10;fzL4rrpJEpcaAKhtCtLm1UqDGBmP85NfEbc63dEpw5CubYGPXKV37Ephiu2jlL2YCVFy8jUpPjz/&#10;a50gmoYXHkfIlx0Ghdh4VcvAVoBJY9tCzU+cgGtMONqPZP/L3xAI0COBmPSVQiL+uwdUb5Fd7uMl&#10;LncoM0dD5byqHLnwgR6BaaFmLkvfY8fROzW984MuxumSBxxz3HGLFJDNL5+zflX/rsuAJJffjim+&#10;wWLqV0fjabE1Lssa99WXwLSQHYYi52BfuBbFUlH8FTqtqRBQI7uewnLnh7EHdB2zo/NsCg+TY2BK&#10;LubwaJzN7KUaU+CLpkKa7gaktoucNR98wR3luru5gvSwVe6+8ewPcUV39txmQ245rmic7ejjfB9e&#10;Q61ns60AyemivPZBzR+mCcCWPvXZ9L/G9t+sFZDu486O4knWsyKEnEgqxu48icZUlIIvv2IfolTq&#10;jLpMFuFz1VsJk69WYn0PrmXFf6Qi8tX8A6pteC7Iy64P0R+EvFvdGpUOOMv2rVQobx68z6X/VYq1&#10;7mbABcQw9XNiSX7sQro1zGZ2oTp05QrTHkmQrMYxQ8RTkApbsMVqXHkimWt4dvLk90V5nZeswFf5&#10;uheOMLu1XnvpsTYLklIWdQFLx9l2CvbGHtayGYnop13+s4UKcK+HSEdz2xx+2nno9GqbAZePyV5d&#10;Y7wDT/J3f1S97JZViXhuPj3F87t7ajdLj+CNxLt9zqaliTpfcyxvRiCGj6Kt7aU4UGi6dYyoJw/B&#10;bF9zq+zgmry7GGOdZusO0VeOjadWe1R8rutfv6p/x6+XXKzY0z5PtwH5j4+2YB/N0hSkjQYkDFiY&#10;5XWgyT1ptSVcQNOOawguxnLEkINtBC1JhO1Mwy3tB7YR865P7XZYvyBJKxgzYriZDVw7T66/v5Qt&#10;NexJWvLsDAB8uZFIUSXEFfFwlUmueoLI0XCoS4dsJhQHFHLXP2az98B50WtnrJ5Poi84UZRhrglY&#10;eJJNama5SpNmdKFe6YyGht6MdWJfNN3qH9zsYhQM3+wPpzWOehYmbRVG5+J/1akw4UA0Xb9b7yms&#10;CVxAO6udidtEnw/jKbe1HpKCvYInFt5waCiIeHJwBjAQqkeWjaBrBHY8gU2P0hFCA+OCwEgw8QSF&#10;s9H+Ijg67mOc4yQDPYaC4brveUtCd7gGNEXWfYvx3IIIHJVV7KELRCmvXcdJ5/kdrIMsuKpX9LWk&#10;e5RGTHkSJCwYKwfuuAW9xok5SipqfS06azWR5kMsOgKMC0907Zoki+aWU6vKfdBqarPU9JpuoRjb&#10;hkqloUsmT0ISNU5QX1d4pwIWDJ+Mbnosn/HckMtE5vGA7aH+pzEJxMLXXZaNExkalhlNJjH+7LXM&#10;7Ihdq42kWzNIeV2GDvhtwDoynhv2G0QTURLjibodFihhmV2JAR3VSl+RdL/mppYGUkeYsFiMpzye&#10;9ZTE+hzo/rmewtOvc0uE6ZpC0OWYGa8l9O6XjoKuJ0q9iKZcgp01g1cwbDqVzq2OZTS3wF/R6etr&#10;EaI121BDAeRciAO10fDTA+QXwO1BiTI+1n2l61dNC4PC3qoPNpU0656uX9W/49eEPsaJSA+6cdMA&#10;o6pfHelyJeaHjuO6jYEpmOPBm6pp0tebKUUZF8KyjocCgityb2DwiFwMSvay7Qma0au+XCpFcAO3&#10;Cblwip5Z4yGolmOvosY7ZkXg/3XeFS+ccYL6Vf07fw24YnBQIm4344dziCM3NNKim0yvYGtULJ1+&#10;PqOmriZYqfFRaUHCn5jN4OZc/K/1O9WEfhiegAh0nX3Tn6xkZazANI6LMiZPpHQcXNgYIzsXyT7u&#10;jSzmZWmI36+o7flaBGkoOs7YUcQ3HwphPWaVqMmcVR+Z/zXGudW8obx3XlKvtENW3LdHcivaSOBc&#10;EP30PGTrzq5sT9TomHxSUYm3uEwCGnp35YHiUCMYjJM2Tu+LuXWJ4/gjpLy+kFU9kU+r0aRYukZV&#10;7zyaQxJyShlr3Yj60NiiywqQBe2j5SFL47YTUfEq6oAQfHs8h2grqYTltRxtbnpqW1fcBd/Wzz3a&#10;7dVtpaovjtB2qgEZeoHjmTre8Z01K/XvKlNK05YX+Kz2vrtfH80h8oMoLOMBz8eu7XPILUE4IOMh&#10;Y7PNSAgVd2h9SKR/3akXMnHIk7h91WFxLLsc0sYRN3y8FgNuqYmo/YaV/fh6ZCzQDr9hI+1mhWrE&#10;So0TxOfs/L2zRjHtWkKh65M55EBWMkEywazrWq2ms5YG3utDsj9um1GqUVUti3ExvsznzEdDUR+C&#10;vfCijco8bOtH9e8qENwnplyRPgyExLz/tn7kfFYSjAadiCuN7mDvY+EhiM+h79h7li8itsA5uwoE&#10;MZistoTlqIoZOYb7U6m+tL6NaOBwm9HT01GtXx2PR70/1gljYI4p4tDlFFsfPjFYGytHamH1qW2u&#10;nec8/K/xleSfn5AbzTrtQG1DsYXRieuK1EtLtmGGt7rStZSEs/C/BkPmTUesGFLTbMaMAoDyj4+f&#10;cQaUmc7UBNJHR01M4HWNicyUmVILUP+O70IZzo4LG3aifnQ4FEJ3Amounzsmfc4PhU9Y/eu8js/d&#10;ngFfGaZXLWSkigSpVC5EDDHvXdrV5r80BxAc29aAaCEcegpZjGZvud1zhCLRcyfSzohAOC+fRvDh&#10;Qvcfz9/vfjI7bIBvWA5T5njdWK+rYD5isR3KwjFHOgkNhXkh0Rz77IVlBFi4FgUF0gzdutK49yVJ&#10;zsL/mlJ1QbiJwfZSVtO2c+P3G7Hs9x8+v1uPho9vvvywRPX1H//285cR4f/85V+/+/DT3/z1m28+&#10;f3j/43f/6sf375c/3v7w7qd3f/v+06s/vXn/7Vdv3r599/OXu6/06M37jz+8Wf9nssIrLgS5/FwU&#10;y4vtZe9/fvXLIoos/Ns3H7/96vv3b74s7/r5gxiuJ8unz1/+5ZvPP6xvXujXsf7045d3n+p44+W/&#10;fPz8zeePf/fpb/5a//UfP3z3n//u06tPX97/7Qc+lMl/8/PbHz58+vart18+LSuuX/3y+eP6c/7j&#10;1Z9/ev8z/9PHz99+9cOXLx+/+frr5dvffP6rn358++nD5w/ff/mrtx9++vrD99//+Pbd1798+PTd&#10;15gMN8t/ffz04e27z59//PmPf//Dm4/vGIXe//bf/YmP+PE7nUlfvfr5zU/vvv3q1//+6//99Z9+&#10;/cfl//+fX//xL//tm1e//k/+/t9/+a9/+S+//q//9z9W6Rn0f8+QGKX+Wkf35ps/f//pp1efPnzR&#10;EYyRu9iF37//8eO/4X/46pX+69/rv7QofOurP3/71R/UVqPyWap+WHX8m2/e/fnLq7f8AB9Rt/a8&#10;eiu9KtRH7XHx0ove/qdNIt78CTlZFueP3y0S8+abP343Rvf2w88/f2Zl/oEZ//6n92++/epffP1K&#10;IWHsx1e/vMI2pdHVOHwuiP5DJyL3DVj59asfIFIifOirC6J/0Jg3TpxHtzfnnDoRGFvchadzTqgz&#10;48RQzjl1InHipDjnxLGzcVKx5mMwe50IYJs6DZ5z4rxsnG7oDPp8PqZORAaRPhfB7LHLN05q6PY6&#10;WKdOpFwlRv/5mBDkxgnZewlmrxPFY0LhN05EQ28CTp2IdSKBHIwJ/bFxSiWiE8USgUG8caIBKqGA&#10;c4noRDgVBM5uz9dJ+MTOigvWA5EwKngRwEt49R1P9ESR3PNhqWx/fqF4ES8IxtX3PJd/UsoZsOpE&#10;S+9AZOlc+fVNTy01aI2AVScSMJkCrIBV3/X4JpjfAatOBCtKSF8CVn3b42wR5E6G1anYwmilQNXq&#10;2JtLjA1PSibh1alixXTbtz68FKAP5rBTwYuLEx6COeybn24YZPyT9epU+Rz27U+ySb0gg3F1Ko2L&#10;UunzcSmD2NaL7qs3gdIwKmrG0LrB4XjXtz+ZWG69DZSGUZEKpJ/QczCuvv8FJsdHPp9D5QrmbIgX&#10;x2rAqysAIgMsWMKrU8EL+yzh1TUAcXmO8LtgXJ2KxB3rlfDqGoAp5AsT2ehU8NL1psEcdg2AgQrI&#10;IZB5FUi39SKP9piMq2sA3QNBE8BgDjsV49LdqsG4ugbQjRXEygNenSrn1TUALUZQbMl6dSrJBgVe&#10;5+NSyGTOPIc/lQKBzBuV0vo02gh4md5QT4qHwKqmgc32heJFwDrg1TWArsYm3n6+XnIG52yseznh&#10;1TUAvAjxJbw6VSwbiuTNLyTcimwEMm9UOa+uAQj8gXoJ5FDR1PmF+E266SdYr64B4EUsKuHVqfCG&#10;5fgHvLoGYL2IySZz2Knghd4IdJQiHHM22F847wmvTpXz6hoApwvDIZnDTqWIAqC68zkkmdfGRd09&#10;vs35/jIqeBGWCObwoWsAmRsyzE+jJkYlYCkVjMG4ugYA2wEwPeHVqeDF+ZDMYdcA2FGgIBJenSre&#10;y6Q92nqRVQNYGMxhp0IfYtwEe1nJlk3mCcSBhAh4dSr1L6B/ULBeXQOQnbohARXw6lTiRcf0gFfX&#10;ABi99OwIWHUi7CFS54lodAVAuo92WwGrToRbvth5p76y2s3M1VqvcAhYdSJFNrC+zidQ0f7JimIU&#10;MuTnrIyICAD5ukAGVdyzsQqDDUYUBxuU+5isyHewuQJVaFTASijzCkwoYc0aL1WEvQRT2KngpZZb&#10;wWr1zU91BQIVbC01jJxfqLprAAwBr775Of4pC0zmsFOpwo0imYBX3/yYUCT8g30s0EEfFwdDoDJU&#10;oDOpVCRIFCBYr06l9QIGHoyrb39AVMDkAvNaGcz5hZJDOhkGvPr+55S8oQVAMK5OdQd6ixjAOS/l&#10;++cXkjEEfxDwMip4ceAFcvjY1QYhVHz5YL2MijkkSBHIhiCGbVxK3Cfj6lSMC/RuMq6uAVTBRN3s&#10;+XoJyzG/EF7ASQOXEqDVRkUlE6HyQG8YFSFRrKFgLwu8ML8QACU5+uCgNCrpKDRiIIddA1DlC0Q7&#10;mMJOJDMZqFDAqisAEE/K75wavAIgzbmItaEAypMqPZONKD6TqarZWAHHJ8QejKoTrZZGIBeCKs5R&#10;YT+BNT5nZUSL/cThemo/CTu3sQLU+RicXEa0WIWPCau+93V3X+KbAPPYvm8JyHG0no+qb33KWegF&#10;EExgJ4IVIahkrbq+wEmTX30q7EB0+6juYJWMqqsLsPkK1Z6z6kRoJiBoyaj6xsfrV9blnFUnYl/B&#10;K2HVNz4tHqJQsqA+U2xjG0OlIpNqufUrEfZOpCNLPvW5BPaNDzya9gbBBHYiypOECD9nJYjXNqpQ&#10;sxtRrNmfu7ZYYKPBmW9E9MNUEXkwqr7xdeFScuQDMtumglGpq0TAqm98SugwWM/XSgDgOeuwwnpP&#10;WPWNv16qFbDqREygCiyDUfWNH69VJ8rXqm98xaoStM5zJ7oj7kyhXDCqvvHVXyIJ6lIc19ZKlR9J&#10;cEaVi3OFARVy5gdr1YnIfRAVCwxc1RlsrJDaJARvRKpaB39zPoEqiNlYLdUA56MyIrCcylYFrLq2&#10;SMXipRPFYqEC+Tkqij7xi4NRdSJqG6nFDcwYwYeN1ctjwKoTwUpOVjCBfeMTbKZ4I2DViYCn06kh&#10;OERUTtZGRYIgmcBOBCtCpYkE2sbnHg/BR06NCxXUzw+kpOg1/IIZtJ1PTuEl8YiFcDdeFBcFvGzr&#10;015E6ZzzcRnVUgOWSEZXGOQUlO0PeHUq5k/VCOfjIi7dpkM3p1HHfM7MyWhkQ0V8MIsgg4wbIckk&#10;zupk7P8FrnJqpul6xm2pb58JBLExTxfNyeBGfCYaW1cD9PhWB8uEWyejjol2R9G6dU2gDmh4hQm3&#10;TsYRRkF9NLauDGg0TlFHxK2TYXHQHjg4WsAj9XVTzXpiYDuZik4FyAmkpCsE9UnPsGtU0G7CBTfG&#10;FrgOutZmI8PzeonCyU4WG79UfBk34MwRpszI4MZVEclMGtCTm/SIriVSYmQ4YTgRyQ4wqCeCTCO7&#10;ZHcbGd4lca9kB6iGaR4b6myPWx/sNyNbI1/RTHalQHMm6nEibp2MeACJymgmu1JQ6TJtBJOxdTLU&#10;TxboIHPdZ5LQrcLf51rZyOAGeCMam+mSB87Fh8CkA2LXPhIkNlISrVtXClRR6JarZGydTNzkEJ9r&#10;LlV3bzKpgPtjgls2MmaSsFY0k6ZLqKeijiAZWyfLpcTwn0tANnHclzbCc0ryHWAIUHY3obQgTHBr&#10;ZPnuNgwomuspyjYvN1hsY4s1lxpyTDK0MvWfiUwaWa6VdcXcxk0VmUkKk/tnGll+4qiIvnFT6UM0&#10;tk6Wn6aGBVVnQJq6BDvAyIj80YMsyC2qkUEfG+GGJHDgZHAjIpfoErX+6TNJC4toB3QyZpJeU4kV&#10;pJsFGzddshitWyfD5iJYlozNMKFYeOSsEj1pZOJGWWyglQ0VCtKVpEGiJ40MbiCUk5k0XCiCRVex&#10;ZCaNDMscHyfiZrqEy/5oexnsAF0lOpcbr0NV78lMdqWgW5PobZpw62TqekE3x4RbVwp4i7rJM+HW&#10;yYjU4QlHY+sGhq56oGVBwq2T4ZsiJcnZrc4bcwHw8lmCxAoyMrx8Kk2jsXWlQJsGLMNISjoZ0cFn&#10;rnxO1q0rBV0fAMQxmclORryE0p5kbI4TpctKlBPUJVnbAvCF5BQibj1eAkQnwuhwk2JnRsuHbAOo&#10;t+4UEhJUdNoJ5tGoqHul818Qu8M2Nma6/i1h1qnEDF0eiIhBTKkyIWecOKZOhvwTjEu4mUaAW1S4&#10;sPT0m9PPzc50ZEnUlu4J2shybkYGtyh1jHPYuREGpL9ssm5GBreXyOVQO5dtbEsTl0RJOlk+k6YR&#10;VNAVBRQMpUo5F6V0iZng4FFdZfc62W5OxhYg0BjIpONHgTBFWBC12msLoP6R0Q5wBCmNJumgGUiJ&#10;k1EYh12SjK0rBXqRRDUTS2/EJltPnL/JdjMQKSEneh0kIzOTRJe6A6g7d/DV/GV+o5rzJGArnOVG&#10;RYEx1xBG02gagbq/CId/6+hTTDtylcnQTCPAjSlJJtLJtGoRN1ckur4p4uZkqoRMrC1dcj6XjcXG&#10;dI24ORl9oJNSQ6IVxo0WX0l6b0dGkzAc02DdHFBKaDKChtJCt38k3Ph/CbdukuQzafhVLqt9wt5N&#10;uHVFosr8TEoci0oUmpuyE26mE+L95mjUeL8ZsJSzhnZowXYzKho30CI4MVvVrHVuAICvmpDzCK9R&#10;wUxtwpN57CoBZtitCbNOJWZEeBNmXSPQWQuEbsKsU1GeS2u3RGsZKpWOo1GrF97dJv8Ou4LMVDAy&#10;g5hSlUoHv2BkRgWzl/vb5KwxkCl2tcAZ5wJiVGojQrgjGVlXIkBpaG+ZMOtUwkhSSZAw6zqE3B4+&#10;W8KsUwGWokNhIiAGNSVAFVXPozK6gKitTwImZgYa2QPREYrTgzXrVHg1C7T63PLR1V+bBnlhGqM1&#10;61RyD1WcFjDruuBB9fPRmnUqTGOmJBKQrgtIG8vLC6axU8k5JI2WjKzrAmp8IvTjLc1qt8nPPVGD&#10;nSKM/N9gZEbFNN7JWDpfMwOexmtmVPmaGfQUxAQVccnITIPE0mjgU6K5WcreqIR3I9WZTGPXBexp&#10;QiPJyDoVsTM19k+YdV3AVSx06U2YdSqYETtIzAKDoKqneoR8MCqYEYOMprHrAtraEs1NRtaprliz&#10;rgsoRyLknzDrVAAziHdG09h1wQNr9joxeBy+esel11EHJIOiIsB8YzAyo+I4owo30foGRqViCoMi&#10;YeaOTHp4GoaVVgugWBNmrkFokZ6UJxDfb/qbODqd/xNmnQqniVuhEwGhz+N2WChFEGkQo8LVwuCJ&#10;mHVdQJdA3M9kZJ0K64pMeiQg3Zqgmwl2UsKsU9G3Ht8z0Y0GSwW7xmcmzEyDkH+9SWDiJEnamoEs&#10;J5OdMOtUd6SWEZFA6+v+jc2Ui6exU8XTSJlBY3av8rpgGp0qFpCl/fwc2XqHxvk0OlUs+ktz5I3Z&#10;cklIwsw0CE2ho9pVQt99GkM316liNxdvpzEDwEG1cbRonQyRvgGkci6OS9fqOY/iFsULnEzcooJ+&#10;Mm82NtQq9sSpub8jowtAlAvSXW3bViOrn85kJyNYuZTMn5rg9Azt3HCsI7PYycizE9QOFCRZO+PG&#10;HSoJbNDJKJfg4E24OSaVzvIgrIN1MzIy37QECsxHLvSysdHvPLFFnCzfAY5JBbVJ4+ZkbKZKuPcM&#10;bFew33QN3LbfuGTi6T7iZmRgOLhbO+HWlQKpOBqeBe41gav+kcD/ojwXFmMnw8yNAp07Mm1u/Mnz&#10;/eaYVFqeqL/CuS5xMqx+9XIKuHWlAGKBWwUjbkamO7gTED7HYJ9J7t2gti4ZWydjBzC1kZS4LiFB&#10;k5ShoLzbR7KzuWMqSAdhTzQyMDsUeSZjMzJ2G0IaBEb4mXHj4jRwLedSYmTMBzsn4mZKgROH/ngJ&#10;t07GiYOxkMikY1Lp7oymTLh1XYKvsbjn5zvAMamEf9FCCbeuS25x2aIgJKdZXzcu9mJwCbdOhpRk&#10;aWxio8aN5rpJ+tXJsGUoJYx2gCkF3f+drVsn4x4/XWodaC6DsuITcU1VcuIYmcZGT5mEW1cKcoqi&#10;EBpHU1sAPHZut0247TCpSHLSjJKr6YzbAooMxrbDpNK0MXKnjEwXqIjsfL85JhUiNmqwA4yM/cbF&#10;4RG3rhSoSwh1iUFZc13ibU6pqOICyGRspkuoBMV+TWayKwV8HArcI26djDw213lF3FyXUO0f6ZL7&#10;TgY30gXRunWlwO7mLp1obJ1svU0u2m/dwFAVBCDMZN06GWqLss4Ap4hr0rYpGHDdoZpw62RCBKC8&#10;AinZYVJ1Cif7zcg4u18I+SXc3C6hQ0s0k4ZlZXeDVE+kxFGpBISp6Qlm0sjgRvIl2QEGZkX64Zas&#10;m5Ep4Ap4LZnJrhSUNohyzIhTEy7uldWNjwm3rhSEXEaYk5nsZFjm2MqRTHalwCFJTjXiZmQ3wJKS&#10;wkf2c5sSpP8+unJhT6YOStG6daXAecN14kGClBJV+0jwLdlMdqUAN+VFknVzMlrkJYlmzE77SO53&#10;Tsos92S0haQy59xScFgqNRBqlH/u4+zIMEySHCm2gY2N0sCkBc6ODDc46jZO9Wfnxj3wco2CsRkZ&#10;Bh4dKpKZ7EqBb0TBJvFJQ8GSCmC7Rdy6UhC+Wu5DMDYjA3FLX5FkbK4U2Dco84CbkVE9gRJKuJku&#10;oeuwcnUBNyO7o1wvsl6tNyqukTpgJtxMlyx52UQrG6CVowMwVDSTpkvSohfQFW0HwO0+uzDGyBSw&#10;UhX7uS4xZCoOtC6RDWbSyDiE7ykGTbh1XQI3rhQK8OMIYZsSHfmZR2XIVF3SnEUMjQwQhBC0ydi6&#10;LsF4ojgw2QEOaL0HhBJFngyaihlK4+ho3UyXqN1NAutjX7YFwFl5iQpWnQzznoB0YilYv1Q10iBt&#10;l8ik6RLucAQQmKxbVwq3hHR0dJxrLu+0ymWqukMq2G9dKRBVphw94tbJOHCydit0tO/rRgUpadpg&#10;bEYGN/p9JD6OAVQxCkkuJjvAyHDXKSGNuHWlsLh9CUiSFEWbEiUJ1afofN2euoEBRJAWQMm6GRlm&#10;Ca2borG5LqH4PTpNHdq69LJLdoBBW0HiY+FHY3Nd8oRWiMbmuuT5UVjO8/1mkFjlR7Jch3VTJbBP&#10;PDrRJUaGS0vNcGJzWRdWThy0eWIpGBknDpfbRjLZlYJO08yjcnwrLWEoogt2gCFVCdniLybrZmSc&#10;3dxll9glBlXNbS4jQwEtN5yc725DuOKuP2Y+jpERZaadVZLJNLAq1iv2ZKInjYzjhhsckt3N3cgt&#10;A32DJoliQU6W4rtJmxk3bh/iWDzf3U7GBUTEIhKZ7LoE2IiaICbcjAx1B13CzQwM1BbHd8LNyHQn&#10;a9Lagm5xfSaBGEe3YezJaJGQ9Mi8c8gqBqXUa7BuXQURZqH4N7HwdpjVl+foMiduK+pTApYFVzhY&#10;N4O6KoZHhCwYm5GxTVEKyX4zrGseMTQyubRZdMbArqhX/OdobGbOqNlHpEsct4oqIfiUzGRXQSAH&#10;lNxK1s10CXFl9YQ5l0nr98pBRQVBElXzLqwqAYuiM0aWZ6AN8KqenngQydi6LhFugxVIZtJ0CZDc&#10;qG0HyYa23+T2kVxJuJlSoNcHyiQZWyeT+xC1JiQ60j6SBBWXcgdS4mTqC0Zu5Xxs99bCVZe8KSl/&#10;KpNOBg71hSt2Em7mrHB1aFSUfu+dX1+DHLgL7ElCCH0mc26dDAc65daVAuF57ogNYq/3BpelJPf+&#10;LomZY5vZ2J5FmKxbJ4PbQxQNJRrm3DAnIynpZHB7Vi+HU+uVfWLcwDwlEQwnU5dNbIWEW1cKRCuJ&#10;6wS7m0sv20fCTb5wwq0rBXF7ndyrhs53bqGUGIAVK5Tq/mRsRsbYiKol6+a4V5RC1N/o3siQkqfI&#10;D6ANRpsSNBewv2S/GZnyaDcJToGWV86NxkhBjbOTiZs2zvkOcAArAXqMvGB3G9nCLWneQeTBxybD&#10;JOHWyeDGXSHJDnAAK5dxUOOfcDNdgjWpIz+YSdclBHUSJCoo6jYl5HbB90Rj60qBhjfoyWhsnYz+&#10;gvcRxpDa/PaRaq/D9WLJTHYy9hvXJwURDGIPxg0UUrRuRpbrEgOwknwFP5mMzcjys9tauLJJFccO&#10;ZtLIZCZELS4II9tMguFOYuZOxidyKic7wHGvxOIwhJKxdXOGLhQEIxLNtcO9ko5JKkypX21TQnkp&#10;RdnJftvhXtFAiPK59WpkFEYSn4x2QFcKHBzst2gmOxmWOSUygbdI3VSbEh1TAowHY+tkSAlhncQP&#10;MAArOwApibiZLnnExEgivaRXbWwEQiIpMbLc6zAAKwYXY0t0iZHlFp4BWNHKHIyJlBgZWpnePImU&#10;GIBVF0xzMXUgJUbGiUNhVbLfHPeKnUBkOeFmuoQ+WFE9DlNgUoJzmrTxdjJm8iWqEbs3ACvr9kjc&#10;PBmb2SVg94h1BXaJ92IF9Mplrgk31yWUgieRJy4xspnUpEQy2cnQXAuk9Nzmctzr69v7CIlKrK99&#10;JCeOLhgMZtIArOhJ1i0Zm5GpqRvB14Sb4V7pXkHxQ7BujnvVfYaRb2oAVmJBnAGJlBhZjPwmJdgW&#10;IMZiOxktFHGNE7vEAKzCnEW5DoqX20fi8nEKR+tmuoQaeYy1ZN06WVyNQA6yfSTqJ6vacjJFemml&#10;lchkVwqkkukYHMlkJ0NrEZ6M1q0rBVKSMIxk0si4ul4lE+e6ZNeOlZlM6qiIa/UFuGFzRzPpuFfd&#10;XJNUI3CdSOeGxcWBGozNAazYTkTjApl0MvCrdEhJuFm8hOstovbrmCE2thAdfe+4V8QkuhZmR5b2&#10;8cOF7R9J4hSUWzKTRoYyyWLm3pEVvE0WDXUydYiMbK59R1Zy8pGUmApKG4KSlOozSQIUeGgyk0aW&#10;9mimba5xAwsc+ThOdke2L0Hsg3oxboA1k5ZmOzIAV5qSc83lAFZEJOr8hTLtHwk3tdUKuJldQk9K&#10;+j4E6+a4V6xeshYJN1cKr6FKThzHvQJD0sXswdjMLsE11fWz556w415J5r+OYgoOYAXegEWTcNvp&#10;EoLt0di6gUG1N2ohGpuRYXRxD0oyk64U8IQje9LgsirKp5o24eZKgYxMUidMA5e+A25xVaJIrwNY&#10;+cS7pK6DflrGTUmSaGymS4ATRQ2v73fdXHXterK7HcBKPlQNx893gJPdEMNGKZzvNwew6nLUKBbk&#10;ZAAAInQ0zVj6ArD60WVdToar/hRdL0JyqXOT9xDtNyMjOgm3aCZNKRAJAuSWrFsni+sWwULb2EDh&#10;RTvAyPCD6eCTWK8OYCWog1AmY+sqCMVFa7REczmAlfP+OemDQaVomxI8YW4RjfabKQUMLkK9ydg6&#10;GRpZN/8l+810CS0gX6IYnuFeiWBweCfr5gBW+i5xCgRjMzKqcbhOKdkBDmCNM2JGRgQbwzyZSQew&#10;vqaaPDpxjIzgGOdUxM10SZzJNNwruUWyfdG6daVAvputk2SgDfeKDcR9xElUzQGsJAOynLCRwY0U&#10;VbK7vU9rjEIyMjLQj8/RafrclQIHPlWxibdoZATi6I4eja0rBXBBXLQZ1IiRyu2aS+uW7W7XJeIW&#10;ja2TLVIScXMA6zKTyflmZOtMBjjzewOwYsrQPiPRXEaGOcn8J/vNAKxwY70Ty9zIGBvFP4kucdwr&#10;nc51q+S5hWdk6nnCFSrBieO41xgXZGRICbcMJjvAAKzsgBAXZGSk/5/YO8nYuoFxBbdOJnQ6JTIJ&#10;N9MluZR0sitmsisFoccyrJrjXheZjMbWlYL2W1S3yHHWNde9in+CWiPMiUZGTIf8ZxB5crJbIoFR&#10;J08g88YNhFvSNNfJbnHnomo73AznBr4k0FxOhubiNA12Nzauc8OnCjSXk90C4X7EeDr1FjkHnRum&#10;SaC5nAxuZEADXcL1n84NuyQ4cZyMmSRTHmhlGik7N27oDPwAJ4vPAPalc8vy3U6GFXQTxYJo0W3c&#10;aEOSnDhOJm43JJsCKelKgdkHiRrJZCdTXiu6toV+JbuxRTFzJ0NKuA4usJVpC+vcQs1lZLnmMgCr&#10;4kecceeWAjZP+0hS8s+6fe583Rz3SqD9NsFPslDOjWKjaCZNl3CHWRTDo5m7cXt8iS5kenDcaz62&#10;roKQkifQoslMmi555PLdxHp9MLjsLbcCcb18ws10CXADauwTKelklN/SXDawFLg4sS0AHWmRruR8&#10;MzJdAEVf5mRsXSnADRUUja2TkVoktZmsmwFYyVABn0w0l5FxYR4RjIib6ZLUwiMr2xZAHeoekk7V&#10;dAtoZIopRF2lnAxcEMn8wKMCn2zciMYleGUnY2wc3tFMdqWAjiT6mkiJwWVRdnCLxtaVgpIIUaUF&#10;BQFtSohzAQ2NuLkuoXFxUpFGgMS50dElsYLuulJQv6aQWydjbHBLdrfjXulDwjkcaC4jy3WJ417p&#10;DiVQ9anfjSz1maR7DAWugeYyACuaixqlRJcYmTT5UySTBmCFG5GPxFY2Mmwu4iXR2EyXxCeO415B&#10;VGN1JTNpuoS2FApHn6+b415BO1BGlHAzXRKf3QaXpecJibtoJrtSyC08g8vmFp7hXvlI9k4ykV2V&#10;qDlUEuV6MNQrvACMJ7y6IoGXSh3PLVfDvIpX5AQbFbwiNC+9mbo6oGI0MkiMisCdmj+fj2sHXKWl&#10;YLKpjQrkEXo14WVmhWquElVsYFd6NEW3w4OT73NIaWpSiOxUsiiycXXtsdw8GqRSsNjbFz7jUSXx&#10;SNr+NirxSppsOBW8Mjl86JqDRFa4Xp1Kc5jgZOii1cdFd7hMDjvVE3UfkU1gnV3pQ5TtL6N6ol4w&#10;k43uy5DqjwqrOZPbbMBLbeODvex6gwRWJIedCl6Z1+QgVQqlovCqUak5QIJsJVvVZoO2DurqcH44&#10;GxWsImQA8Y/O6xFeiSFgVGj56MYKqk47r6cHaYBgXJ1Ko4pkwzCt9IN7SOAVBL/bF8ILPzeQQ4Om&#10;UhCX7WWjyuewawCgDtG1oWD32rhy2eiWA1ATUFrJenUqmg88Ado538sOSiVykqQLyaH1ccn8SmwA&#10;R7KiAhIgK2X8xgtrLBmXA1JpVRq5LEaFo6OytPM5dDiqGrkl9qFRUR+g638CXqY3iCpE+8sgrLFt&#10;Y1BUijIBFAVyaFSKX0TnsuFX2f5EaxJeXW+oL3+CAwb01SSKe7aF9jjXh0ZFRYdulg7Wq2uAW7zg&#10;TDaMSgnTKOxtGNRbMp8JLh0Xo08Hmu05wUjR4sfI6FsTSb1TyQeLprErAYVyIjPbcKu3YIjUAul8&#10;zQyAitkWRbyNiPuQEcVkPxv8lNmIzBsj0uVm0XXlwA/binFvbWRyGNEtjWGjez04sjov7OVkOxsR&#10;LfPo3hCtV9cCAsokgmhdWm+pNMlimAY7BQIXhQKMiJouUtSJ0BtWlVKMp6SJI9mPNvMIPaDTxGl2&#10;zCngjqRDK96uMePSThLbwQ4zLaDexokHYQ1audyBVFTQUo5q1/6N6NLIxHEqWumrPej5yBxwSk+g&#10;KMDnVIC2lGcOmJnDggVBku38IDOUKjgXKhUSXl154HfQ/CLh1amUXogE37GmdNGPNJVRcdkL3UuT&#10;cXXlwW6hNDQZl1FhomfWmwNNya5FCUenwgOO4HIERLrccyQl3c92VGxoME3JNO4UQXThIymB/ok3&#10;wg9GzEx93NxiwyVrZlSxNWA9WemMpAqpYJOZ0rlJ7RzHmKYqf0eVWnAOMVXGJBmZU8W2qSNM0z1t&#10;VLHR7fjS18ABEl1lVLEz4ehStdyKeHX9ETtJji19BkAQLVh3d2Lnzzqq3jGuTDi6zomdWm/DmgYh&#10;jIobirIghKFKaXLzOrnVgv5TTVERuECZBkrRMKULr0g2uupIedFCp30hoAEBN07VlFNRe0gvqvNx&#10;vXYYasyrWyvilcDU6EnQxoX3jGeVjKtTAdOkt0Eyru60PDyy6kGglMZ37QvhheuX8OoaAF5qZxes&#10;V6ci7Swr7NROJEfXvpCgJLOY8OpUpMOU2gp4dQ1AYJcgRMKrU91zqzWVawGvbj4Q5sa0T3h1KuAF&#10;5HMSXl0DAGijh0vCy6i4HSjRG6BF23ph1ke31TuVbgnlC8/n0ECnmPXU4wXjMqoHZCOaQ8OOCsaQ&#10;9E+jhqjNBn89JIVn5JcaFXWXAp+c7y+jEvgn8Y3oFdV4UeQcYSSdimCMqtqD9TINIMhcoucNa8pi&#10;US2Y8HINQGerROYNoAr0Fis/4dU1gMBCrHKwXkale0YiXl0DxDrKuqvGOsrQorGeN6pYz1trVVzS&#10;+wQ9S9a3S68apgVQXbpZNCpaxnKvW7BeRkUrWPVWOJd5w4k+4P0mnaKwMNoX4tbf0NU24NX1hvoj&#10;JDh1cvTG6x5wacKr6w1KaqMkFVXdnRe3/iVgBND9jYrbuGUtn+8vo6KMQf2jgznsegOYNQ2lE16d&#10;igYHEfCBrh59XMQCkt6OTkXOM2pbCfK68YrPZaOiFitquf7akKHwYvKTOXR7g/VKbFHDhd6Dp07u&#10;zX1tVEuRSwAT5N6pPodAxSM5NCqklz5/gRwaJlS3Yyadb+la3r4Q+5V9mfAyDbBU9AXrZThSbrWm&#10;UWDCyzUARQGJn2IoUniB0Ux4db1xT9wmSfOBg7M5fKHoNuFlGoAmwKSOz3WUIUiBB0QXhTJl7QtV&#10;pBjZNkYV72UDkFIfScouGZdpG+moSOZNA6gldWLPG4A01r0GBRUwI1svszc4U5iN8zPFoKDYUTdJ&#10;9wNM6r7KOiuTOTQoKDslypQSPu281KAkGlfXGxT8vUR+pcFOsaNoJpfMYdcb2Ic0Ngnk0ACkulI6&#10;0lEOIKXjskJL55vZyeRnR5PYFQewuKfoJjNc3bZiAFyiZvEcjp3qReucqCkn03W6iUr8/5ydW451&#10;S26cpyL0BFS1L+siSB6BB2A/NmRD9ktLQOtBmr0+1hFgRhTgHaE+L3+xwUzmWrG5MhkkU7JByUlk&#10;MxU9xu07CFZGpU7AYa8sf2eiFr+z7QZoBET/3cRTSY9UDvVJ/TXRv72wc6CfzCVqvLFo8yv5oDRv&#10;4o7IaK7tPSCnsDH4RUtCaP4QRS1+iNt7wLmNXwx+0ZJ9ihuIIg+SEDpJDFEhKGlj6z0TecjmEi/w&#10;xbKS1lKU4u+5aGSV/JwlIRQyEWIlAsd2OdckNCfYEB/AtbTRBQKkOax1TRf6aF3bBdAu7kj6G3C0&#10;3lP9XM/1eSMg+aA3QemIEBAtcmloTBQ8QskHvckoiJyvaM1POQqOSj7oNTeGJh9n0YIHz4Kjmg9K&#10;FVrSVpxGpOt1UadBKXLyDLfbmLB5ks0MZ7vnmltEkn2AZJHS/YtdYuChRAtuj0aJybr27/8gTTDJ&#10;MCaZYq2LgwCPI5lr//4PDs3Rxk0boD4fEUFKU9xlIaWlZxRQES2Kj6NuVW/JIaWTB4n1yfvaboNG&#10;4pPY8tlvSDLo3B8V7UdFi0cY3ahFSdx6htAjZxQAEy1cKBd9BuuSZFB6sUcZxnS7WRbSaifq10zb&#10;mqX1JhMpIlVEi0b/UVdE2KE91x/3NX8+P4gWwdvxAJ+xIcmgHOQmDSmYa+82+DREfaEhova6CLYn&#10;CSOq9YAgTarCaEm45iJyQ6Fhsq6tRQ+CCe0Hz1D8xkH+aDTX1uLMjEdM5toegOKpqKEY25/1NLjd&#10;hU9sMtc+p5CbwmY0eYZbizwdar2DuSQP9Ly4IyHBoWixVeYGjmSu7QHoYZIR2pI8Sm7gtPP8jA1p&#10;VXoR5Ij8vGh9E7yJSBVNA4UEj4hE0eJwQyFvsq7tAegWxMUDATa0uemcexMfJVmgtPvmsvhkru1t&#10;2IpmRIeljrJJiaKIonbwkpPfsuaATsAn6a/CJQjrx/yi0iVJGLH2pDexrOTHLGp89qJgtuaNwjjN&#10;la2fPyqiRmfG6LesCaBD0yU1EOQ3rGfIliDaY2v+JxeO0ckoWJeoEeeMjrCS/kkCUogNUUuxIemf&#10;XNM3lFuyrr1NwdkkVQIEedeDnys4o6RiVaNiMOlwQjdpmet8swFL1rXVuMIuCjBL0ihp+2SBJ78v&#10;UZuu5YnvlfTP4n2J30jf1945sB0icJNktUnWKE40ih9K0uhk7c8Vb5/9hqi9CBEF+w3cy8bG13Rs&#10;COZSNfxG8l0+JGmUL9FJacHndakaIfrkTMQBWdb1fUQbX1Uj4zn5fvF+1lzE2TExWdbWCkPLhzQt&#10;nYsGEw5Mtf7ojvd5a0PR41rWOddiRG9ra6VbUXr07rnYij6iR7i1CLRHx2W+wnsujpWJl1ctaJjh&#10;lz5uew9pVnpw3U3COqgWFZCcbpK59oGDYkYSLRIYbi3uJGRzE8wl2Z90jZuLBz56KIq41pOn2dzX&#10;maxLsj9pXv8mgzaYax9uKMKLGp3xYVwWTtNQPnrBXFuLm7C+khbcbJv2XFCISZcz1XrSpD1p8sD9&#10;ZDoXJ+ZkXVuLxsrTeuUz5iX7k7zbzMuLFoin0XIy1/YABB1nUxm8r63FvatRyOGQ7E/u35kS3mCu&#10;7W3oDDv13cEz3NuNB5mL2fvaWnz/SZJI5toegFrQyboL1rW1uGSD/kvBXJL9ybaXYvJgLtE6eYJJ&#10;jSA9eBfmmesrCTmoFtQSLWGTdW0PQLOsaIdNL7NlYdrACmJtacFwzjUsn9+XaNEOPMqR4gXJXI+v&#10;pN5MteiQ/p00X6Kn3p6Le63xosG6ttbchPkV1DIfkjPKrYNRfbFqcR6aO+8+/5Yl+5PQN3mtybq2&#10;3yAOyOYhmWt7AI4O0S1hYHw9ebgvcp6TubYHSMti4TT2XGyVo9+XZH9Or9ME8qIEBrMeKsR3l4Uk&#10;20RbbFGCXaaXdPIMJfuTq5GSABFDLwNJu6fbY4INyf4kUBl9vkSJK5geEcXBT3eZSHgz2vaKEtlA&#10;3IKV/L4k+5PfSdJohD3/MpD3RTlM9Az3zuGma0WEw60EDqnNjLCxPcCEloNsAH7wsi62KdyO8NlH&#10;SfbneKjERYnSrIv2nMlc4gF4hgFDT1cyXddjfpaf1yXZnz8NVJKHKFo3fj7yvZL9SYIvB9LAz4sW&#10;Py/KdpN1iQuAq3gn30rJGeWTQtJoMpfsN/Br0QuTnFHmOpNwL0Ww+zWTC5+kHqgWXUCjBkXcQLHn&#10;ms7zCehFK95Haeon55SETeG0sCyM94eaMEoZySNI0uMWCZ2Lo2+Cjb1zYLtBS54E81sr3mNL3uc3&#10;zjdJnKOEe62L2Bw5QcG6JO+TNlSERYJ1iRZXS087jc8+StJFCX1TwpjMtXcpvD0aHCZzbb/xIAcm&#10;ihFJsigHKbqSJHNtvwF9wH/JurYW+VsUCSdzbb9BVupcOPX57CDJopApcG3JXNtvpOk28CALhz/x&#10;qGQPINmiBJbIFkvWtf3GxNmSFHp6IC4LD+oDo5ieaP38UKJ1bQ/A1uYriulJtujERZN6afJQ1rom&#10;jzB7hlsrjvdK4icXrkx162ccitZPHDt5hpL4SUZ7VBdwiFYcn5fEz+Fgk3uFD9GKeQdJ/CSkTzAw&#10;eYbbb2BeUlJEdHdB45sdG9eXJnNttWGJote1HcCkBI+JATa22rBf0VzbAXCSgkNL9jaSLhpmA2DR&#10;fobE2SA5knVttZStlGxRWFgio0n8UNTIgT2TrY3kfXJlIkGHaF3bb5B7xIbo8xZA8j7nYtlJxPiM&#10;DVFLPl2S8zkXspCYmsyz9xrTSSNZ0t5pwA9zzIum2mpEX6NV7Z8+VRjkvkRTmVr0MZE80bm6PKrk&#10;JOq/fiRULCUd9fipLyUy7W7y5pK3tdXYrEXBV8kTnUaBWdhL1H56rCTQ2D99HMZ9RRFs6TQKS5Hk&#10;UxJe3M+QSGdUXalqJCwnt8Rww5fOleX0qNq05k8CG5rxmeYqUaGwTKQzafTlsoxP8oeSfK9D1NJn&#10;qBmfZJdG1csEx9e6yBNNyr7oBbCUqGbhzvHEb4jaAx8Vva/tACCIvrLdmiSK0jAtyQWkS/teF9lv&#10;06vu89dE1SabIvgtS8Ln7K3n8t1gLtmgpHOJ3yDJOdtBSZ7oz+46WZf4DZgDjvPJukQtXZf4Dfqs&#10;3UnhF4WU+zVT8Jx8KyXhkwpO0vOSb4qozU3JCTYk4ZOrkuG+EhyKWurnJeETUpS83miu7TfSXajm&#10;idL3ZC6J+Ix5USO3JGnMwoWw+yUz11S0BnNttenAlQSVNU+UB0hYOZlru5v4GYoDwGtMo/dgXVuN&#10;2EtEEFmeKHub6OQlatTARPsoSfhkL0rH9mhd229QrJ80CSS9fmODsDwVLckz3Gp8LJLgENFFmYts&#10;qqSgTdVmOx/4qFPzROESo5OXql1ERIPvMlDY6zrYYye3dqrazZEjWpfsN2g1EUXL2YlvE9mzJWwv&#10;Y28t/vxOQhumRojtEXh6+EKbjHy7z0g0ta/3nXBf3PIkk3GzLqlHH12HqRESTXwid5PIZGRUJQU+&#10;pjYZZgELe0q2KC1MuIkloG5M7cHNOdE7226AyUgJCnY4XJi5HwhbgcQF09tja50UgSeNuEyNgthk&#10;/8uXdU9Gk2w+mgFAVG3CjokDkYxR+vm/YKaTycTvcM4h7f5jnIgiYlnZbAcCj29qBPqT/B42DTIZ&#10;37KkR4CpTbw9Wpl4EG6zic4sFCxtGwnFJhtT0nq3FoeqqDBL1eD37wz64kH4skd9F9lhLxsfQD8J&#10;hZ3SNfSbgNFXchxTNVplTx5SgEZxBUxGGngC/a3GZJxPg8kkB5R9BBXQySdG1cgUiAAiqaM4VAr+&#10;kpWJGuHp9zM5QxPF3q+a2b7I2fn8QRM1ssDImAwqIE9JBJ226LPZDGYT18PVndx8lLy27URIe/jp&#10;yBPMttU4N85HLZltuwNm+9lwBrNtNbJB6RYfnJdIJpD3Npc4BGczVRsPHpV3sBGT2YgSJLt9VWO2&#10;aRyQPMl9IOFxpLNtNWbjgx3Npi7h5p6P6Bew1bg5/GtSkz77LckLZW0cI5P3JmqTM0xziWS2vRuZ&#10;GuDvpCKSC97X657IyfAnwdrEl1CzEFU3sdX5r822nQKFVNCu0ZPcaniur/nYB2vbTmHKtmaH9vnX&#10;rWml0wY6+rpJhiizEQ9N/KSo5b8AaSv6IBcez5ysbbsgSEqygZPfm2SJMhup0dF72y7om75gk9cb&#10;vLftFJgN4jFa21aDFP25GjGYbTuFx1A3SSQQH7x/Aa8HjjLBpKSKMhsUQrItEbVvDmwkmQZPUpJF&#10;Z7Y5fX3+BYgas/Ekk++bpIvOk+TVJbOJL6HJcHSXM5le6wXkKBG1b/bWUxvwGSWSaJr/AkSNXwAJ&#10;qhFK9gaD2cJft+Sa8ut+fj2Sb4CkjeaeS9TwXPiEaLbtFHKvLPmmfLuZLfEl0qCU/tU/LeiCX4D4&#10;kicZwlARAUq2U2A20u+i39tWy5+kpI8yGxGqxE+K2jeXjwxl+nltmnZKgv1ssT8/SVGD1JmC3GS2&#10;7RRACfuS5Isjmaf8uklLTDApHUeZDY8XPcntgvhK/ZRqBU9S9yUPAgUJSiT7lDtS+OJEazNf8tPw&#10;MXhvWw0Cmr6e0Wx7g8HulQhLtLat9s3xgQ4nCUrEl9BALGqpSEr3+nQwGynUESa3U5jKi+l0GjzJ&#10;rUZjCdikaLbtFIibQrxEs221aTGZRQolpZTZSNNLfm+ixmyE5JO1SVIp527iJcnvTdS4pphkz8Qr&#10;S1rp7EGJoATvTdS45pXjWzTbdgqTMn8m7CH+bWOSvkXkKga/AMlIZW0/CZ+fMSlqxdq2U8ijM9LC&#10;tHhv2ynwJH9a7wRr22qwFFxck/gSyUslJ/An6S6YTXwJ8fzpVPf5GyApppOBOG1dg9nEl3BNDqHo&#10;ZLbtFGY2UvyT2bYayc748+QcIGmmzEb6RzKbqA0zArcarE1yVEEJkafkiyNqOUqkMyn7cjxXNNve&#10;znAhAoH25NctvUkHWhwEgvcmavC4bF6j2WRfQrIvi0tm22ogi/5h0WziS6Yrd4aSrcauhAtJo9m2&#10;U6DRBWuLnuRWg8Ah0yrC5HYK3DxEHn7CB0jGKsdnekRHa9tOgUscueMzem9b7ZsW7LPB+Oy5JGsV&#10;+nI6myQo2b7kwddtwpqfZ5MEVI5T7OmTtakaOJ5AYzDbDqIyG+UCSQRDMldxCaR7JCiRJNSpvI56&#10;31H1v3YKBCehFaO17Q3G48mpI9oFafYqx0V6RSZPcjuFB8FvYvQBSix/dfJeo9m2UyjWJmoETCDx&#10;k7Vtp1C8N1EjoSRjjSQd9cGNtfMCPu8UVI3Q0zPp/UgH4Q0uPqbcOpPMJmqcZ7l/LnmS4hSmdUYU&#10;n5RM1gcbSo7swWyalEpwbGpFPz9JVWOzTKe7ZDbxJVCSnBiT2URtkmyS/oXcfbrfG26LHUYym6ix&#10;MSFHOlmb+BLqU+ARktlUjUKO6NstOa0ktd9zP2zw3sQFPXhv0TlAslrnfnPKVJLZxJfA5U9Z2+cv&#10;jjQynQ7jXCyXzCa+hPBF1KWZ5NKNErj1KMPa1OhkSne8ZG3qFCiji/IUJCWW3yieMqi/OyW7laAH&#10;qeqJ51I1Zruhkj++N3rb/VeepKnRG4O77JLZfjmFBCXwpNtIgtjsspPZ1CnMsSP4vfFb3rOxwbiT&#10;0yIZR1uN1npPkik+/rpNjc4fc1dR8N7EKcD+RDfbk/y5jaTIgEzXZDZxCswGmZasTdSYLari5Wey&#10;jYT/jBrZmxpVTeHaxJewDeVO92RtokYKEpRA8iTFl/Agr6SlF5Xn+5Gwl/ni4tMAJbIv+Xq9on0J&#10;5TsyG145iZlTKbDVvsitTfgAU+P6nKjlGwF5mY22WUmit6mRSTqJIp+fpKa73ny7s7WJLyGAF7XO&#10;4+u51sZGgS9X4ktEjYuILjxesjZxCl/TMjb4dtODfRnJbFxEkPgSSV2dblHvJP/6UrX8vW1fQmLo&#10;nPODX7dkyk63TpxX8iS3U5i8gWfSE+DSnFcSh08OKwEmt1OgMdAXu95kbVuNEBI/uCDSS+PM9boJ&#10;WEGAJn5S1JiN6EyyL5H8VWbjSSaYFDVm41Ema9MEVhjJO+E6aDC1HgkPhOkSlGgC60UzvaSbwyVq&#10;zDZ9lgKUSN5rnKgPKbjXNq0FkkxUot1LjVD7EV0pqWoTaucgkKxtbzC+2aiRQB/8AqTj6lBbUT4X&#10;+QV7bSefgIRdVzVC7dPWOFmb+JKT6ZK+RMQHl5HMRlgt+QZIK1SyJ+GNEl8iajzJxzTY/uy5pBkq&#10;kYi5TSl5b9sFTWp0xC2yWVqPhNmonEpQImqsjVZDydo0gZV6hqivNBTYMnJS7+HEgiepCazUHT4T&#10;vhsKTGdj1xXNtp0CnfL4dEdPcqtB7lJmkfwCNIEV6gGXF6BE1JhtzvnJkxRfAo7ndvbP5zfJe+W9&#10;8cUJYgo4xvUCuCWR+uHoSW41ZuPbHc22nQJxRlrMJuc3TZd9c8JJeBxOQrI26liTi0FUjbXxA0hO&#10;VJrASkLpNC0J3pv6EopIktxQAouytinoS56kqOGVqRlKfm+awIorjzI+eE3LSGbjSSZfU8l75ajC&#10;STham/qSOXhHa9tOgVdNvkESnZG810mCGbLp8xdHE1hppc/XO0CJqM1s0/IgmE18CYkzXCKRzLbV&#10;pownulCDDeR63TBUoecSNVKl8MoRSsSX4JWzmILkvUIh8MFJft2S90oKDPUgESa3C2I2Xls023YK&#10;NMe/yRlP3ttWYzb+S744msBKKChqq83Y63UzG1BO3psmsFKi90r4N07ne7a5kythVohqLTX6QdAs&#10;JPl1ixq8Iq4s+b5J3is95GhaF822XVAxm5xxcCVRFcklea+cuaGSo/e2nQJBFgpHk++b9F2dBNYr&#10;2plL41WIle9pJ/H5aypqk17FGTrwk5rASh1hdP0wjfgWuGZtZ3QSljaqk6hG7nGyNvElhEvoOpas&#10;bTuFuAsQmae6Nn7diefSBFbq0aJblWiQqbOFmNQEVm4tnIZqn1Eiarw3ePJobeJLZn+R9Cqhn9xe&#10;25sk2ySH/tIE1rRTlKrhS+bcF6BEE1jBZNRTiTtYdG1DWySzqS+ZI23yfZO8V+DPrzvZc0lbVeIJ&#10;fAMSXyJqPMl0bdspkOjPBjaabavlX1PJe6VHJXemRrOJL6EH2TupuCbxcb1uslKyLpWqNvvJuWz1&#10;8+5VE1iJ2DJh8OsWtXz3qgmslMeQd5nMJvsS7hX4/k6ioZL3ypMkNzfZmYvaH2tLomqawDrt47LZ&#10;dF+C44pOVNJslV8ATXuitakvATUYGaBEfQk7tYgRk+auuS+RhquUKGU92rh9fv1w5sNN5CNZ23YK&#10;7BTuLK4sea/F2rZTIE/qmlYFn7+m0uJ1/CSnnGRt4ku4SfEZ7Sc1XfadokQSWNkFkXOWrE3UOJvy&#10;E0jemySwEublZBTNpr4kjc5IAuv3xXuLPJeokVRN5Cl5b5LAOj145naezygRNdKcaYmefAMkgRUm&#10;M+vec4kanDA3ZkSziS/B/2ReWTq3UsUGAx2hRJzCVD5EflJavtKZiOToaLbtS7iMkRLQxCtr3muc&#10;YaV5r3xvooo0/OL2k7iuoRE+fwM0gXXupkr6KeCEZTbY9UcymyawkiwbdRQBSjIbP52kto8W8aLG&#10;LyDpkmxq4xWiU77lvRKgjJgVVZuizKSrJZtVWduU4yTnAFUjFkFCV4ASzXvlV0MaUuC5VG2++dGv&#10;W/NeSWA9ojOOqlG3ywEuWZv4EiAZVcpzYdx+AUQ9sp255r0+qH2IsiJMbaj85IujCazUg0y7z89f&#10;HFPjkJlUgMI26COhSWiESVFja/5KuI5b816/KEFPspBMjdA35ZWfUXJrAitfHKqUPj9JUyNzZpKq&#10;P3pliuTWkyR7jMByNNtWm5rwKUIPZtu+hJ3CZNQla9tqMLQQYkG8hHI3WRvR6MRPqhq7oNck+gdr&#10;k33JRNqTrAhKB5eR7PAmwyGZbTuFKXnnLJw8ya0G28cpP1rb3pewM89ieERj9tomgpFkj7GjW2pA&#10;JIvhqRrngHS27RSYjWho4LnI815G4kp438kvQPJev6lsitg+ynt1tiw6c0ve6zTtwy0HKBG1/Elq&#10;3it6cxD7+A2AOJa1TT5RgklJYKV38GA5mU18ydiYxEvI815GTi15FJ1RNZ5IxpveksBKE/xpG5qs&#10;TXzJbGaS/SSNR2Rt3BiRMNCqBt9N0DbIMyfYLbMRU0jOOKoWc/l8z2S2Jx1pg5OwqpFfQpVkhMnt&#10;FPhsUKIW/QK22swWXX5M3uleG11subonQImo8Q0gQp94LklgpbI1agJwixaTZQmN5PCupTEXbTCS&#10;lW0tMkP5ciTfUklfner6aAskWqTY8hST7Z0kvRJzzHykaD149JPi/HlPIsmr07E1ciOiRWL0V1Rs&#10;zR5wvbOLezGS7oyqFUe4bkldJcDIPVIJQLbvKVa2nQgXjJGik0y2tagXJXaX+BDJdyUClH2yRQuA&#10;8L9kMslb5cJFStGSpYlanIJNOfZCyNShzSXUnzcIooYPAfzJz1ryVr85tg0XH8ymTgR3kIS37ufe&#10;V+D6SSyJZttq08mFuzyDH7bkrX5/E2JPyhWpwlgvgNk4owbpCWSFLzW2I+y1ko+oqDFblhLKfkBm&#10;w0NEzl/U/kgJjZ7kdgls7PiVBgQmv8tlJLPxrU8csqa7cnCeXn0BJsWV/KS7Rmvb+wp+2j+nhmC2&#10;rcbaZnEBJiVvlcMGcckEJaJWzCa+hJrKKCWUK3n0vfFxS/ykpruSfHRF703UcpRI3up0g4+K/yn6&#10;0LWFmJS81ZguJbyhs3HYSH4B2q+VHNmplvuMSVErnqT4kqmUiPykpbumXlnyVkn04LKp5Nctanzf&#10;OBIlv25Nd4X3jJqkQPLIe4PkS67o4CaJpQZ9Dy8QrW2rsVPgG5CgRPJW6WjKLjnZKYgas/18Oj5v&#10;kyVvlVIVgmkJJkVtPvhR62EIlP0kaWZHIUjwCxC1KekjjSzwypruSuQ6C16LGrNNOnsy23YKPEnq&#10;ipPAhaa7cgCLWrRj1H6SBxuMaD8paqDkJ5YToER8CZsg3HLy3rYas4WHUslbZYPHBzVCie5LCF4n&#10;BOat6a5EM7+iUIKo4blCXyJ5q7SDJx0oepLqS9LAheStklpIU6LkSYoau1d+AYlXlrzV/GsqarMz&#10;J+wd/N4kb3V625xRwEnUitn2BmM8ydzR/fnbLVmy+Q5P8lbn5pJn0iiLYNFyCsyWFX5yEl1q7JWJ&#10;50Rr22rFbNspMBtGRrNttXwXJG1e81C5qPHrJqaQnAM03RWWL9uXiFqBye0UOL8RUAsS9eltv173&#10;zDYZG5+/AZK3yrX2P7HTz78AUWM2vjjJqUPTXX9Oi4mfFDVQMtvXZG2yL/k5CUezbbUfTCZlppTn&#10;rhfAe5sbvQJfImozW9Tchnx+mY19SVKwq2q8N6AcoWQ7BWJB/G6itW21/PcmeavEuWD+o9nUl6SR&#10;eclbZetEdCzxXKLGLogwV/Qk92GF+CSuJFrbVsvPAZK3SqiARmwJJMWVvEhbjbZckrY68dpoNyla&#10;BJVp/5LsEyTZlcvUOL8FKxMtYvO8tOQQIEmrlGrPVuazjxQtJmNliY+UnFUeBueiZLLtffIcD0lZ&#10;PXn4EREgWkzGSTF6Z9sdcF9GdCMUzOHydHwyThp5Bc5fEla5BzhqakMUTCajHV5SOEj+2lLjal6Y&#10;qeSdbS1a0BLNjh7j9gWwKUQTksm2VvEYty/AMxLfSibbWhzZ4NKT35kkqwL98Tuff2eiNW0t5+l/&#10;3vlIiiuOIOqvQT7ZetOPYQCiD6ikqhKwyJgb0SLpmpVFj3H7Am5TGa3gMW6tB70Yv5OKeNqlrQfC&#10;ZVXRRRmqRSIhbFPy9ZQ81TfuKspbFC3aTc2V0glAti/gircraUVKHsF6HiSp8pGJJtu+gCYxpHcn&#10;72xrMdljGqkE0N++gLyyV7TjsdRW3FXENEhqK7HgaQ8QoFE8CC8t6jL8/SWpre+v7+8k88fU5rLI&#10;qFQKve0OuGwEV/d5caZGw+AsAxq9fTR5cVdVEow0Nb4XhHUDTKK3XcKTiv3kS2NqNPFlBxP8uNHb&#10;ruRJMu0j6FJiapxg73kqH38E6O2NBcVZUbNtU2M69kzZ6rZjIPgWZdMy3Vaby26jcz162zU8idIm&#10;OztTI0JFqVWw20JvuxSyQKOQpKnFF0qgt90D3w6uWop+d1ttLnO/kv4C31+SrTo9X5J0AVPj+nLu&#10;VgziFuhtr8Kd5xFbamoEji56ayY/BM1X5ZSSpCcw3XZGfMH5GmfTba/CJahRs3Sm22rNdNurEGCJ&#10;bnVnuq1GI368Q7a67VW46YEoY4JMTZCF94k6lmCmuAdSWZK9nqlRKEdPvOiLoLmuZMwmF7kw3XZG&#10;hEooJsim217lka9uq00rhCjfAzPFPdAqMSnVMrVpMgrdmvzuNG+VtiU8lI87I3blkiWbQ0UzV9ne&#10;J03AmG47I7YqFHEGKVbobffA6fZ4B2FsU4NshSOJvuaavUqEkr71ycMUr4LDJJgRvbvtHuZyaxow&#10;JNNtNZDJLyH6IkgGK9dZzNY7mW47o2lJzuk4Wt32KnOdfNJXk3cnatNOJ2nwgZ64hzdFHRlURI21&#10;HeHDFPdA+WfSgRgrRQ3fwFWl0cPcXoU9bXSOZDpRo4kY1ygl00kqK5mUHBISqKgaV1xzuo6mE/fA&#10;dEmGECSHqM0OJ6lHQG97FT4IT04ywQ9B1WjEHbUfYzpxD7yD7HenatNRO0mAYjpxD0AlSd10NZj9&#10;V5IBhZ64Bwr1koYRrkbyOD36I6iIe5hL26PDsuTB0tclfnfiHkgKS8gPVidqxXTbPRCpSzKumG1r&#10;cbEIra6zZ7m9A/uwpAUZs20tqrVpYx/NJimtdHjMNiqiRZElbyD6tkpKKyn1SVuFSfVfgbcpsqSu&#10;IUGlpLTSYzNDiWg1s22HMu1Iou+4JMJytzwBquhULimtc0d8kOHIkxQv9OQbkpD7Q2auN8BBJNs0&#10;iNZ8Hs8QJdub4BSShjCz5102kkr2pKlqhJLtFY65rC757EgiLFkx/AKy39v2CgfbtmgvK4mwZMVA&#10;eWVr216BK8OTgkKe5NYizsqdhtHaJKUVFjBpi/f9JVq0t+MWsmjjLCmt+WziS+ZQ8MjWtncnMSYl&#10;EZYnydoizyUprW9a+0efU9HiSXIDe4QSSWkl9JzthESL/RpxlWxt25fQuCnb5kkiLNdxU0QU+Unp&#10;4DreNXuS4ktohnESFgwCz5IJy7E/ySbgF7A9ECihRCqbbfsStoZs64MNsyTCkrxMOD6bbXsFeg0l&#10;ZA9r21qFV5aU1ng20SINeYiU5L1JSiuRvcxziRbfbvYl0ZOUlNb4vYkWGa14hchPakorF7pFvwDR&#10;Yj/JgSVb295hkJqa5MFyXthazWzbl/BVzPyk5s+yTyCFJEKJeIV4NtHCJXOyjWbbXmHSOqJftyTC&#10;si950Y0gmk18CcH0aBckibA/v+5sZ64prTFK1JdwfVnCiU/i39oZQvEkuSemNfmz0S2P6O0dRvwL&#10;EC325VxmEr036+A6Hij4BogWX9Mn7HqCEk1pJcIZhWhEi362tKzI1ra9AnfLZzsFzZ/lVtuoLx7v&#10;bfsSfHn27RYtts4kQQT9epltewWQnLGcosVsBA4jzyUprU++HBlKtgfCZN5bNtv2JdOdNptta5GJ&#10;TGO2aD8pmbD5r1t8yVzymJ1xNKn157Qe/N5Eq9gra1YrlGD0DRCtqaHgrqjk161prfHa9smILw7X&#10;nGaz7XjJXF8W+RLJof3m2naqZqK1bV+SzyZa5FqQSxjNtn1JjEnJh2UXhH/NZtu+JP7iSEJsM9v2&#10;CrEvkTzaCfVOc9rgRCUdXGM/KVpcnEISSfYkt1eIo2rS95WMWDIDotkkvRULs++baFGi+dMGMXiS&#10;kt9KEDu55pQMr72bwf9wEIi8siS4EvdI+hQxm/iSYjbxJTzJjBmTxq/EgvDM2YsTtzDMWETESUIt&#10;uRKk8WTPcnsTkhK4cCLZ5ElyLKujDjtb3XYnMSUg2bHc1gVQstm2O6HVeJbMJq1f2RiSyxB9BiTT&#10;9cxul586pXWAACN0WIuO3pIgy08nC5mIFrOR2JQ8SVLnlpVpiFK1cCcTjwgcMzBcs03f0WSTp1oT&#10;M+QOrWi27RhgEqIgBkz7snFKFaYR3GdXCZu29NINrGpxTwU7k+y9iTcJwwps/peNfFDvjNUnIid6&#10;0yzw8wbWtQhHRL9uIjtrNmIYSexJlb5JIpwfTvLatiuZoFK2NNHiRrdpLZ/MJk4h3L9yYFsPZL43&#10;U5eezLZ3JsPbZU9StdJzPgkpy8p0/6panBcp54remybFhudF4gjLRgDKsSP6uUlyaxrrxb/JbOTw&#10;RGdhvtVLD+casfmqRXw++3ITyFmTTQJa9AMQLTz0dH5NICmJrbO0oFiNtyb+h2R2yuCj2bYnoV9R&#10;lKfND2w9EQoOT3Zqwa9NslpT/g3GbU928AuIvm3S93WSG5JDPjTRnuxx88GPVrY9Anxw9tmW9Nmp&#10;OouoB4Km20a2yZHTEi3SRGkqlqxMslnvI2owy896e5HJlc7emaTATvZN0q9xNknrgUxVaBSYobh7&#10;qfErj3oHMdtW4zszibMB+KWB66RtJNXezLadD66HNlzRbOIPqGZJCv+YbavRdTG6chG17Q+4nzwq&#10;xjO1g91/RJmSm77eGykb9OJONluiRsRpWrMl7217hAeH2aQrDGvbavg6csei2bYjoVw2S3EnYrce&#10;CUeNudE2WJvksJKz8U5K5+egvGeDeIhOiRDHS40MhSs636saF/e9IlqRxNM9G5iM6kpUjX1FdCUV&#10;j2Q7hQeRmaSflalRVRpVz6O2nQJlF6QSJb8AUZt65Sh8R/H1epK0kuGSkGi2rUYvaIrcIkxuX0KK&#10;zvAVwVFKkl5ff9wrkvwCti8h14BPdzTbVsMpA5NobdspPA/2UdlsW206oXPgS9a2ncLzYrbsSYoa&#10;15Mk3QH4WW6ngOOiG2jyJFXthlqPdsmSvMpsbNyi2bYLenI5Q/beJHl1sjaiMmKyk/cP5zjOzE9K&#10;8iq9m2i0H61tuyD2QNyqnqBEklch7LgjJJpNXRCx+egXIMmrNJUM91yiBoc/tVHBL0CSVycGF3EB&#10;hH3WeyNQlVXDAaalxlW9z/AXsNXo/ZH+ArZTSHsS8DPdamTlHnf2JLdT4HY78ksjlGw1kj0orkne&#10;mySv0vuVfmnJbKI2LTIi8pmY4npvlH1zPXA021ZjE/TIQheSvMpPO+qiOwHdZeT3RfQ8em+SvEpg&#10;ngNttLbtS+jNmSW0E5tdRnLCIRM7mm2rEYQLd6+SvEqkNutHQMB6GUmP5i+KVgNfIimvQ41kIV5R&#10;4wHB0Eazbadw40ui7GESnNbacK8U6iVL2z6BMnguSohe21Z7ndDI0WTbJdx08H1EgRnJeOXKrOQG&#10;e3Y8e1NCEI6uFRH+RY/WPlElIcfe9fShSag7SeoyVW+iF9GnVDNXqSXl3t3ktYke5cJZHEgzV9mm&#10;ZXQpZ5P1TGj4Eu1JNHH1SRSaX01wCBC9kE5kV7wsjHvazm566RECjX7Xx95aMNkjutuRybbecUDU&#10;Bb9rzVrlm01ILXqM24s8shQuPhLrcZD7OMko0WRb7zy+Iycima7s14iBRrtW1QP70UuTTFe2eTft&#10;WpKlqR4XBEa/a81Z5THSxCaaTbzPxI4SjGjO6osrxNjIBz810Ts420STbWfAiZHXFmFEU105kkaT&#10;ya6imGzr2WH0b//8d//0v/77X//1v/39n//uz/+Hf/zt/Osf/+0v/ynjX3/z57/80z/86etP83/8&#10;yz//9W/+7R/+9I///Je//PX//uv//h98jf79//35P7/+hDpDovWfw/z/lHm9W/m7Umb3uJUflTJv&#10;bSs/K2We5lZ+Vcq42K38rpRxmVv5qJRxgVv5rJRxaVv5qpTZH23lu1Ieinlr83eFMQdZh7Khc2X2&#10;DmfD6op6h7RhXEW9w9pQqKLeoW04UVHv8DYsp6h3iBveUtQ7zA0TKeod6oZb3Or83aBu2EJR71A3&#10;9J+od6gbPk/UO9QNQSfqHeqGcRP1DnXDvIl6h7rhxES9Q92QXKLeoW5YK1HvUDc01Fbn7wZ1Q0eJ&#10;eoe64ZdEvUPdEEai3qFuqBxR71A3lI6od6gbskXUO9RNxxBR71A3LUBEvUPd9PQQ9Q51Q1hsdf5u&#10;UDfEhah3qBtKQdQ71A21IOod6oYrEPUOdRPFF/UOdROWF/UOdROeF/UOdRM4F/UOddP9QdQ71E1o&#10;e6vzd4O6CXGLeoe6CT6Leoe6CUKLeoe6iSqLeoe6ifeKeoe6CeCKeoe6iciKeoe6aSsg6h3qJmoq&#10;6h3qJgy61fm7Qd3EQ0W9Q90EKkW9Q91EHkW9Q93EEkW9Q91EB0W9Q93E+0S9Q91E/kS9Q93E8kS9&#10;Q91E2US9Q92EzbY6fzeom/iZqHeom8CWqHeom1CVqHeomzJrUe9QN3XTot6hbgqhRb1D3dRDi3qH&#10;utNQx9/VezfUUcHcqE8x8Taevyt1Qx3VwpW6oY6i4UrdUEc9b6VuqOO+mkrdUEfFbaVuqKOEtlI3&#10;1FETW6kb6ihyrdQNdVStNupTdrpRx9+VuqGOutJK3VBHoWilbqij8LNSN9RRyFmpG+oozKzUDXVU&#10;WlbqhjpKJyt1Qx21kJW6oY7ixkb9pzxxw24E3QAGvClB7AYw6E1VYTeAgW8KBbsBDH5T+9cNYACc&#10;cr5uAIPglOh1AxgIqY0pBzAYTiFdZ4EBkbykboBfhEXNWDgSqWCrlvCLtEDQDeBIhMfoBnAkwmR0&#10;AzgS4TK6ARyJsBndAI5E+IxuAEcijEY3gCMRTqMawEmMqbPqBnAkwmt0A7hPhNnoBnAkwm10AzgS&#10;YTe6ARyJ8BvdAI5EGI5uAEciHEc3gCMRlqMbwJEIz1EN4MTGFNx0AzgS4Tq6ARyJsB3dAI5E+I5u&#10;AEcijEc3gCMRzqMbwJEI69EN4EiE9+gGcCTCfHQDOBLhPqoBnOyYKo9uAEci/Ec3gCMRBqQbwJEI&#10;B9IN4EiEBekGcCTCg3QDOBJhQroBHIlwId0AjkTYkG4ARyJ8SDWAEyBkjpUDOBLhRDoLHImwIt0A&#10;jkR4kW4ARyLMSDeAIxFupBvAkQg70g3gSIQf6QZwJMKQdAM4EuFIqgGcFJkk824ARyI8STeAIxGm&#10;pBvAkQhX0g3gSIQt6QZwJMKXdAM4EmFMugEciXAm3QCORFiTbgBHIrxJNYATJXTsKgdwJMKddBY4&#10;EmFPugEcifAn3QCORBiUbgBHIhxKN4AjERalG8CRCI/SDeBILJkT7jPUKPQIKgucPOEW4XIAR2LJ&#10;n9BD15ZQMijcx+EDlEiENJFQPh0ky2fgSCx5FC7CcAtKJE47UQkLl1wK1376AKVPnKafakGJRCdU&#10;aA7SvYVpzSkWlJwK/fJ9gNInTv9MtaBE4nTE1AFKJE6PSx2g9InTtlIHKJE4nSh1gNInTnNJHaBE&#10;4vSL1AE6JNKYRgcYQeNUaQflA3RfZ66H9gE6JHKdtQ/QIZFm4z5Ah0RKn3yADomPaZW4X+MIurdg&#10;SKSXVTmAIfFRciyUzfsSSiQ6x8IV890SpimgPMSSY6GNrA9QItFLQ2goWS7BkVhyLFyC4ksokegF&#10;Io+SY6FflVtQItGLRB4lx8INaW5BiUTnWLiOoHuNv0pFSo6Fzny2hJJj4WYnH6BE4q+CkZJjefwq&#10;GSk5Frp++BJKn/irbKTkWB6/CkdKjuXxq3Sk5FjovmrPoORYHl4+MoLqw+IFJI+SY3l4CckIOgvc&#10;J5YcC5f0+kMsfaIXkjxKjoVr0t2C0id6MQl10+VDdJ9YciwP51hGUL1GLymhh1A5gPvEkmPhnk57&#10;CyXHQjsJH6DcJ3ppyaPkWOg96RaUPtHLSx4lx/LwApMRdDhwJJYcy8M5lhFUFniZyaPkWOipY2+h&#10;5Fi4k8cHKH2iF5twE075DNwnlhzLwwtORtC9BfeJJcdCxzN/iCUSvezkUXIsD+dYRlA9Ay89eZQc&#10;y8OLT0bQWeBILDmWhxegjKCzwJFYciw0hzMclBwLPV59gPLr7IUotE0un4H7xJJjoWm7LaHkWB5e&#10;jjKC6jV6Qcqj5Fi4k8iXUPpEL0p5lBzLw8tSRtA9A0diybHQndKfQYlEL055lBzLwzmWEVTPwDmW&#10;R8mxPOYCO4nilBwLDQ59gNInOsfyKOtUHs6xjKB7iO4TS46F1s7+DMqvs3MsdDMtl+Bf57Ji5eEc&#10;ywiqh+gcC03KywEciSXHwgWF9hbKypWHcywj6J6Bn1jK6hV6RvsSSp/oHAuXVZRLcJ9Y1rBwWYsv&#10;ofw6O8dCN7xqCVywqxaMoHmNT+dYRtANYEjkHuRyAPs6P8s6FhqK+jPofCLtFX2ADolP51hG0D1E&#10;Q+Kz5Fiec//T/rSNoLPA9onPso6Fe1bNgpJjeTrHMoJqCc6xcB1xOYAjseRYnt6AawTdEhyJZR0L&#10;vdL9LZRIdI6F6w7KJTgSS47l6RzLCKqH6BwL/SPLAezr/Cw5lqdzLCPoluBILOtYuLbGcFByLFxu&#10;7gOUPtE5lmdZx0ITYLegRKJzLM+SY3k6xzKC6jU6x/IsOZancywj6Czwr3PJsdAh1t5CybHQYdYH&#10;KH2icyx0tS+fgfvEkmOhQbQvoUSicyzPkmPh5hi3oESicyxcx9Q9ROdYniXHQitwW0LJsdAW3Afo&#10;Tix0MfcBSiQ6x8K9DOVDdCSWdSxP51hGUPkD51i4lbQcwJFYcizc52hvoeRYns6xjKB6Bs6xcK96&#10;OYAjsaxj4R4WfwYlEr2l17PkWJ7OsYyge4juE0uO5ekcywg6CxyJJcfydI5lBJUFzrFwoVU5gPvE&#10;kmN5eouvEXRLcCSWHMvT23yNoLPAfWLJsdCv3X5MZR3L0zmWEXRLcCSWHMvTOZYRVBY4x/IsORbu&#10;YbCHWHIsT+dYRtAtwZFYcixP51hG0FngSCw5lqdzLCPoLPCzc8mxPJ1jGUFlgXMsXDRTDuBn55Jj&#10;4dYGQ2JZx/J0jmUE3TNwJJYcCxdo+RJKJDrHwq095RLcJ5Ycy9PrWEbQPUT3iSXH8nSOZQSVBV7H&#10;wm2H5QCOxJJjeTrHMoJuCY7EkmPhWlRDYtkj7Okcywi6JTgSS46FK7B9CSUSnWN5lhwLlwmrBSNo&#10;nsHLOZYRdAMYEl8lx/LyOpYRdBYYErlNphzAkMhlTOUA9nXmFtJyAEPiq+RYuAPNcdAhkYtrfYDu&#10;68yFxTZAybG8nGMZQYUD51heJcfCrWm+hBKJzrFwX2i5BEdiybG8nGMZQfcQHYklx/LyOpYRdBY4&#10;EkuO5eUcywgqC7yO5VVyLC/nWEbQWeBILDkW7jY0KJccy8s5lhF0S3CfWHIsL+dYRtBZ4D6x5Fi4&#10;OtwfYukTnWPhgtFuCc6xcOF0OYB/nUuOhTvn7BmUHAt3DfoApU90juVVciwvr2MZQQUk51heZa8w&#10;rvv2Z1D6ROdYuM61W4JzLNyaWg5gZ2fuGC0HcCSWHMvLOZYRVK/ROZZX2Svs5RzLCDoL3CeWHMvL&#10;OZYRdBY4EkuO5fXrqpSSY3k5xzKCagnOsbxKjoWrZ+3XWHIs3HjuA5RIdI7lVdaxvJxjGUH3EB2J&#10;Jcfy8qtTRtBZ4EgsOZaX17GMoLLAOZZXybG8nGMZQWeBI7HkWLh/1pBYcixczusDlF9n51i4Vr58&#10;Bo7EkmN5Occygu4tOBJLjuXlV6qMoLLAOZZXybG8nGMZQWeBI7HkWF7OsYygs8CRWHIsL+dYRtBZ&#10;4EgsOZaXcywj6CxwJJYcC7df28+55FhezrGMoFqC17G8So7l5RzLCDoL3CeWHMvL61hG0FngUZyy&#10;juXlHMsIOgs8ilNyLC/nWEbQWeBILDmWl3MsI6gscI7lVXIsL69jGUFngSOx5Fhe3itsBJ0FjsSS&#10;Y3k5xzKCzgJHYsmxvJxjGUFngSOx5FjezrGMoLHg7RzLCLoB7Ov8LjmWt3MsI+gssK/zu+RY3l7H&#10;MoLOAvs6v0uO5Q2lImUoI+gssK/zu6xjeTvHMoLKAudY3iXH8naOZQSdBY7EkmN5O8cygs4CR2LJ&#10;sby9V9gIOgsciSXH8vY6lhF0FjgSS47l7XUsI6gscI7lXXIsb+dYRtBZ4EgsOZa39wobQWeBI7Hk&#10;WN7OsYygs8CRWHIsb+dYRtBZ4EgsOZa3cywjqCxwjuVdcixv51hG0FngSCw5lrdzLCPoLHAklr3C&#10;3s6xjKCzwJFYcixv51hG0FngSCzrWN7OsYygssA5lnfJsby9jmUEnQWOxJJjeTvHMoLOAkdiybG8&#10;nWMZQWeBI7HkWN7OsYygs8CRWHIsb+dYRlBZ4BzLu+RY3s6xjKCzwJFYcixv51hG0FngSCw5lrdz&#10;LCPoLHAklhzL2zmWEXQWOBJLjuXtHMsIKgucY3mXHMvbOZYRdBY4EkuO5e0cywg6CxyJZR3L2zmW&#10;EXQWOBJLjuXtHMsIOgsciSXH8naOZQSVBc6xvEuO5e0cywg6CxyJJcfydo5lBJ0FjsSSY3k7xzKC&#10;zgJHYsmxvJ1jGUFngSOx5FjezrGMoLLAOZZ3ybG8nWMZQWeBI7HkWN5exzKCzgJHYsmxvL2OZQSd&#10;BY7EkmN5e6+wEXQWOBJLjuXtvcJGUFngHMu75FjezrGMoLPAkVhyLG+vYxlBZ4EjseRY3l7HMoLO&#10;AkdiybG8/T6WEXQWOBJLjuXtdSwjaCw4nGMZQTeA5SceJcdy+H0sI+gsMLbvKDmWw3uFjaCzwNi+&#10;o+RYDu8VNoLOAuNYjpJjObyOZQSdBcb2HSXHcjjHMoLKAudYjpJjObyOZQSdBY7EkmM5vI5lBJ0F&#10;jsSSYzm8jmUEnQWOxJJjObyOZQSdBY7EkmM5nGMZQWWBcyxHybEcXscygs4CR2LJsRxexzKCzgJH&#10;YsmxHN4rbASdBY7EkmM5vFfYCDoLHIklx3I4xzKCygLnWI6SYzmgVIS8H0FngSOx5FgOr2MZQWeB&#10;I7HkWA6vYxlBZ4EjseRYDq9jGUFngSOx5FgO51hGUFngHMtRciyH9wobQWeBI7HkWA6vYxlBZ4Ej&#10;seRYDr+PZQSdBY7EkmM5vFfYCDoLHIklx3I4xzKCygLnWI6SYzm8jmUEnQWOxJJjObyOZQSdBY7E&#10;kmM5vFfYCDoLHIklx3J4r7ARdBY4EkuO5XCOZQSVBc6xHCXHckCp6Ne55FgO51hG0C3BojhHybEc&#10;zrGMoLPAojhHybEczrGMoLPAojhHybEczrGMoLLAOZaj5FgO51hG0FngSCw5lsM5lhF0FjgSS47l&#10;cI5lBJ0FjsSSYzmcYxlBZ4EjseRYDudYRlBZ4BzLUXIsh3MsI+gscCSWHMvhHMsIOgsciSXHcjjH&#10;MoLOAkdiybEczrGMoLPAkVhyLIdzLCOoLHCO5Sg5lsM5lhF0FjgSS47lcI5lBJ0FjsSSYzmcYxlB&#10;Z4EjseRYDudYRtBZ4EgsOZbDOZYRNBaczrGMoBvAOJaz5FhO51hG0FlgJ5az5FhO51hG0FlgJ5az&#10;5FhO51hG0FlgJ5az5FhO51hG0FlgJ5az5FhO51hGUFngHMtZciyncywj6CxwJJYcy+kcywg6CxyJ&#10;JcdyOscygs4CR2LJsZzOsYygs8CRWHIsp3MsI6gscI7lLDmW0zmWEXQWOBJLjuV0jmUEnQWOxJJj&#10;OZ1jGUFngSOx5FhO51hG0FngSCw5ltM5lhFUFjjHcpYcy+kcywg6CxyJJcdyOscygs4CR2LJsZzO&#10;sYygs8CRWHIsp3MsI+gscCSWHMvpHMsIKgucYzlLjuV0jmUEnQWOxJJjOZ1jGUFngSOx5FhO51hG&#10;0FngSCw5ltM5lhF0FjgSS47ldI5lBJUFzrGcJcdyOscygs4CR2LJsZzOsYygs8CRWHIsp3MsI+gs&#10;cCSWHMvpHMsIOgsciSXHcjrHMoLKAudYzpJjOZ1jGUFngSOx5FhO7xU2gs4CR2LJsZxQKsIzjaCz&#10;wJFYciwnlIpZUCLROZaz5FhO51hGUD0D51jOkmM5oVT0GZQcy+kcywi6JVg88Sw5ltM5lhF0FjgS&#10;S47ldI5lBJ0FjsSSYzmdYxlBZYFzLGfJsZzOsYygs8CRWHIsp3MsI+gscCSWHMvpHMsIOgsciSXH&#10;cjrHMoLOAkdiybGczrGMoLLAOZaz5FhO51hG0FngSCw5ltM5lhF0FjgSS47ldI5lBJ0FjsSSYzmd&#10;YxlBZ4EjseRYTudYRtBYcDnHMoJuAONYrpJjuZxjGUFnge0Tr5JjuZxjGUFnge0Tr5JjuZxjGUFn&#10;ge0Tr5JjuZxjGUFngZ1YrpJjuZxjGUFlgXMsV8mxXM6xjKCzwJFYciyXcywj6CxwJJYcy+Ucywg6&#10;CxyJJcdyOccygs4CR2LJsVzOsYygssA5lqvkWC7nWEbQWeBILDmWyzmWEXQWOBJLjuVyjmUEnQWO&#10;xJJjuZxjGUFngSOx5Fgu51hGUFngHMtVciyXcywj6CxwJJYcy+Ucywg6CxyJJcdyOccygs4CR2LJ&#10;sVzOsYygs8CRWHIsl3MsI6gscI7lKjmWyzmWEXQWOBJLjuVyjmUEnQWOxJJjuZxjGUFngSOx5Fgu&#10;51hG0FngSCw5lss5lhFUFjjHcpUcy+Ucywg6CxyJJcdyOccygs4CR2LJsVzOsYygs8CRWHIsl3Ms&#10;I+gscCSWHMvlHMsIKgucY7lKjuVyjmUEnQWOxJJjuZxjGUFngSOx5Fgu51hG0FngSCw5lss5lhF0&#10;FjgSS47lco5lBJUFzrFcJcdyOccygs4CR2LJsVxQKsLyjKCzwJFYciwXlIpZUCLROZar5FguKBWz&#10;oESicyxXybFczrGMoHoLzrFcJcdyQanoMyg5lss5lhF0S3AklhzL5RzLCDoLHIklx3I5xzKCzgJH&#10;YsmxXM6xjKCywDmWq+RYLudYRtBZ4EgsOZbLOZYRdBY4EkuO5XKOZQSdBY7EkmO5nGMZQWeBI7Hk&#10;WC7nWEbQWHA7xzKCbgDjWO6SY7mdYxlBZ4F9ne+SY7mdYxlBZ4F9ne+SY7mdYxlBZ4HtE++SY7md&#10;YxlBZ4HtE++SY7mdYxlBZYFzLHfJsdzOsYygs8CRWHIst3MsI+gscCSWHMvtHMsIOgsciSXHcjvH&#10;MoLOAkdiybHczrGMoLLAOZa75Fhu51hG0FngSCw5lts5lhF0FjgSS47ldo5lBJ0FjsSSY7mdYxlB&#10;Z4EjseRYbudYRlBZ4BzLXXIst3MsI+gscCSWHMvtHMsIOgsciSXHcjvHMoLOAkdiybHczrGMoLPA&#10;kVhyLLdzLCOoLHCO5S45lts5lhF0FjgSS47ldo5lBJ0FjsSSY7mdYxlBZ4EjseRYbudYRtBZ4Egs&#10;OZbbOZYRVBY4x3KXHMvtHMsIOgsciSXHcjvHMoLOAkdiybHczrGMoLPAkVhyLLdzLCPoLHAklhzL&#10;7RzLCCoLnGO5S47ldo5lBJ0FjsSSY7mdYxlBZ4EjseRYbudYRtBZ4EgsOZbbOZYRdBY4EkuO5XaO&#10;ZQSVBc6x3CXHcjvHMoLOAkdiybHczrGMoLPAkVhyLLdzLCPoLHAklhzL7RzLCDoLHIklx3I7xzKC&#10;ygLnWO6SY7mdYxlBZ4EjseRYbigVYXlG0FngSCw5lhtKxSwokegcy11yLDeUillQItE5lrvkWG7n&#10;WEZQvQXnWO6SY7mhVPQZlBzL7RzLCLolOBJLjuV2jmUEnQWOxJJjuZ1jGUFngSOx5Fhu51hG0Fjw&#10;/eUky4+kHMJoFoboGD8UDI4/ktIKc40M0SESBYPkj6S0wtwjQ3SoRMFg+SMprbCPNUN0yETBoPkj&#10;Ka2wDzZDtOh04uX7q2ReUPiFzpJ7YYhf6CzZF4b4hc6Sf2GIX+gsGRiG+IXOkoNhiF/oLFkYhviF&#10;zpKHYYhf6CyZGIb4hc6Si/n+cjLmR9L9RpyOYYjWdzohwxDdrhKFX+gsORmG+IXOkpVhiF/oLHkZ&#10;hviFzpKZYYhf6Cy5GYb4hc6SnWGIX+gs+ZnvLydofiQdOp2iYYgWnU7SMESLTlgZ2asyRPtld6KG&#10;IbpzDwq/0FlyNQzxC50lW8MQv9BZ8jUM8QudJWPDEL/QWXI2319O2vxIOnQ6bcMQLTqduGGIFp0w&#10;NYbOkrthzl++s2RvGOIXOkv+hiF+obNkcBjiFzpLDochfqGzZHEY4hc6Sx7n+8uJnB9Jh06nchii&#10;RaeTOQzRohP2xtBZ8jnM+QudJaPDEL/QWXI6DPELnSWrwxC/0FnyOgzxC50ls8MQv9BZcjvfX07u&#10;/Eg6dDq9wxAtOp3gYYgWnTA6hs6S42HOX+gsWR6G+IXOkudhiF/oLJkehviFzpLrYYhf6CzZHob4&#10;hc6S7/n+csLnR9Kh0ykfhmjR6aQPQ7To9PZlDNHuO534YYh23+ktzBiijSg5+cMQXcz9P0g7ux1p&#10;ciM938pgbsDKqurqbsHjAx/70DcgDQSsAXm10I7tha/ez5uMN5JBZlUnYUFAT33JTJLB+P8jL0zY&#10;uRj/4RMTdi5GgPjEhJ2LMaDtT2MQaP+XNewcw0B8YhU7x0AQn1jFzrHchk+sYucYDOITq9g5ltzw&#10;iVXsHANCfGIVO8eQEJ9Y9XeOQSE+sRYV4oUJOxfjQtufxsDQ/i9r2DmGhvjEKnaOwSE+sYqdY3iI&#10;T6xiJ/GgQTlYjBAx5yTZF2NEfGKS7ItRIj4x8c7FOBGfmHjnYqSIT0zYuRorwn8/nIj+ZQk7cbtO&#10;n1jETnxj0ycWsRMHxvSJRezEypw+scg7MQWmTyzyTvS16ROLvBOhOn1ikXfC+aZPLPJO0HP6xGKs&#10;aJtiRfqXNeycYkXbaqxom2JF+pfFVUzYuRor2qZYkf5lcRUTdq7GirYpVqR/WVzFhJ2rsaJtihXp&#10;XxZXMWHnaqxom2JF+pe1VUyxom01VrRNsSL9y+IqJuxcjRVtU6xI/7K4igk7V2NF2xQr0r8srmLC&#10;ztVY0TbFivQvi6uYsHM1VrRNsSL9y9oqpljRthor2qZYkf5lcRUTdq7GirYpVqR/WVzFhJ2rsaJt&#10;ihXpXxZXMWHnaqxom2JF+pfFVUzYuRor2qZYkf5lbRVTrGhbjRVtU6xI/7K4igk7V2NF2xQr0r8s&#10;rmLCztVY0TbFivQvi6uYsHM1VrRNsSL9y+IqJuxcjRVtU6xI/7K2iilWtK3GirYpVqR/WVzFhJ2r&#10;saJtihXpXxZXMWHnaqxom2JF+pfFVUzYuRor2qZYkf5lcRUTdq7GirYpVqR/WVvFFCvaVmNF2xQr&#10;0r8srmLCztVY0TbFivQvi6uYsHM1VrRNsSL9y+IqJuxcjRVtU6xI/7K4igk7V2NF2xQr0r+srWKK&#10;FW2rsaJtihXpXxZXMWHnaqxom2JF+pduFf/pL3/+/T/+9b/9+x//5T//5c///Nvvf/zy999+/fuv&#10;v/zx269//PrLP3/79Z+//vLX3379q975y5//7S9//EuM1X/+8n9++/X2fHAvGof2L/rv7faBP1VD&#10;/+c//vff/vs/9pf++OU/fvt1e9wp4m4bYhANY+2WOkb+/V/rGzfuiG7ewduT7Il0v3uc//5bzHDj&#10;Jp7mCtT4RyZJe9zvf//Hv/9t38gxZ7z78bjdInB8+7gTE/JZHSN//19//R+//9e//d+yxg/WGImO&#10;vPd4tl4+QKot6WN7fkQWDY9ps7t/9nhMVmVw9BvrvR9uiDLX6cwP2sEFpvPujf/FGQUwuJg5ch95&#10;/KEoVzvCeMwboWPwmPtC0j13Yeby7smnyYNrHI1Ps6cd4XLPwoNw5PN4cc+AO2zb7t3j088PO+zO&#10;oP34wgA1Bt6fLNyUcGHP3xxkvntyzh8fuan7/dn0vVzYS+yqJ/sGP5+P5z08HLePG0drB/eBn8by&#10;QL3n4+4GgLyB7uc3PM5/c/zHFkmRGn9L5u9xr1dHEy7dNKLACkgFYO33PhZXN9qmpOUSDMOvgYMF&#10;g2kBs0Ug8Mbi4xZPg5RmCFsE6Hj6+TgUqR/P8ht0D3c/r9I7u1AGleUfSVbzUwj8WJTfFRP9eVru&#10;GQuPCPB9RpVe7oceG+FHA3U/+F8hV/jgZ+RyNJoy8/x5XqXGPyLPlHdhQTvae2IiH08VcrTDA7Hr&#10;KRDVYGH5+CWjMJIEMpHY6swo5oTvWeh4nP96/IPk5J5neH8eV/eZbz1dEc4sCIhdzB87+7g/E+IP&#10;ID7AlLOMKJrW2LUk/PEsCZEws9crDjh8mpt/w+90+xB6DiDnVpwIe/EYTmRhU3fpvcdut40iZbOg&#10;5+24isPj/Nfjb8ziNYJcKXA9rs7mt+DdEaq9fTwf4bJLmGKG+tYxHgPTujO0Tmfc8xgp73Osc9Vf&#10;npmLu3PmT2A6fBqgJbf43OI212NhiMMEOeA/7LufT3P7ht7MiLgqtwmG/DRwtDZ3+/j8+Gi2TveY&#10;fYaacjy+xBNwlPNpn9HJp++sJheGdCscEmVrX2sjXdjLYTX8vOebQJif9rvHpr55nAuDgOth3DfA&#10;YK7w6YVNezamxQnfN+SWMbh/y+P81+NvMI6ELJCyMeFxp3h0F2m04CHHNSHK/c4ympHBY9jdLhdz&#10;43dAnifyhCuc0+b5zChG4dwE+/3u8enHpysj9RiFovD4+0cmKnePJ5iez/zx4aSC7t1j5o+vQ/ac&#10;LAyunxJCVGtuXecy1H068KB868ppSgyc4Yy/W2fzLFy3E05Sjgs9tfL4O/+UApkLVQYRcIcqIjkL&#10;RZtt7mh8EabsKSXf1zPKqQ+YQh+JKDCf5rftHt+fqUeg6RxJDT/TJpv0/VeYSlgYVbrcYbKpu9MR&#10;qUWkj5lRqlI1QkodEdYLM7PjqOdjZr97fLrH4JPHWDgJsXx8Edo3BLD5Efy4uXKOmVHF0pw5eUye&#10;VErUBMm1mW8625wZyVFZ3Q1ogzaNyaKljY+ld+TbPquLM99kB/vTOz/ubTR4Jbq0HxuFEiSoA1J7&#10;28K+4DYrslamqGeekXeDCSRpc6fHoDnB/LEZPbOJ7tqeCZGgcPpdlNGK2/zDd57zTO4bIMnD6HlO&#10;5R31V3AS8s2eeVKfstsL+yVL2Vd9SS6M6gcFIL6LDA7L2AVOgp75tRleqYnlQVJN/BmRfNTBXeL3&#10;aIDMuEUKH4+ta07QNhf1bim2TocGFlnmtHqc/7bxqJYH4ctGsMfMw85ASu8jZ8NhtICNgyWFUmUc&#10;w4poAQzv+pvRqX2LDjxhnaj+irViHyW8ZksKxpWmBApEU3tzWryzyZal2F0nGpocH3wCv07lyl8A&#10;IzUisLSq/DSNd38OLGSI6zr2fMGe0vNAlUY132B7atPRmABSoZLTS8O8gvW1ZU8EDsSPQ3wgQDOj&#10;+DDtjSGBeA8ONkr5blhV8riAzaCrx/lvjMfeuNl18vi+S5q/H/+JLuMViQVaWfF36948C9aDGccD&#10;0TQQP55JjIAGxtPHaG75GOaXaWQ/i9QHtQu2rwGlTJyeuh9yVQZveNDFejCoHhyA2SXQ1IUKDTp1&#10;l/VXngQcK9Rt3n20HtumhO2BYRrJVBzU7jotC4MVRXY9j3cReTrzG58qmB55UrfH5w21PNb+Enc+&#10;6Edg1R0vjRyYbU6frf/GDuW+sYREz7tnKwiPO4XLB6qGvYiapSVzJFwwyD8jfZxlI452q+N4/MAD&#10;FOYFlkJ35XbFhddw+bxvcLBANiGHzZrXcPnEnWDDSTJwxHnvN+CCaeE74m/Q1HFphse9pvhP+Lg1&#10;KbmNE+GOxZ0BFbz1ZR+3BxZGdTeDh/In7lzqgT7RIiEGKRenyf/cnvYUXSeqv9pOYav3FAU407ei&#10;u3HvjfwAwRwn1vn/wZPfMvtJUBQ77xvtiWW2RUkC+Szr/uqvtls0I5USx6uItvphOKmBfOJg5DDT&#10;K4+8PfJlKtqWXzFt7xKdnNvfT7bgRc1KAJpUejCk+l3nnHQV/DJnnAMcdD10X1LcINJYerYqDp8a&#10;Kiy0OTUnnekUyOBJWpSigEGp6dzD87Qoieb1R+jj2rS4NxzsOtGloPl0fuXpJQFhEKXVJo/SuZAw&#10;8QfpAN5ECB2M8dDDzoCDBkAExhSFOCoYKMpOqEsZqU9x2afBTPubZGJ1ovor1oqjNrWQ5BC5/Y1L&#10;QFMjGCUs13enY3BRgn5C5uYfcmK3/FxPC+f/jgo2BKSFTz795F0vCldB0wcvocInqG0z+oFe3pTF&#10;/DAszzj2YGQFMj49lPJ2QISMulyEQthnQJb+7rN94DCqKtInJGb8ROeSj7jTFl5KjTrRG7GDZzCy&#10;B3D3sCubA+/FDm4VWHxsV2G3Yk1+wWpTbYOU4Y7dmrm7VmGWJnYQ+gsWCBfvypyJV0dgoPMCSz/l&#10;6OuibkhK6w9Ye80suoQY8BZfR3V7oLlU0walxf3zbw8YcbVAdqTytDKyz3lEPa9GfZ+IUVsg+Hfi&#10;1cRHIbq1zPnpq3OtE71GjA+AZbxTiCz9aO8R44nGYal0h/zwZnRH/+S07d+4o6tsBTGejLbT8C5J&#10;aS10WHOhqAYqvEN32+qKbVdnkag1KQwG2HQrA/LJY3Nx4i7PtuRLiIGWg1oVGIfEalUA+WFwLDnG&#10;vKgeFnAToNZ07gu7BZXNeO/yrhTfbDmCGcjowJYGsr6gxMvT4jCxNJDCUcEIe/wwkNHkBdLu5F+i&#10;07Dbl9q70j3sXcWi/MzcuQMfLUCDengh6v1uWLfIidioh/mvh388HSO5P9jnKJan4d9W+u4Kovr0&#10;POw1Zd2onlTwe+di+OFumZH+aivkHeBaCb7HG3LvtEPL2U5o4kaFO3ZSzAM5V6K40X/ky55fvAXY&#10;pf2BoSHzOOaUPGtIdoksbmgZ8uPtO7zLCVc+veE5Sf/rATyTDf5VRTPjbWyUI8ex7LJiTjvFDc0B&#10;XhXvIgEqaeBroBI4CPbgasfMeMty3WjQ4PNV4gBjuJXNe1YcuhAlj1EQvTCiI03qHTPj8TEDA1kV&#10;IL8+M54O+9YOks5PgzsSdu0wUCSHYCY3+iE4/Xj3xV6eGR/ZZtZ5Z5bmQzpmxqea0KanbJWMG9fk&#10;gqNt5gftngDP9ZnR1b3qB2faTuqYGXaaGsjE8cG+O7kgMTO4ndRbcar+CgzDbYETO96FSqq6RqSV&#10;Twc4iZyoHwmbOhYGZZhL4tD4an7DS1S1gRaZrPHAHqz66QbLTW/3Y9LJCOJS+uKFISObG/XazHhj&#10;Um4DWSmk/abgxk8HD+Q4q2JwY8OZRPPAFDiaTfxMz58ItzxILJsqczZ0oMN/iHlf1Q3MHtbtc15T&#10;NUkekZIb50xGRqPIPEilOuRBpjp5PMa9mI5NicYdDS5CmxrcVJDZ4Fa0JGJEz/Q3yOUzsLgnSnLu&#10;WakdC1SFJuS7JnHBoWrXc2ZexQeb+o1EHdDgiV3OYuIxh7XAPWGXaRU/vlD+Ktk88ftblJ04c2Fq&#10;WN8xs+zUBWgrPG2+jXt6cGVRbMCFo7FnqDnazOc5K4cz31ZPkwVo47SQsbDDixzAIXSBR1bZXH6s&#10;PLVCdHh2kwOiQ7xyPpzyMFm3ueopVkO2QP+Yg6wISCDnSHEFz1OzqnNZNwm++SBLNyqNlGl3NL7x&#10;OP/N8R8fmbecmXlQkMf5r8ej60RxA7wdx4xPwuP8N8fjrTV4e/h5XN2N38Id4biAvOADCRDwS2v9&#10;5EjlgbQNygKXsEUpNdYQzhCRQLRNqxM0Jtjh6lQ802sUgkFxTx/BHEl5crDJrk5IFwrxug8f9DVO&#10;+EQlT8FCasZAAk8U3GhXoIiB/D69WHpyA3zaz4uckPDAPaMwM5MlITBzAkHrkUV/3tiy7cJV7o8N&#10;6oPE5xl+imQ42Asw5mB1J2JJ6cr2CryWeMbxwGpCD08bhURT0SMEyNe0hlPqWKOsa/Nbf/eUdpCo&#10;OExj6bgUBkX0E99Xio+znX24RvDGSXO4scY6V/3l/RFGg1KbZDrRIsAjGw0PuPKguhOOe5gTHe6f&#10;CYO9d8+pLIqIEPMWFvEPMP3Cl+w14vRr1lp3Buc74z6sjKlNzifEMVlKBvmsMn4hVnNn2GnNmT/t&#10;7HRmBh8R0hNFF9vTOXk4oGHIhTa/ECJOkyDJkeD19dMUmtjqOBw2SSHYucnYsbMjmHk8RqPM6CjO&#10;8sZTLu4ZTEitDg4x6Eew4EyiwXuFiVL3zFlZ4uCtQmu+vmfums70ndlztoHdWXRAJF8H03NCLAPp&#10;cjv+3+Gj4Fmj73qyAwZjsKFgx1scUdPJOowcxz8Qo8F7EBhfze3bja+zBZ0oqSxqf293bIfqSsag&#10;x3AMDL5D9g1oeZocL3lQsUZ45YrmRx4MKka8S21MNclxYmDWGGj4M6qoRyaKYONtnCevTvOlRwtD&#10;KQkIyXYg4is3EHGFp88DP/gRY/A5+G+DLHJJN1Pvh85w2FEcuoe9dVGh6IbWe4ONpTvi1dpwalHf&#10;EeDgDYzEYTbP2hY3jp/DYMN43Tfh9GG+f1za7XH+G9+n/AI/Suz+bD1vdk83l+NdbO5k3S93T0ce&#10;kCVmQzZljM2r8l+vDv3BltQNb27C1+P8N8ej2waqUlDwyJ4gHvd6N3ey6+w4BaNl0zbaf7UZjDgK&#10;CmMvMqmdJuG5/Let7c7inUWAJ2lbWJpKiTK5DyEQMTU4xqu16Q0Z+TtS77t576bV+BSA6M9KWqia&#10;zRlPwgbkulHPojywwk55/MzaHFjvkNHIY1xbflsZC9f5vIJxbrCMH5Nc0SJCeIw71XSJNdqCBuaG&#10;VJuBVmFRMlaJcT/zed5is0Yuarmzr5MP2n+NjGV/6IKexeNewBSvRUIFhlQUggHkUETR5es5wpoW&#10;fAu8+3VzJADDlv8LKgfQiKbnwpAIA59/iaN1l68JkI/fndfEAWGb/kSAcpjFIROfUXZsxVnDuZ0H&#10;lg9yIUiCyCou1Tr89dLud9TdkNh4UA4mfNBf3WWQPL5Xq6pYlZFVaYBiDsqt2UgUM6F1JsynRLCN&#10;bDBNvIGx2jpR3SJ6wYN4e/skK86GXR7mv7E+zpj4UBuOlT4hdJ3LL/GOYaF04IKfCHvy9uKTxPcr&#10;Xd5hgXZPMTX5d6ebOpsWDRXrKz5MZkODh6GFRiVHSduJsk0KVeDbRIdoT29cwnA0fP3RsYoXVxm6&#10;+4dVdFpjQ9grWVoFG8Jlrf3kospTXB4Lu5XnwgwKzKn1ujLrDq0DvlqnRU90Ls4Nh9B2jjmnQAYj&#10;rbdjPKKqlP0QuDW9Yaeoqr7fLR4PRymAU3ct3M9ARjSaTnDEKkWp/zC7t2BWVdhwtirZ8tmCjC8S&#10;uCri412X4tVOFbWtxd06DXwcLs9GDv9JZ+PYlSbbvk49eMo1f9V/gy+92oGHnZ6UgOIlnQCFc/RT&#10;1l4rueQYtjto8aQovEZ3ia1hmlVHEyjxtLGqiHklfizodPWrii3DuXV/9VcDEZm+qWjesUAaJZnO&#10;iC+k0ocpRupJjz7ykBgWd8r9F3KjEcQZYCAZR5dCdHipCjqDUZ0VKtbihnxauSGg992wFhSr+6u/&#10;YreoFmZ1x6u5WxisnTB3okRNhc6nCCpT8PH02rSkSNgSONktEurYzwRkdHNT8OrZ4uCypkrt47Mm&#10;jSpWFS3pidaw28LYqbvHMdPQUeHE5ti8tFu5r5yyjDWOm60/W/iD7z5CsoA05eTx+5ODYyqAI+1P&#10;r02718vFq+hnNUGRoODBaGa63U8l3oWamrS5Nq28iF4xEfQaYcYvS45UfDglhlGKdGtU33gKkBfE&#10;mGLdKXg3rIoCRvK+lZ0eshXdpcgTavWycwmJHeieOqBLu8XshcPFhzm9ll3r/Ugp825Vo7YVaYND&#10;5tMc7rBZrk2LyDYmU8I7VGj1i1JBdxVjckmaSxEuOepYKoOov0Ih+xIVtN2eTKvtWF2bp8VnZKfS&#10;YUZd2u2DLCdHO3DKDCYWVSVZoXeiN+EHcuUHFg2x6ctn22t6tMT5Hihzz8CJk58xGYwy60S96a69&#10;KiqK5W6I58dNlSkNSyGdhi6AyMP8N4a/2pqHnR1hhRYKXaGT95AuNJaW8KUjxEH6DjfQS+xLOcEr&#10;nMfm+KsI25NYWgFJnqTKWIlAhEbnn3xKLr3lG63lCAZfxhxE6ZdDAGgB8Iie46M4ZMAS6RvtZXLa&#10;VwZgPc3XFiTBJrL2G0/a5DNMdnaYkMaQhkh6w/aq3pgLycbxN2V1NUQlF2TWUt+tDt+XV0ecHz94&#10;gPXl6jDlrEQKOeb6zQqZ2JNUjOC92zeVe9XmJXMR/31jZfBetLoiEXhMRp8fY24tSCLe5a63xgfJ&#10;MVNufH/6eErR1vwYOVtVVx6zbj8GU7IYoe6y/vKen+rosJ8LfJ9PDzPjiwp7mvMjYbXQPkmPvO09&#10;93hT56q/PDMon6uG09ekIPQpbKkQDSCMkKdTbxXqx8wOfAJmx80JhVuez4yb22FhJelVwxiVCsPU&#10;n4bYqmKNJ/mBvh8z46dp8ntiaQP+4/BDpfNbQsrAYY/z34DODQyzOStyQZdvCobH+W+OJ9IdchZN&#10;M9LKOkHwAhJwE7+FM6FGnIAEXQX8GOE1HhEc0LoKWphy9a4qQcqvw6UX8EAct5IFczRyfcE7MyTw&#10;sjpUwDu4jzEeSbCgWnO2UIs/rZzy6hZG2SYpbF8YBLFnuhe8w22aC8Nga8HD6fTPoU1ySyicqJt8&#10;uvD4gQnAwYrviseUD3jPaMxA/jq0ZQz6Xd5s3ssD2oXxkWw2zEy5WIT82TxjF2YGveDeDZyoyaqi&#10;68GppibmbOCAirjKY/JtvWesK+It53t+GZ4TlsGjYn5kLHKkQe2QHadnhcPRGfbEAeAI9azIYnAC&#10;h4ITRBLKuvEduskIfmskyYt1F14VlIzu6bSMXXZh9RaQcBih2SpgrL4D5TGrSa6KPZSBorrL+itm&#10;xhFADlqgPoxviEtgWCIATRmUrQwLo+FLikdcbI2XXKMMAq/PlCO4U6CwsingGYYAygafrtAm7wCG&#10;EQv73p4vTM+BYyrROQGpLEmfkcedw+hJveZr9kBNmdsnIYb3Ao+yEeLgIbXgAEpC1j4vwkhepqAk&#10;jNXBJ4DKhlPHQMAXUS04HoPP5nrYDEkHdZf1l/GC8Hz4XmR0Eousp0P+eLJE9NQWr0rmQl2+Gzcx&#10;DDibAutc9ZdnBkiR8gMtAK9h5o4WiDU9tx2cOTNzse2gfdBmZc8IdnFYGVYQON6l4dM9/WMTNJZ4&#10;zPyK69RdvtN5KWEwzBWoTDo++Jbx1LCis1H4FTYyho7eWx7nv8f4pFfVxjU52GkM43gAGPapQqdH&#10;zMfj3u3mk7r2wL4nkRI4VMP717vB2xT6j2LKZEvHGznbGe+UhIw7WZRnqVyDQn6k64TvW+US4fvO&#10;UyPAZ50Eno/xvr89UadXEHDE03XAnRhl49ev4ajxoXPBKlCxdpzuxlccyVlQiIyPM6pz9ijEwQKT&#10;yI6dwV8jJtNR8LSz85kh4IhhSM+e1BJEuEmUPP1QiI6ZsV1S58G+aELj4swAJ3RmjA8+Xan/jnJg&#10;pKL2VsH8/rDxizomh9DgbWNQ3WX9ZWhD/cZ1ZS4NHI+UMUTODm1KKum7URdG9lOWAZHjBvwCd+tc&#10;9VfMrDpAx4H/RJx5kIRsOZtfAg9kXdkzWJ3FJciplXRyBmNZZ8Ca0EuVwfgzdHi7pwkXyBA7hd8h&#10;GB2/JpT9AtoD7UiWpj+TNh1NmeloYRpPl79wd5EBgK4TkPU4/w1oKmMx94TwyaiOx/mvxxMID2TG&#10;F4cmtoO3W8/pmRH8tWxFLydrqkIOdymH1iCHLhwqaFII3VCl14YLD6f7ObYMK+Xe6y8c1vGWZOx7&#10;SJALJY2sjSeddMojG78vj7eDkE9h9E/fx8/mXeAYS1nr755DDiXJ3uGjJPIADRVxkF5bNMYDDLCj&#10;cCoQ1VEvHqOYJPbUueqvdtJwBLkQ/C5Bu+HTfcIi/uOa54JhiGcwFqaaS1hvk2d1Lu/dc34cxIs1&#10;rcKP9pbH+a/Hg4z2f2MTRAV+h43TePxTkd6AanloWh7nv/4+RGyfARb1kR/ocXU3fosiBJ8ZkcXQ&#10;831mqGno/gYNAbIaukLikTIccEerUoLWBcjRjA0Ebqel6s5MzfBK/TfW+CV7oSnD+OHwvVyRsWg1&#10;MJQmRCmnIWVjx/ncGSImwUWXBf5fsJGSLTy+bY20aSf34srOZMyEnoeKpDTF9ziBdk2OSMzSl+EZ&#10;AqdnpmqAkP+t90FxpoGKlE3HmaF3qZFFT2eIJPLAPSdlWud60fnMdO80pcx9FaBZFhbooESYGnEE&#10;e3Az52O0t4WZ0QQzO3NuvCA2nRmVe4lnBYl0zlwY7Z/TOqy7rL8C+7BlZdntbEtVJdWnSvEQoUaD&#10;k+ThFqA90AwHcFhq2Gn4Jxf2jIGYPb33Ut66KbLo1SpgXxjxTXTccs4UQuGT9WOE8SUMpmo3mwLC&#10;dL5TazZG+q9psy83lsgfaXMcT4GdE//Qh3A5v6cQehZAm7ELwpbbDxRFv4fUXOBnpP3+8H385Q6k&#10;IjYOjdbrPsUJuvplNxxYuRI8exKDXclwaCeTuQKJE0XeYAu+0Ci9AnPqr2dqM1QKy4XyXt4olT7O&#10;H7Qjr3AYf7YzFGDkcC+FC86xWGg4jgMXuLpddRsnRxvkCZS8vc6QOp8ZroQrqKkHU0ICuXQKx/ox&#10;2sMwM10EMosNvMqU5zpX/dUgi2rIzF41Vk09TQLOzOyFgYI1YspjdYKIheGhWKBw4gB82u/iQ64k&#10;TNkicWMfYaZDGI8ImdJ91Y8zYfCaNUYHI3l+dmijeulQ+4PcQHBjsLJtB2gT08wScHI5aUsduFXh&#10;W38FtLncKruGKJ+wRSePTRHfM8MkgkHYvS4MfmMJdERWr+2ZGL660LQ9o+YPYQiKp7JUiBotyiHK&#10;zPgCstMvHmTdqNzor+6yUi3jCKm3EwbMULAh5XH+G9Apdi5M5hrVFuNZ1nGlWgUFQzVU8c7nAFNy&#10;3NwbqgVJvMa6s/rL6+1jN0SqatoNoR0UK7s5UXCqdOQxlrmho/yd85lHGJGFF+eI3xU74ge7EeMn&#10;/VWc8OFF93fPd4bVn/6KkwBxH/7hk824TDTeY8CNvlCi5YA4xZbzmREQ9u8Qo43ckfw0GRy+yRXZ&#10;BblU0lX3BWMcmjOqz/WZ6YwPzu0UgmJDELDINZRNfLaNgPBPKaulUEjv90fXW2k2oAxgOHzMjA3W&#10;LOBjz7paq6WPkxJPBGaYGXkR+h1xTVb+Ys9vIku4/Yg0iDfgG0Fn9nm99GnS3sqFMtsHcYoGq5f2&#10;HBj7w/g3HlcFNyLZnnIFBdPjTF+vDv+OsRcm8qPFjwMCGyn2z0Ibb+x2c4qpst1CcqJfUnFV7G66&#10;T/OlIII9mWZ8jH7WRDpv0wzFMK9z1V/Bd0gXUGubdl5CnoqpeCnlqIvHUrwLpioEaP8rCzs4Qp3L&#10;/CHm5K0P8kDio90peJz/vl3jzzCleiR35rUlJYBqSpmJRWC91Z2Bu65gVOXRofXVnb3DNcpxMNz2&#10;CWRKZSThNa7hRcaK9BvCo3eaKZTwgZg7xjdi7uAywhFWaylBmV3UdnXj694M/f4t8LB5dQ449o8J&#10;DgyaLMUmRC5jjXhuF7xRhdLVkm3ISGEzqPLxaWJBgxoC78c97seEjVaogvwfx4tVkd38MceeMQgc&#10;EiYzf1R0Sczgjqs2s3Jv03tR4Vt/Gdp4jB0LBVhSW3t9UrlIFiz8l9rV1sfEJI3UpImmL63ONeIF&#10;cRKfERMED/gRL+g8Z/mIo0TWYlmKFAovBSFXXYlkIBBJ9OOe69eV1l+GkRJh4l1UEl3oWGbGxjE7&#10;RFEd2pFh7Mtb1E4HYXOUoNW56i/PjCfcwRUUisjtOfACQ8MHryLmcc9kfTjHhqKL6J8FnOtc9Zdn&#10;7vIfCAFySHXPWOth1SG4CTdXvMDaQmzGnmFsKZXqXPVXzIybIVMr8J6izJSZoXhCFO3TUBxq1PAY&#10;NPBjmGxb2LTnASNJ9czoGh+Vvc4Jdxg5jKcrDG7G2J9SG63/etzpzvqcEnpYSBcueNQfF/7Z6oUT&#10;R89YOMEKdJdYY52r/vJpYvU4d0jtt6ovDBQ98mjIWZP7qSysy8KhOdmR3lznqr88M44Hy3sMyLCL&#10;DgyGMM34ENOjAUQiJOGiBuei3dW56i/PTDatEQWp8Biih6wET3N8Wt7UqplSZ0pf/Hh8WdOA+H0R&#10;hPQ99jbg0flKsaaI1DTVAP17BH/P3gHhYPJTIsk9KfE2LKIpFhPGn89MRNp5Yfi+QP168CQTmWmi&#10;59G4oT4uAlHnE7utc9VfPh05xUJbQuObUrc6gQh2qmK1YGS3blS7pSxfqhJTmOK4wm9WP41hnCKN&#10;oDPKeJm5k5coq/gGFvasRgWx56c6GwwzE1M2SAD8x6hf9GIG7/U1mxuZ7qtqYdR7ZgXbecPZMFGt&#10;pqrMsq2xG39+mrilIiKsygT8NRVo0DW4syM4yYXRR+9gAnhtnN6MDosb5DpMUYdccL+XgSEt++Pi&#10;1o/MisJZOPQYw2V+5NqREKKa2Aadusv6KzC4T/UiIjUUIfDpI09PTdibIpp7Vmsoy+aSJ1Tnqr88&#10;c5fjh/E13PWoAJb7bamLJdGACpIug4jwa1yMdY1f4GN19SadLbDdx0/jPgkEV2vycc9K5vdjtJkX&#10;2uL5nklwsQpMwaViHeWcu9KJk0xQ6nPQvBoC4lE74uJ1rvrL0CYiGdkIOlEEaZ0Z5LX2942AhsD7&#10;hdE3ObN21fR+W+CRpdRBTrjh070nC4fsIBe4bYFIUtuzomhtYdfOufPvEZfh3aoQ4KEgzLp/mtDB&#10;nJF+pATBs/YMustURSVetvWTM3fQtQmgZKEhy4qG90lV9KbINu+kWkcvuWt7xnWStUwkZoAk5SAV&#10;pHe8EHbG5PUxTM11Y+hmcTnTxZlR50JTUf4+ST/Dp4k1tIPkMTMPjwkpBVXx2B0kLs5Mw6jQzogr&#10;4G+tVIVydpRDUX44HAb2YLb/Ws1zQuvTtVoSCRIdwLvumaCSa9e59xvf9/CYhTVOAjp0fToqBVsb&#10;D0om5EOCRcxJ57P0Nnqc/+Z4hJXjDhlMAbIeV2eLt+SKD48kAWsaPtSd4dHPy7KOmtXE4L5dzpu2&#10;M+cz42HN7CIiGANMsRikBO8gJ8UhHBTHzHBnR1kQIEdtWJ3Le/dukfUmCxwTdFLVQXUwGseTHINi&#10;0xaBHdJsoHfjUUrjpCnFUb38++8TMkkYQLAtJvjm+7oEOPAQMjs6YXjddffetRxnwQBPkslwsmd/&#10;HrIWEJUFezGndAdEgwHQe2Gjns+MvmM+M5fUgnBEAE1W5FsOYlIMwuVcrGLlBki2Ud5VEV4v6Opj&#10;VycndqlONLwggkc0DuJc6i7rL9MhvMk4QB4H2k+dmSh5WHJQzJQTKfvTkXFCkJFReXHmwqVUOVNn&#10;LgwQzjxwKdSUrKvmWJr8vjgzztZwhLN7ONwAbajOKERvE6i1LgwYhc7CuXDO+7ovzqzc18Bt5C9H&#10;VT+Nhu6yPfw+0R/6OGf8r2BG4+vopi2ycHFmouqm3ZO02r14L3Cbyp7R81MKBmFuzRK4NrOiwk5S&#10;wDzB1C171sWKFlakfGKC18fkjoXnH32Hi4/2xxdnBjst3Mk6HTpswpGyTA6W4fKAhDbFv1DlDm34&#10;EYUu+1ldnJmgLhipkyK4TNH6sCn8bHZKEFsMRp0zS30PesbLxswLGEbASTf9tplPSlVwt9pMJl1h&#10;jNDiYSHvob1dMvcr76i/gpM8gLbjXvjyZaz0PAw/AzkO8Wn5bSu5g+sqjdvXfQRwr0FbEHQuO4rp&#10;0CSq2mwQ7EDPpOc63wTmSTLPwjnTL0R5xm3VSJvhnMHXLIYicW3oSIEZi30dZ0UGTXD9i3vGpLYv&#10;gfplZTUVaIOARl75MxqTOjAMKenDIKSDlqe3L87cewWIAg0EK03HGIa3M5T1nJmWMeRLNojhmVOR&#10;weWZOeQMBpx4r/uCRhXvDIwG3x4Y2mamP6lY/PWZO38nQm4sE8YN5MoBvPW6ILYcRokhkZYNfV6f&#10;ufd64ssbNF7OPZ2MdIGFl9aZoQzXDe6Rz5WZoQs7KOkRP7lGOQETrLJ0BwQsscIncbPzc7YmGDwE&#10;t7BSjHZ6gpqOfCKP898c30VBOZdJ4z3lVMDMVgTuT0ylSjvlsa4vqZyqPFY+7wuYvsmrINvIeQhk&#10;soR3C+p7HU2mkOvR8t7FZX7KKMW/yfhIMrg0XisKPravaMyjfBMb5wJixc72M4MODj/fsZvTUyDa&#10;50IfVFAEe5WRfTqConMDB+uTGaQcvqCpEV90pZPhSAbztRoO3c0dWZjgC/fr1pXWx3jyS9a8NMTM&#10;yjgi3xOvHVfa5SzQG4ADDZ7hcf5rSujHk4EyRc2G8QV+GY9nVR734sxEMEGfyh+ooYPy0UxKSN5f&#10;j1SX9ZzyQa8gdgZ+ueoAPJHTdYDEG9xEIUHKBm4SQMp87wM3h9k+sAyi3RBdycictjbgcf5ruCvd&#10;NLEfDmSp4nH+m+PRK0PPwaErqmuywOP8N8cTygyMBeARv+rOaRp/RGAI3hyS3eNOz1VO31wVIddt&#10;4Ijd4xNaRMn+si7yhhZfzHysFx8Y5yV4JMrgQUjwolGPnv5e/FGU9sry9d4NU2r3kgug+uPJ/eEM&#10;oOA4M9y+R9tUf/fFzpC95sHiUJVWQLTuMUJo2Djs0doKWB8pvxPXOJ+ZIIUTveipEbzggKnif7Ew&#10;UJwy4AryVzRT53pDdRim7p0Lr6S23DR0UF39VpwLud62rHkPv0ON4f34mC4VwZuOt69BDN/a8S5M&#10;elAdy8zUfm2VPMrjBOjVmbs9k500uL7LwtCyars1XADdupNur85MbklwrgOrE0v6T6uGdcip4xIt&#10;Xc3WNDWYx0qstscPsrmJQRcEJMpgnzzeayhjRANkUFgQSlfJTLmKU/WXMQwLwJRxorSS5GOnEkkD&#10;TvY6QCJkjj1jbOA9CL5R56q/cmZM+cBOMi8IUNY94wbJx3CywScPFBwNwCWPLm6KqnPVX54Zk9/O&#10;hpNcDSry4C/tII+U3WPPVAdkMhJ7XslDUBGu00BOUl+IrZJW3GbmwjYKCitI8E7Yk0GiL7lJ16HN&#10;IWcOLkGYuCU1N9Xni5IPBfaWmbFCXLNN/E0pPQsz13exyIZPw/UDhfAdyNgp4g43gBMkjiyma/SM&#10;SFN63E6RROpgJfXTOAzyINXjb7Bq8A8aDTgKolMLe+50zyOHqYP2kbyriVtount86Me0BJFoatK4&#10;YrNlrbGa9DxzL0477GIg5XH++2q8scnj6mz5FmszcSDURn23I44jZTp3VkhrlV8QxHP6oRwOQ4s2&#10;kh3dLpGKH2y9gZ2Q22VfHGXC0Uj8Gh5xPrpevXF2IttDWzos12SCVJCwrYJmRAGzqwtsmmvATk/z&#10;HNrkrlrnoZJ2rL+ChTzttDqTSDI+bZtIVfQJ17nqL5+zjF5Ls7TIj4PkYxY5FIHhb6x77h8D7QaS&#10;i9DuZtb+hmRPcluOmYHO4KqgCs+hCvRS9PYVaHdiFolCE49hU4cU5kzHwrBe/pNeTSuthXPudAeS&#10;fyOPtIN2pz6iqg5JZL32ULTLerKv9VNKgAl77wiuWv30HBzaqXlCww7GO7WM8aogeWctaHSQD6OP&#10;HDZ/8826SJ0OMwrHhPpttHmOddUdxuqkAjUWRYkEZ9afIsayPeN41sYeD+TBhsJMMWN027qEtYSm&#10;VGorFoHjJXp8+fzgS8qx10P0WXJKyoKk7rU3Kbk/bkeqOzOsYodKJ21GvMRjRoA8yn89Gg9PcyFS&#10;7U2a6vvTYjVRLsro+bTGb3erJ/1txIS6C68Hxa6xpRNwvAVkdz6k6i7oueXYdYVbOQIc/qEIoBLA&#10;zMvDHgdxM3qHdWcDVLTBZk9+ErpHi3hLH+SNxwVZjD50aH/zNX2QDiX3hxBL/tusAfmBPnAtwjX3&#10;t6jDrmoPmclE4uKhrpErsCDpFoba3iQDbH94jT6UQRqfhbJqao+KCJEQ+qwamAzwJ0AaXnV4x6tu&#10;kIaVOQChntaWQ6v8Cf6o0qGBMlrNEt6eVoeD/Xq8gooXXg8Qb7s/2aC0kcYAQIOh5zyhISWh/ABx&#10;z91mI2JHVLy9gypPNK7u5w0+wTnDGCR7PhKwON8Dn4aZwNdIryFDAP1kmGkczdk2NQqdSFnkw7rO&#10;urvJFvE76lWhd8xX1ZslWKdybZvj8HhIAnJAjkAs22qz1fOpvwJ+6roTc2IntSh3fhZVMLRslYZV&#10;7YN0Kp/zG15+NqcKZSNGyKVHuims2ycdU9wpE5E19DwjbuxmKzJYkgPXWeqvwEqlo7d9EqcOO9b7&#10;JH3L7QzIHFdwpl8Q3lEYobByv6FrgQ/gSsKq1ZtccaiITP9ZItVB6oSkiTvXh3swa38TZteYxDXe&#10;Q/wxvHsKPAxHhpcBPqbPqo8CCkqZFF3TVoOM7/butVllUPrDqHScbr9VWRQNglIIhjA5Xt9sSg79&#10;R+LzNG0lLwhA8fK2E6lxPhUPO8UBxZG8Dh1z3T43KthCJkVG6dRlD7t7eZ+QwKRQlKfTKs+mxah1&#10;egITDD08id07jIolx1n3kyKN7WQjT1N0ennO3ZXeVkvYoGphqkZppIDKQ/1ucQUATIdMeC86SF7a&#10;Z/dZBMvQ4rbbCq0xaGFT9nkAAbs34ufTnD7aRtBkzdiLjQsryvd4x6P816MzIUeJbOlk8KjTc9NF&#10;pg3FpHtUNQorD79QAFiKftkPZBbISYZ7KMjTfs7m5D7QAwlxirU4XvIpbFP7eFAOQns6nuLJigWr&#10;KdMLO9RbDr5IQDmaDynero70Dcc8zH9jOA0PqFtpdCcXsKvuPcx/PRxxH6hGNnukqbw8JfKk056F&#10;Pynq8nYxSDqsQy2GwCBJgD+Mhg7bqRycsVvK6XFQeBu0S5MmNQxhPQlvrK2QjqSDqpFneXiw93x4&#10;DQWUVNCOkeTLyGzMOUlDtY8E64qQapkUzT9EFRyMqjPDr+6t/jIedK/mSeW0/Yex22o2JjlnSsUO&#10;pMAMXZkWT40FB2K5rfiYFgibYUNIg1jphY6aYl1nyVt5FfuysEDxdydmqfB8kBPlqe6sDrSrYK2/&#10;AsidqDsTMR11M7Jm0BXOsCaAmCrl3tm0nSidd4uZHlqvLu8+BG3d30D2infmqXYi3cPqy8bADuqz&#10;lkCuLcZbw7FZw5DDzxMuqi6kT4f5eqYTdcQ4q1OdCreopYHKkVJyovyRVhgRG/ixHJM9X0EoBK2t&#10;aqOdY2ZWcnH7hjg9UY/RQEMPWdW63yrzcl21QyOtQ70Q+n2qVUM8fO0pOsMjYshSo4Qps9FCYdwb&#10;c0cmVnuTIOQK9yQ+rxoxzcmexlwmgBBatwT6kCT6wgqtO3tjxaJARlNOzFMFBQAicualFavxjVeX&#10;8aZM/200SUxIppL2Rda74gLt6x7lv6ej5/rWlzlx2B0ouPs80DYp+T/sQpfGh89DDmQUmHfrYjSq&#10;Snx9T4B+O5qck/API+nkenw/GmptjVsIDaiXxfvRNBaLfaLApnw2HOupN6iSwPcRBcCw4qFSkQRb&#10;Son3ral5BiEjprf47O7HJbt4JY8cj5Jvp8FSH3o5UoDiOkJmGFJSIRuaOrUFQdOtquOS3tPdOKgL&#10;O6u6jY+bLOb2WZWXFbUHX4zrB7Es1OSonUGFZv3VYIuCz3fbZ1EhaxIruZ9I4f0hbb2G8gGFW6K4&#10;gIRMSqVP5/S5Bn3oxpXGJRSz/EFfpZjLKRaYiKqzqZh1vh/lZ8WSaSlYwYR7KcxfBbWrerHfgNgo&#10;HQCSLHy6n9M5iWOHkkasUZVIHQoq4SJ4n7pZNXej8RMT0W3kSWSJK5Au4Up3HfV+jULZJ44hm4Yn&#10;yMs0HJY4GqA6+uPUndVzI29whcZ/4DaveTkKO5fG7mtT5W/yz4OX11UGf8BpGHEc3qLapIc/N6m6&#10;dy3Vexij9eGmdnaCBfknSn05o5sBFmj3UfqMqREMhzPzKP+Ntam4IHZE+n323fOo0/0gSw0FnJ6V&#10;DyAoaKDWlqye7SXurWyh8LnSVWglM0hpSKHxw6Bpm1rAhIUcIpNQp/yPHYI/aFEaDhzSbOJS7gmH&#10;vd+AihoxNJ812eVHlMWj/DdGHzd9srRrfU/2m94DTLS5bZ6Ag+z2XoL7seNCrflVPf+WQLnC13jH&#10;KUaY70jywCPvw3/bfmDllmd73pkjxx51hhOcJVcuNKqlyrdGyUliBM3aQwmrXQTnZvfWN+2hbjc+&#10;N9Y8d6xQfL+dD4QPUr3fD8Inoj2676+l6L2kCHwG1tcYTQbfD9/GWRVbo0d/enS83lNYEcgMSwnE&#10;VSeYDl0V6Uc+7uxvlt1KzwneyLXsKH5n/OB0zk4GqASmkAjZwe6nrxsOsF76BXUy4DW+nc5JvkdI&#10;U1yG6sZVPrv3p2o4PhIAjN+Xn+wUdQUnaCGq5gH7By/QLCpJQFJcAZHcIPnu3BBkcsjvM5D0Uc8N&#10;EUSTqniIa6wAGP3WbVl3vne+nzMYEu/BomuflTOveJ+VXGoAz4yYVtbmeyqs8g7rLPVX8DM1gwlI&#10;4u2tlwzQj4nSlbagvXlBf6hkRNv9qbLRpJ06i2Ecs1EOaWlCD8eJOl9LYzID5NHe10JkRGlN7RDf&#10;i2O1tkUit9f2RlX9FhTiVOsMnTJUKmWtw1pdXUSufTwlFnKdAkFPVhuvongPjkEYtOqF92nRw1hB&#10;mVYH2NAA0aRrPNtOK2DrrwZepqVy0R/Gyho+DKbagbcX3ZVpv3CehfYNLFbyLHENKHQfQJYfun6Y&#10;QupQbFArxfD63b4617q/N4hBiN6Fm+jzLKNB6we8gKG6c3m+ZSmFexWG28DI8dQmwtzkABK3h5xO&#10;CzVMKkZdfZyOupDal4wJUw8H0ycbUJKJUP0SGxxdlYo7xrCgphJdnJXG8yGB2HITI8dOVaDbqCo3&#10;0z08hWzd25uTISgCW9oXDfGmEfPDyag9S5TX4XlrdJ5LQkOG87dPon4VBRo3srrf7Q8xYHK+Yb0n&#10;oX5czKoka2/iFCr8XI5WMs3aQyNYLoiOBC4ooy1t00avnYua/oRjkSgr3LunCvUDD4bOuQx8CfHi&#10;OpwvnGvG+Av7VLf6wAXCJ1URxReNf7PhGK2uB/SkDabbBBKdf2Fg1xUE1hOqU2qZUHfGPyF65Imi&#10;NVQ2SfE7+nB7ESo832aVL5Tyq3f8TiYktLe45kvtj0synHwlDEhPhb95th04rC/QAd0GH4WK+N19&#10;S9e9FDzCWcS/tbXh3l0AobrZ+bNS3+pnuQTPn025aPTkzi56KbQ5U/pdQk81Zg/VdJaMavPmkAz8&#10;A524w110GFpWtDkhwwVdhFiV2qo3sSjVvHwWW9NhrUlm4lpG6WpvwpKRNk0I1BOsvxp6qireicow&#10;lFaHbvDRJMEZ59SzqXFGt08aSRBL2ecU4bzAz7M56QhJCDveFFaUz6rBWaNCwtZDvxMaNbgMnCj7&#10;kSVVZ6m/2j7VDDUYPeQ7NHBRjYGb6UDmzSwzEJSe4zYpsL+GfZdwiARauWB1ntwQLtW2A5+qC3xn&#10;Fvyv4hDlE+hm7U0MzAXYEndU0zvNqS6TTQh4K+qfZTWZI6tsFadDOmcA8iVbGwenb8GFV0XT/5f8&#10;RrUBtlrQvzJC+o7fcGxuP6Jm0jULDXRFfW+bJfu88hu8pPZv0iHvVZ8Dz92whPiuyvZ36JFo1RzY&#10;L/dDlM/JxfDRax2lqCF1tplcYDWjguJapxzukaHiTyL7BQJtOIFvv1HNNTxUM8O2K3p8xH0TxglE&#10;DI6V9lldvFe0Msz97CQGTi7wFRikJa26DtciBeLZridt96P1hAEElEq3Uw3cfiGXXzp9JKToWpdh&#10;K2jegXyk/JBjXuYEy0K9pGlVcKRLsEWPpt6grVbIWI6MRnpZQ8qeapkdbtK0vb54c+cO1+YETSyb&#10;0kDyeSIb3DhRd/JWByyREl+mha4Y9tGlOQmAqtJUpwLbx43eg0+udJtdSuIuOKT2oXEqZEVEkdm1&#10;OXVMDTXVt7ryMjQ/m990yKJwuCyIFfpNnBDp6a2Sof5qHEAy0KtF/NT+2aSnOS6NBBtuksME9BWe&#10;6NJkcWhB0z4rv6EiURUlO1Rla9jn7VH+G2uDKUe2Oura7Huto4kDgZCNYdD6J7sIe9Qbw0Xuhag0&#10;w2WPy7zt5AfDhaHkqO2bITmp6Z7GSmJSqHDtLBEDVZPgoQID+5t7bOsUcmenRemMMtjbmzh+CuJh&#10;jdDiOB7SHXh8iFhtC8LzsSBh+SzSusEVY75qaSxI/q+2IJT2QiaU8apdSnuI7ryrUxOGnO4TmNlT&#10;ypUIw1YUgfSCQLyipbEcUvgC8DD/c6w8nxM2HWFtNSYvnZ6hRyVV7ls5e3iKP3WWN/iH0ukYx+6j&#10;vYZ/6IbcENaWhPZUGALpb6geDRdUoFDPhYQIpxURUlmo1aP26LEZrQ3dxHkEmfP15kPDgkUr2VcL&#10;y3zhPawQa1xAblArNom5x5y0ywhZTzOsKo4AAkcadGZquYZ/WOO+vxfJXRk8+epckxeAlxtfx5UL&#10;enGWdWdvcIEjRdNvp4r2up8qa/6BF1EE9IyAeGJQLklXrEXLjRkXsPbUl1wsmdspm0p5DUYYSxn4&#10;p5apaALKZrUTUN3OKowAHwP2OVEBF6QVXgFyleJE4UV1Tu6gxLqrKJZAUKP24EWEaVfquf6Efyqy&#10;PmkBXy+vgOOBk21B2G61mwc8hDcbzqdf8Rpsdz9JexNjqdI2pKvIuU4M27cqWbhx2Vx7tuSsVIfv&#10;EJ4sG+HVIzXaRSbRc5j1qNVK3yl8qbVc2iXNFd2cEoUK7aOfE1Ge9r98DuWoP9WMsp30ol7Xq6gg&#10;bfWt7M6BBvUTXVJNLBtot/0au+DSA2WfuBup3ZETZ9d6Zv0V73MwMGIeqs7ruAklcI5AqrPkCx2r&#10;rqBxTUo+5Kza56QnYBUAvSsD5Krsjf56yhTRm2SpsLjL+6SgVQHP/U3ikBWHaGniIqkTPwd0G7EI&#10;cgTRia7PiffHnoPZz7Hzi7YgKkardkJrMBXs7quFoy/c/UyygtpB729ynlXoYBbrAkQ9nA1e2gE5&#10;jxa95VVnAGus7SQVCEyjHw+HYeNR/hujCSWFf+tOefBUkTeNJnzfFgufSfzyqDPM4hIRcgj2d6gW&#10;GVQ+1DF5OrV7ergMHlGMcbNgEfTCKavhQrJ93iycAg4sDVFzouJOHZXgK/EQtrZgXaNMqDfs/llw&#10;ssoa/H9q99ge8tm6IOLPGG/7Q2K8CdUKzfqrnR4KvCL0+5tYR7WuhdtiHdiB0saeQKQDGQgEIBf0&#10;K3ggdl+bE5FaOUVX9vtJWKm6NXAFKH1Gq8WFGdcQT5zfuNR2qPyE0KM/gUym73uU/+Zo1w0e5dLM&#10;4FFnMKStjT32uKYFsY6hwtlcTnhSPE/yTPBp1bo3SEz7OZ2T8EnwTCyHUV8ktcCBH8JUgy4ENIJg&#10;KDB9lfXh/QZU0LL5iuBOqCgosIPKMBrVEKaxj0YbaXZNN/p0P4h7zwAeVgcxmrFrJ4Hux6AQ9Q+B&#10;yoLN170Jd6jeY4oEnLKP9jOEYXB2+pJv3TqfeTp1Z/VXQLKr1yQbYCtkjAPItQloRyqN6hGJ1KAw&#10;vgg/REjkGq4ctRTfePQbhA41NWs38BpEg97jYVaDqFaxIdKlOdXhs7EVErcV5+l2gloRevFJBQYO&#10;tbAiQbOlolS8Yg5g40Ma/P3EIu2uQmlHneoXRFaC9UnYeZQdXdomTjuHjNSEs4KWQHIwKwLHeObK&#10;WeNUidNEU6Og8LpzUvG5Rov6qkoqOth2WwF+Q1GrmgPGm7rnuyHftM9KzPjMgs8QprZfiXc8yn8b&#10;ekMLkJEoHzxjbd6VR52RRFdHCm1H4wVjYFdHitdQtZLdZnEIwjLbbLqG4zwRynO3FcohGPFK9UPH&#10;SuWDL/cjMm9oDDRxDb5PddR6IkbIaOFU/fbZ7g9CUfYlR9ZvsCt7Pik5VNVV2wrR0mhiOJ3m2Zzg&#10;zTOy63VRdlMXDHFwCo/LDlXdXVztFZyyoh2BHASiWCR2WGepEJerNnK84JU/XcO8890GREZ/Nuzu&#10;zqfOFEyVIAqhtl3gfKIYVN8TnD2ii5BZZLrnZruHhNcyYFZnqb885/FZ4rvVXY+jIhfEf+B56LAW&#10;zu4bxt8I4NM538v1QyPAWz/UTmLshrH9RtEYzk1XFkXjJLJXnu9xX43ewgy4rjghxeLcuKKDFvYF&#10;TLCy8K3Iz9F8uXluSgdrhIn/IbqRX8J95a+Ft1b6ZVXWds20IZ9CgYNmuhuKO5Zxz010j7k2Jzkb&#10;kfxD7G28FwCbMNIraIs4hFjl+wi5hTmrMv7GUSp21F8NP4mj+5ZeNb+vAo8sHGfMqOJ4sG6IU4dp&#10;TDApAvnX9kmuY+id8BcW3J8nO3NbXby2XJBVHiI4XHtD2Kw5Zi7NCfScjj3bf312u1LVS74HmWPq&#10;3yyugeNKSHEVtrgtrU1QURRhdqMmXr9bZKewNKX/dLTfB+hljp9LrLPzpNTAmT+7lV+2gs/ZXcF0&#10;nVzVnpV2Gs5jJYM3TLgEW2wT50epLrWCD3eLDdKzfA8qKht97lRzfZ99GglmYuUJgNpJa7R1GP09&#10;uMgj9UxupBalubZPzMpwMIDwg3cKDyy1WzuasN/Br6X0o4DtqrsMWW/VQpHWgiaQCnK2zTn774gq&#10;R4sxZLFcllfxliR1py8S1FNsvENNQA0Pb3POfkr0i+AJq+5PzIbQGPBNK5TYz9lFyyd/rCJckdxz&#10;BKcvnaccb04QEwcttIJG6Syc2e9Mgg2ktAOBuVv6zqUpv78IeMSLeH3KjPAWkiXacZ4kYioFuz2U&#10;y/76aaKRYpi2OXcJ2UMWzZE2FI27KYYwLIh4cAhehSZW5oQnmMUTVBs+C4IFZsJoKrvAesBr1lgC&#10;IZgmzi+BVsaTEX6O7HDLkBPziAXUo1Z5i1M1VkNNlN6GPwIeDhp2WEvTFHhhOzIadtbWXNhmWH0R&#10;t8UIstZUefqgaSEN3YECsx81qlG0R70J3jHaItfy64fAHcq9Mpd3FX7QlKlmUvWTHhHerWcL41CM&#10;Rs+U4hQrrLuqv0JPVq23U+LA7wJIkuBcSSacqM++WUybkHP15uoU9VdMSMN+F2Sw0MJvSB5AOMYO&#10;Obm6GjWh2MI+JrK7MiWh2xAgAtzwWQKlqEI75CCZ4SFaSFAiOVMr9gcY6BTZfNM6iIJbEoD7SUpG&#10;Fch+EJw9xN2LNMRz0GKeR7CP9gBVbdSdmNanENwAsicZpYKEj0Xosy/oGvV3eQUYBFWPFX1LY9Y+&#10;91KoOicugfB0omI3TeLinCdvJmyxE/OzZIpU2JJp4KQpciIX9Du2cnwWHKp42312jrb3yRX/j7Nz&#10;ydnrSNLzVggNDVSLF4kXodWTbrQ9MIwGGjDaQ5qiSgIokSDpqvLMgBfgJdgDL8CAJw007IFXoNqR&#10;n/dkvJkRec7PL77qC35+OidPZEZGxj0inXnRXGfK2UBqVdLM2R6q4yu4LUkHumt9cKxKNfWXjyeh&#10;eG/ZaZ1YCLOQTjp5hUlCR5hud+KWChS1xjvIxJQw9xPHHJJ0PMTQ3GBCYWE4TwLr4VZ1n6Y+WE3d&#10;T9IY5rFHqdxwmxgGrO8Y2YSJRhBm8fkIYkGoTOzgQ0r7rLhFPgfrnye7CRNXV0StCAhtQh+HI6GI&#10;A+aZMZLZgB9qPJQie0lDloGWJiQ4Z+U3xvitS4rDUWPD4FCYy8KRhei2dRKTNJAQ1pPmyB5WWBnl&#10;EA99liy1WUwQC58w8Xn7Gt2HYXq9gRWiotQDDmhUFB4kzDz9lv/6bSJHO5Wkty9xyJwwIw8IR4Zz&#10;waE6hIVYgEXX6xXQz4iWjF2+kwvj71Wz0OPUnjiFCg3D3X9OMSLm5Tzlh/W+DSsUp6ttq6ARAL9R&#10;1K774K1F8fZMKPI3L3H4zVOwOBiNUhNK7xapkapOOsDD+bZcQFTc8IU9vJ5rmGxH8K+zeoz+YLv3&#10;nHPGOVPPkGNCye9fodRfPqPrXOMG3TyjlBvgSjg+e07ZwxM1+5mAhHs4H+ctMHRO2SNmrDtstZSr&#10;h5NnUpQ61LPeGSc907WwRMefbEyc8ErwlWlizTNOUy+y4MeEXIHYhLlk4Nms4zpwChGOz54NQvK1&#10;1WJYSJA+bR5Rd7D+iv0k9orJMEZyDus6cRA50qfcsE0bwqAIJwc9Dmc0qELxmTE0tFOHNdDIPU+/&#10;5b9+myXH3OTCm2E0v+a/8Tov00/iWIqi5kPwJt53fh11y6+T97OJm/31J3DJEfgGZVTgba/XdXtK&#10;uCpsdDGnMWhSCtlQXEA1ZqCU4FqPSlbazG5XromDWRXQPkt6SD2PT3IPxE0cqG9YSDIE/bCZEsoq&#10;LC+KHE/Lfdj0kEhrUWTLh0lIcEgWYDYVuHyCxkJjySiDw8ronQ646hSseD829wTdwkmMGx9Wf4eq&#10;ARHKhaXHU9Z5B/PBU0UjxRjKarcPw5q8HpmVdbXkNhIpHGNx/w8dvLdaZZ14Z/C31PiyKuPoCTs+&#10;jCWyeUZg0e49xPTuyibA7FwXOVFWs60HP0F48qmhEU/Oe0s3HbZ3TEp2qU93JaL6K0hK10376HJi&#10;NkWTjbcngYi8uH0Bq35zoWlOx2cTyS/lwB4zPvlp8fkSyosPn5zDspCVbSGWSxAwqjt7YOnNbs8V&#10;l9Zv0RJ1FnBHIV1zjGmTV4sQc48iNA4C0XraBEtgwzWTHJFaM0muEGlFY/eoX9yyG7k1HeNtUDKe&#10;bWU3XIHdmJHcbGsQVBmD/Jr/DiJAbJHxPBgyvXRWDM6vXVEOAgp/uisp6DBbeCgcEK/CmDaNiqge&#10;zLjMT/HsIfE7VopGPfaVkwRksIG+vCyKu1zLpzsygjWxZV9cl5JCnUOimrCqeLMHyPmhbvJR5T3U&#10;lR23GgzCRkkLrtUiE2VG2bmM1vwM2t4+rYDt+DSHZytXY/Shf+hYkNmFe95ysu5e/RUEgGPJGZ1k&#10;CrCoDTIUGvnvnBok57Zm9TMNlMD+Hko1NtYNE+vK0Rgq3cKWT7vzxfcRYBYlfs9/5/dJrgqBLJ17&#10;WAZf+j76uFehhlH2vvi7l5jjuLoCUwlH0d/GMhmOibEbnIy885B/6TH+WRMTsmawnB61IJNpZh+U&#10;JkIsMuEpdKg0j4McDjrdH5OSFcSEIXkfZKpUzJ7xjCmbPjFKYnlHr4OA/HTTF0iEJwQ0J0ZpxTVH&#10;u8Y2yWAOe8GyVHxXIKfHR/exIq+Ugq8NGCcEBv4AL30A8pr1ujBrbWS60E2x8+rmBzL+iCAD2pQs&#10;2q2w6q+gYzyYQuGYNaeragZgG/XVn4Z3Vfcxj9H2PZpEgjv8XoyFeI0vQdnQmchAUb2aMsdoTkbs&#10;Mzwj4twn2vbpmqslkSfmqxapY4fTqX0AR0djjgNHuuxtSzGBMTqbHRfDkUNZyAaPMlgdo5VJek2R&#10;+0yV4hVWDOo+uWKixTTT8/vzElB1hj3ZMaf3VXrtWXFVxs6P9vdhyxNz6q5+gz/W/ZE3b5v/A5he&#10;Z1+x0Bp53kgGLrFxnUKNENe13H8AciZ0X9O3TmA+JthiVUXeTiCEeQ/kcriBvJ2DzHVgO9VQ2bgO&#10;kL2PdZX1l08D5l54+ZTBp5B/IVyUrKkRyATYsI33CyoIfkfxoHe4wqq/DDmPJZ2vRk7QEtOnpRHs&#10;kA+LLHjWndjWATbfuOB3+TE5VcOdtcggowSlZRirJ65zvWZdfml84VOsQQs2Mm0G0nNnMnm0coL/&#10;0n1Wvuu2zwmy1lctEyZ2NBkI7nfctzI4UV1l/eV9TjKRRppbkhOfXgIX968uqCgEmE4G+ZfK3r8D&#10;8pKJFHtjaG6fxu8UZECVlvIsC+Qk9oh40EDqDsiJC3Fb0JbrXQQXrtOXJ4m6hInSx+7T2cBhSDcS&#10;7La4Djrb4Qk6NpJA1xbBQplEsQo5RaahzJA+tpMiqka8NXLGp1nU/DQJdsen56miBYl7JhGQJnny&#10;jn2m54bKR45Fsc3RCHZ9WunDgZLnEOBQytJjtIg4kzhF5Dtvr5lwDIQTkJVYVzxIR6VTJKOoMk8K&#10;Wqaw4wJrQ1Zn1ju4J5VDM+VDdZgbe8SEdMgi3Y291lweg7+71qws5bHmF+p5XI8Nx4i0hnhMytYm&#10;n4kEu0SaaDIxhXvWTNDDujkychfA2W5GC6couGKb5y7rOPxQ90BWr/XYZ8KOO9+Gp6tY6yBA1LRd&#10;ZeGc0cY9Hqtfo/Wmyi/rr+CeykS15nj1aRo9wT0G5IuJYbJHxFCpWLgr7qDtW9jGmDUZXGxG8lLc&#10;v89HVGYsipst941U7pY3gwqKnfSxhGzx0qV2+ZoqfusvYxu+bfmMvbHVtJBmdMT8j4nJvbhpQ+rh&#10;aTsK93BcknTSDDatmtwlmVTjo+QjDWHwsJbP+yQD+334qr0w/u71yvAd2IgjYUDhjsKKFO4NbzYy&#10;WBdb1cf4bwyTlQ3vzWll15AxjXxqD6RtkJFJ1jCvUE5pqyXS3buJ7mD3PnoaCT51UdpsrxnGX0t4&#10;eJjmTarBHVFNCCWhE7mwCzs6fEZXPTrk4pavzjAoB5M6dli9ze7gF0h8JeQNakIK1+5PbB1ZAN5I&#10;IlSbb5EYAIseo+F4TKPPL2DrcMEYSwL6vii6xzisoX7CtU0DIuOFb9VWzEM5C20pTIP2F6ZtlrSl&#10;yPBp1hwooa0nGeaFDGgQ4XoVNoXxPk+Vmuuv4BfqnGNWxFXb0SBnilmUTre0g8bpalhPFX00fLM3&#10;jVdotXC9Zp9rw0QiTESyw7OI1e9dz5QegYEjnPEYmNtUKDl0n0diU1upLjwRJTRCBByUqKrtnX/4&#10;s2tuVSO+NQ7DiiMKN3ZHJT74s+vu0EssOI/OY3gCT5C9duNIp3l4NhhFboL31O/5b7yvuw5mLhTh&#10;xhMPvsSp4nQhLfBNPdtavz2l1GiGc2iHuMWCFN2Qr0wnFQZxtIm7ovh9pgTn4h5ItoFotTU3v+e/&#10;XlmBgsp07HuSLtcry1NHDo4mAZOu68IJfVdiKtiEb94TJ+DSNF96ij4M5ONMLMiIkvA5q+aLTrSF&#10;WggduN0eOOWmyYOYTtRyvWZCGiZEsv7JiK+fhjKJMY3tYrfGrUBrYvAOB+DwY1LApNEnyPvukFs7&#10;s/fQTm9FEPBnwb9iEiTtT1vF3/Xf2H3iQxgh8T4CfjYz8nv+O98HB0NTJc+Fo2mO5PcuMYdfSLQ/&#10;UAMbGfrtRA2rciT2uMl809fgz7KbjtEqBr6H8xNNVeeQMZaA7uYYozCGhJ14TBxlcyU+IQgcajua&#10;HqmpPht1lV574IhoKvIkPkrIeiwnnaj9ffAehi/LI8BqmvR7FZqh6JjHTuDxC3k4cUpVumomjoUf&#10;DT0r11TeqmHSI4yCtQ41quohop+QGXzZNRCeqf96jpSKRysxvf+KWNigeb/nv36/zIqD2qIubHc1&#10;G4ulKkBdzqUafob6zFE6I6pgX7WYl5i43gOK88KvwKepE6q8CEeD0xxFh6Qu1olJjYuzCq+Ptnsn&#10;jnANGYqJhCRCIFQLlbRCWBs2Q/AipAzNeypk1NqImyOEYPmOG1RY++6QXRQ9+dlNVeIFpvye/3o3&#10;UWIt/Xh/VSP5vQotRqmVkXNYpYptmjHNGKzKkQJBE5662YRr3EmUx1CQ51hheQaG+YK0pZHexShv&#10;1MMnloX59nolaZDZvmGiQjOUb1WkEnSqLp81IQHvl29klr8JtaTs2WPamFgSIMSi3L1HLeSYTg2L&#10;hNPQziavIAYyNSwsTfrUV8jk3ZjT0JX3nqYoSo5BBR5rhstsFXs8ZmKhNlLWHDloa2KkX0VmEFXP&#10;CFzrMhW/dTdh2sAMzohxH+68B3eT98kTjdQTVMlVu+vv+q/3USQ6v0+PV9OY36uz8yj2O4wMdUIP&#10;LK6lZkTBZ7dIJkWjmIyBx4cx8QBk1UbFWBgRuIELGzLL59NeDu6F6pYl+Ue6fYxGY5o8ucKqv8aa&#10;EYSYFB7LZQNVV1MvSb4Xn4b2RzrFmpj6a/uxvOCunquw6i9DppognAaUxFMUXzgzuMaLMj+Ngb2h&#10;hAjHTIdSrfS1V8z7bZgYz9Edia5ZmEhflnYKArtdJu8rQ7rBRaBPQg0hNeRNqhFxeQtclzEyuYrz&#10;FULApvdmkz/+gC61rYzuxHJ+HBIW4EiUbab7+yv18ai8G1pXOoGXe4ZP39k4jOK6kW3qyEjvGWdh&#10;a0Ig88kp74wm1G/docKqv2LnyG92VcFTOiTAAcsJUaK9lV5qP8Da9ljtzAZ28OQ+lGVwCRnJTasQ&#10;j6UCu645JbbibiJ/ep8YPeEMGa/xPQmB9Ad3jbHcXNhKdVEwhUiwEWRln2emQWTSLlYeM81jdEsa&#10;cec8sw6u8C36/PDwz2NP2z079C43QzchTYyBE3Pfit/6K/YZbXS2PVg7tSDjaDOj/BZtrapzcEZG&#10;x9nBof+Ql347C4pDzD1SSZLn6/f813NUlmtos6SEqHVw1ZmvV4b/wEouXX4iR3OtDL3XBhgBA7W2&#10;Krup2y6CpxATVBeqAbPCqr9ivtx1p8jnwRvEdIe/YUKmi4bipuMxPG471NIoLQKO1FLzwAprwxFG&#10;G1zIH5X9suFof5+Mh7VzmsX2foXmnZDt7akLaUUhww9P16wTOcyFkwSt/iGBF7GzPk4JBj2bDGfS&#10;wPo0DM6K9RWd4qGE+w3Ik4ybZxMejM8gZm3qW5AxY6wrrCOQHquIyaONsSbkfPgu1gxt2dRC991u&#10;xaBKTVaO14xwuAfbOP5th9Eok4vAtFNrUWrC6n2+EA4qajC28S3P811pqv4yha2L2y7ZO66Weahx&#10;eVedkLbCTGxCZuJ3SDy1spnovBIsWaSdUSLZYciSh3fwC9z47qKKw8w0srCNzTxpG3duTQNmJtCn&#10;KUyi9hrydv5x/2MSBHXgmkO3qzx1fz+fP6mwB0Xc0l/wUuGpDihii5uwXhVKVNvAg46pz4UjyBaP&#10;on7pAc3sko4wWfECBGTwuwkuvCNuKQpk5NoGGZTbsjxuqvFqK6z6y9yf1JW5H5TFjSbBa1FsdXSI&#10;E+TTY6LmkSmgVAiK0S555LY7BI4cKGIU/3uL+6P1LihQgs+Jv3u5MjJUpFsMTsi/B6XNleFemxYE&#10;6Shwn8I0UgWhlCdy4S9Xdg2ZuLGdkirVr2FHGt3NlhR8GhlV2RX+RkUnYt6eWI8Hq2/WVIAuFoWF&#10;PlndxWOUjMn95+Me5HSNCYtCAakkCiPAWhqLUg1MjQ3iRCAuF2tmDpg4fWxjCTofCsi6jbRsZCqW&#10;5THT2CYGC7Kvdz1urnlV8F5+GiHozUB7w3KrE4MM7PVcj0+QTeNxXqmS8L1bgkkL+8CU3/Nfv88l&#10;lfZZqUEQ3pjKOS8pmNJG8qhiu6SMVqQdVeXBKJUPPtyP82gRGZ++6bUjp5VdQ74cmz7NBVbBKBeh&#10;3HjchUxIzIuiU8zQA9KncbKEFrEYQnpMUCv0l3Wom5ChftMgtcAoBYVQuI8WkbAzhAUZ8R1VuQqX&#10;oWXFDlf81l9BHVS9K38weI2Mqw0ysUULxDMLJZK3uhXQaOAei/0ZuSqOLJCHGGPXorDYp0g7P8bJ&#10;6Y4ArJlDf4e2iPR0fhrHgWNZaZs0/NnI7urxakqRRp/2eT+FxCjQBwLPab5+z39jX9TtaDJq3bBs&#10;fuj3LnczCxbi+2pYnfVg9CZfgIYsl3Ssj9GiLbXYVu5c6tMRLFT+h7G+s2qk2+cmmZ0Vq9yBCLGs&#10;64gGj6qrrL8CU4T0pvNTIn0TLOS3qt30mNjFY13BYFk7H9/aTVQmEmf8UfbqBg8Wd3es7pijfS1f&#10;3k2c1FNHn1iZJyR1FCCxGTKuHgG1eZowYQqDg59WdonT1B/nSt2kF7nqEwZOX6IaVc8Spq0qj+Mx&#10;stzaXYVVf5nu1yVhnC7T/Vyzkp3nomRa1DWnrjVfOpuXkLMWcXXsk5pw9TiJekRsTKyH7dTJhll7&#10;7FozpszC9pldQVtTOExu1oOMlHdSq7go+nthCPQ+XH68i8cYIpNfzMdNyLgQp3/kvGbSS9anz2RA&#10;uHTJS7Ln7qGwrJtc8Eh5W6YzDFVk87MdUsukLzeoT3KlqforaDvruGSKKZZUuHNmoVDbZq4gqH1Z&#10;BZ4GUHYHjwTXS8rrRvMKmZw2Z5ITccAXUMUGN7y4QIhIDJ6ZO84zEkUNDA5eQJh6b4RA1HsaSnij&#10;VTiTUUKWlnqnj9Fou0/uWDMBPufc4o5AONU14/ibqUA0hFJlX4Gc6vR1L8OwZnq0XYJi6JGbTkX6&#10;y2Tr1KKrsrdA5iSZxdHERrYJj1uQ1c3c7e8U1Y5qP3MSkryQKIFO6ZQ1YKDcO1A2sE3e0V31GWpb&#10;Qpz/2ClC1ZHnuCArMcmPoaBhTK/HOSUAN9kdeiQ7qwrSgMz8q3lH6s7jycMo95fXNWGbNsXkB8Vo&#10;mG9U8fSwTaROPWGPNePP1eXS5dO00/ea1dS7yioiPaSWBErIFiA01t9n0uZQiQPyMy55q5DJ63IR&#10;Or4HINc1k4Om/IExb3LaBhn01gxZucqVFXC37THruZHET11vRau6izQxciACMtgL/1oTMnm4dlzL&#10;cToiZQuyskZiM9gKJRjmzaDl5uRDqlgZKssJsvWxwbGVywVRDEwRV1J/zXEW/Z7/rvdJ8fD7QPHZ&#10;9Xv+6/dJy3B2BKH1COowK793JUfIYxPuAgoerp2wOIqREs8X8Q8UxqfNV5+bY/ehk3t0bSxvMi08&#10;Fktz8OO1B/ArZxhTsR9Gy3rMxL2DzEy3MAxs1lXWX8YUHkNzRaax2ebkHIKSmBieUPlKy+6TNehA&#10;D1nOkqNtyErbtiHKLWC6gSp/mmj+tBZBz8uRrjnX/ASWGhnznEQi3vdAJtnIG0k7IWUkFsiItcmu&#10;qSzbTvljYnrON8E7LKWmvWb8ae57xT/ILqun/GD2QYCYAtGYba4ZOcLRHxRGDoUyI/uQkfi2rLBP&#10;1eExr5latJkIQxGkuvKlx3AcHhvyKzJ0+pDJkiEjwXJEN7oUbJMIw6eDwhTb2rQzEiOVTXycKqgz&#10;7ro78Zcr2ibqpczCGAub2fxOag23kqGI0xeUwL8ZHfOGIKI+sQlZnjuP1c1gZZ8hbTJRPLFz8o/0&#10;cvvLCP2Jv3b3mRgkrVSMTjayMqkRJArIKFBR4m8Ko9yRaHfMeyVV9NbMrc4kIg1sy84dusb8NDqQ&#10;MHxspEzoDduYS9PLJx/JA3lFl/tcrJY5dkImDAMJGrI/vR5nL98c3VszGtdKi5iRqfRpsVRDPsW1&#10;1KdqPpYZcsepUpmJ93l5PhZkVSN5I88uDnL9VxR9Pm6uGU6yYnkn9wg1Z/NaDjUb3DgJh8plPXhA&#10;vBk9yPSUgRsYnadYniJ5ZhXU8O6hPsDNfMv1uAkZzjQD3XPWE9vqtLmCjHYJrcdKcfDJuNNjRC7x&#10;OlVn21Y5iBb9F9hWNzZL9/W4t2a4H9qesX06sPwH3J5+fKJtWAlNzuLxdEyeIFsfG9oIQgjd1x/9&#10;livg9+zh/X05W+f7Nu2B4vf8199X2y57GXCmTXvI7/mv3yd/y8rvyuBJ37/kR6gybvhHHF9BniJM&#10;xXYnOcykuEktUBI9mgJzMwfshLlryDJFjfVz7gIpE9NmOye2EZlariPlcPXZEalNugFgMHcYQLXM&#10;UWhxy/ipfmR8AJWiYz+FGfelHQJ+qmL4qrfScljc4kQ6RkXxUKGkVRqFWO9w4+JcQaSMGaOXb7X0&#10;xEGlgQ+NBVEOl06q1EvScawNSSQO27a1u9gUkwlhdG2dbGCrMnMGWFh6Xa0azvk4wp8UBu+qFKp4&#10;drBVzZOrOxwvE1sWYE/ZxC/RcR2euNPDRWICG+gPqwFEQSPqb3TcxAXA7hV9Fc+lbwkkffi+1cLW&#10;LGNW5rEPpyqZF5LhcHVvOQVzynODenvL7viInFOX8frIFREktSt1yNspUpUWNHxALbBQiaulOQ4H&#10;v0+0SlSWTGOzItzhmxord5v11HvziinpkA0SHGPnCbh/MBQmyzhkXJkYBO5TRGqQcuG75AybQDv1&#10;ovByDd+Dd1hVob76CncwKCmUhX8IcpujYSr9g4SNjhXhRZ25M3VJKwYzHdFzYnhaH5vkj1y86zXv&#10;Egy13D4pMm9u5nfpbuaZEZQzJP3dS7kjx9DUZGXFlcOKWOejZvFngYhInhUJKwW3RcD0c4ARhufr&#10;Iu3yrseW1D3I8tJhUQ4KnjnPc7vwSixV5uIx5D0zgmbacROyPjfRCbKLYONMwvLmY6E7c049lm8q&#10;5u3HTcgy3Kb+dCwwH8tDQZ+P/emJEmYqP81fBFkNWKY2Sryjcl4SpfGBzTWfHxOBn9FooafvLaIb&#10;BXHAOevTp1G/1Qb/ITIgq4gbXf34PgojUucOSVd6JPdJkqm/f3pi+7jk4y+GPO+SAPJpI/HWzfwr&#10;1OJA54JcHhPr7CuSBMxwXlsunHPm1YF5cZLTxMhfVRVWbMZ92C7RdZ3OeqqQk6h98WkeDg1qrln1&#10;CIvPQujX3PmSe6pTpQMaFzU2aFDqxzQWNQ2CBZkc1TmxO+tNCKTgWfWn5RYsrEImo+Nayx20IJPB&#10;Op0MMoHv2GeE6CxwuxCzyhu1xkN4YhfS5Oeh9cS88SjcoUUj4FJeC1md1bFMtICPm4QgxxrvIACA&#10;VuhDx7yGN7PHPWnLqK5IYyNP5gpTeaJEgfEYY2ZLMlISzeSe03V3gmw5HRYsKUMzbxUdOm5gYZTf&#10;81+/TzzROoqSQoabLr1/ScEyN3xqlzE1CaW4FUlh3Y4W7d1wNnjhHOo7uDObQatljz07NFVEa3VN&#10;ArseappGTmtsGZAnnF6vmaO4VFRTwlozycZGiVjLTkcwp6U7mwqbkOkyM5MHT9Y2LQD5tEn0fHbI&#10;Y5+1o8sJ0IMsv9nMLUTBqfELfPcpNerisS4d82bcyy+4ac829xUrWjfPpKK7uRmSYVN3niy0uWY5&#10;zT1rrN1qiHINEqJyPpZgKCyUiLw7PFOyJ1bet1RU1jOVGoy84ROfi6J419eC8emTwCpCej7urTnd&#10;JXX5aRYyD+z89JpY1lvm4yZkYjK2sC98Z1T/r4qjs2JSEnrn4x5kbY5N8GWFzEXRF32VVkyFfT3G&#10;Cp3++Knu9yCrlePSbeV5KyTEaV4s7gxZwdF53O+FjOax7LYzZCnaZsxStiptEydNdogfN9csY2Ae&#10;mxNtExih6V6w9XNdsbjaPJPTVG5Clmg1ezyfZ3J9iG8asg/s3Gei1kvneZi2N6nKKLzN/ijRPXsN&#10;/J7/hhTmUsEZFF0aIevze5cSCceQtmgoECLnWq9B1sUM4h78Ynus1XjhIrPjcROnebvm2Ik0Onwt&#10;lE8SnY8PI31C1tZe8kiv3b55KHdKBDTAU6eR/X20jCmQpwJ/C6f0CaP3nHF6Yu+kfBAO82Or/Wtl&#10;0OaMid5Jp4rIT3VwSsv1aXDqlJglxudjeevWCeGc3qGbH44NH/vpXVufZjPn0T2rHxQQpGYE9uz1&#10;6IiUPuAFOmenggWZsPJksmedilaE+A092hpZEzL6+KR+3J7Vv4A7eebCycasVYTKJjdHOa4I6sv4&#10;dDE7rlQ+XDgs3SunYkyjRqXGJ3eLXL3eB+RH9JdvLZfQHFfFDExRl7wHC+gnYj6i9hZ1tVyTgoUU&#10;Y4mpTguh8qT6a5xZ/ChUX3joKZSAPjnXM9NhvflkcnD6PJbV9o0EtUb13tIqKHpFzw8rndUfPuVq&#10;gFWspgB7XxYIvcnVlO5gxyuBxGAp9iUi4qe4dsveUoE82Y5SrMbT1t5i3a7kEs7QyCqYYHHczLAX&#10;dF6939zh4FsqdD0IyLrkxFd7i9U4HeOqYqteR5IIZ0hUqd6VpNSn2KyZvASlb3bd+ddD52qhE+t0&#10;68PrKbGS2HnlkNzhs+FGJnpbjd27WA8hMx+vC1wQqTNd3ItkTAjbnEieLVkKilKnnEFwM1dqrpa4&#10;h+UJuYtBFz2SAjk2slezqflhWqjP44WPrAY8OUB0sfSk8DD1mSMtkmgp66HEP4pezHKmXXaFZM7t&#10;3CDUgztIioiC+RAd1aItyVwtcsVy95zrXU6B/Gl9sfucqKWtejKl1IMgMfvn8GRr+RdPOfHzAGH3&#10;jHBoa28x6GeitpzsdfdwWflySTVdVfZAnhR0PsFyIkZ8sAeWroy2PCjg25IsETAzZQsvimpeE1i1&#10;CLCPinQHdZ7psgslx/kAcfGBcqTyh0kkNa3S8JLsmfKUyzbMseVhGRvUWq3avFozWUNNUkSc3cs4&#10;9dJcT5VWPk4Bxq86p/RXixIZB0jZUdWwxPnr3s6AxdFb4kQkZ81mg/Iq3xEywV1NRUDMmHgiutFD&#10;SEbMj9jtXK0SJ4OHyWC5g5KV7Tl3DylfndmUK3CVYUyKSGtNUflWCbAGi9C4w61LhcvUh3RXY43G&#10;UTk3g3HSlWvYgFC/0sgPjn1nzrg0PrNzpg5lZCSTdjH957JKasoNV7PNbBB63oVd36Jk3Y3ljDI6&#10;pao2Ne0tiwFWrAdGWV3YutbXgo9AOqL5kpKr3faMDGAXzNNdUPMe5O/X/HeomAjj2YVXeViTJfm1&#10;K91FXN7SnMgi+5kXhdo5k8CIwJMPU56CaUsLrjFcpn0FVH/FXJHm1sXIh9huJ9RVjsYlon7riqgr&#10;PW2XPsZyv+OcEMF4aYUXp9WWFs19wDPCBia2jpdlUpyxQVcnyjGyY51U//hwkX+Hv/TLW0ihgQOu&#10;j6U37q9f4lJ314ywDdnqiK1Sgi0JE/Ff4DPtclh0V2FExHHUIHmu6fIKrC5YjPAu6ebkExawumox&#10;wpGUWZCrUDwucDqVgunwS5vEdx5oqYAqLrnKzh2R6yC/VgePDcD6cUsjboTAsKjLp9FEsFwknm4A&#10;yfSt+G8wc2QJZ+t6lpdgEZjB3agiATnl4CD+3ZeKcgzYbwULYYbuhx+EoPAdYI+S24HX47qO+mHk&#10;QshE0lJIr6+4gIxCoyGUgTw5pnyi78vVcoRDwKjFAK64jEaRXVQEqCMXv+pTwpJDUMstGomMLbBQ&#10;+7w6Qq3Eq0FH+rDzwAGrRMwMluqetdo55RZYDHl7RFTqp04BSQ5QOuh8UGQTZa4VrNqdDlHMZsB5&#10;79hbccw5VFHHAhb3kJGM+2trlQOa3DzlSyTlgxRHB2U6+mNBoeiOe5eX7XVESXR1QhshIvBlafUU&#10;UuQOmoMFwHYw9LUcNsBf9d+YDHfv0RLheB2kcqa++Dq1NVLbxuuIptZtN7AAN+dji6k9KRyNRc0L&#10;PyjcgVlk/ENirkbVVQucw5hfPS91UdyrjndkzJI5Pr+1KBIxouGqqIgGGBsOKqyBOF0lEtYG4dHj&#10;6rpErbo1OXp+y+eIb6wsCu7pc00qAuk+nUWhCIX7VReeoqtts9xwwOtPRmYAryOdD7JOdHC5qDwI&#10;VaIq0vD09UkCW1VRk7QMVwF+VClml4u6BntcNHhQFRYC/rSKLfoxD0Wanj9gbntKAmRQpNrtDsug&#10;xXAwI8QoDrBk4sSFA6+/iw0mChaZKkhc/OaFHSmiE0mC9AiDg/iY1fXVX/4weX4hpIk7v6yKNAGF&#10;uVrwv5lQ8oWAnTFllLQ7ZFjZPZzE+96y20YjsqY6qyFRp6jcvbf4z6M+Ig2dSFYfdu/tJJr1lA0K&#10;TN1LUtwciEAcJHWmZGwzdmw8RbGrVjmSNLJiOOT03vVBq5tZf42t5W5Jq24k7FPRm+mYeFV4vLiI&#10;Bj28PsRo8krByR3yCz0mjDYutqD/bfksSpr1QZIOt0QDuvmF3UVGIpjuk/BL1hazRTpttRkcYFMS&#10;3qwtSwX3MPg8EI8RFMkzrdOq+1ljQ9dIUwq3VZqMLh6CT8/2TpgHVmK2rLmwADVT82c5qYNM5oR4&#10;27O97/5vFC6ri4haPCaZhnTBrdHHa3VC+SGn/Q4GnEbSsk4p40mWpQlxLcvWfQNlL/IMxRHDUdvb&#10;z4VbTHhlpSSY/AefT6r6NzctfMJHm1QS1ZoPDaeeyCoO6coZJj/Zynz8wGqShtvbqDahQ8mPOFh/&#10;ertCGmdflBVbA04wAMt6aBoaH1R1fL1AJFE2+o+6495ejw5W0BcqUtx0lmZY11PeVjZTQPBbl+tZ&#10;J1XGR23Gkc6bCuyqSE77gxkme+1qPZcwFzVJE9xcqetgYGapv18iGNQR4BwnVZ0aH6CJK5gIB3Ne&#10;ag7wUZbP6r6W+CwMHR6TYOLysubBbqhq92qdxvGgEq5ctpKEOCQbNsb4Lf/1244jUslBeG9/+2o9&#10;Kis3ZcxZmS1hwTzxejjLVcpjzEQ4VKazMtSv1nMFE6XeLF9WabXN0I7sKNHFuBvM9JD44D0w2ZrY&#10;cTU+GJ6/uU42NZDAcVdhT9o3uKqdE23+kcbQn4Gd3/btEisLDn1jsR0fmARWLw2QysM1fUI095Rf&#10;6YKhKZS4FqMYU2knuH9wq73KD1+wnzYE68rqr0GlnLwp0+EU1V2QEEecD3M3rxORYcmMmYbRFlit&#10;UOqvAVPd12KD10jv/pcfcmqt+t0HE0lgHoNPQNw+EVV+CEPfOmmnkVxAfodkzp8VnguZSAMIJJB8&#10;sdUzppGww+gX0ZLMMDorGUSW+J+8zgQTp/YWLlaE3zKQM/LEcqbuYOVx0nFG91rUKc6xuajf8t/Y&#10;97V762AnuVchxRh8tZNTsJzCxLEB58PJgCYhpYdcqDZkQw+HayQuyf2q0YWms2iFU5g+wS6xkf6Z&#10;yCOR8oXppTOxRMlc5zpNRGDC1O2tc51gTrc6QKQzgfFklUja4fBYTJj4muIc4sbGm9teZ2Ipquqs&#10;ygf+uqjyUIO1rd0W/mFLX3Kz+M4lzEpx8F9LRe4upfFfjPFb/jtoDWEDDg49hNJMmaBDhvqtK/qU&#10;fRD0SZtdVQ8kHCaJ/ZjEgepJT3KX3L0IT7b2DZljAalmXOOkzq05WNRQpmjftDliE63ADB7Qeq7W&#10;mSn7KVtT1plYB9YonZ8yEtIhRc0Kj0lrnXkkOU9bvGDxT7x0ewwjPZx6VA9mGnlSVFGBbN6dVaXM&#10;ecUNTT0Vm/VX8LjEszlq2zoXTBAbuVBzs9dsqeOktiAotkKpv84wTxYcxBgRN8IW2IXHZw0TL5Zd&#10;IdzZGK0ke7hd60QcbkX66bM4ypWalA5SfjjN9RbMPFL+i0K3+aG8LWWdifrUB23maFds1l8nmbVG&#10;Gn3prFw8XFJgPWytE1ljjoyZskVYEtP95uQxS3wIP506Uw6uV1dWf411Jpvj7PlNpszZ8Zs4LalN&#10;9wQRFeUItens2E3mIBntSihKNJT8JPCLZUfXldVfY52rR6ksIN3IlT6r+FyoQMQfVAKWHrIyyyyV&#10;8xHdv8Kt5cuAhgMz7sZDk0PJtZzzW/4bb7PXEQC7fPtqPXgazcZw6JHkladMfpdvksSkJgG0HArC&#10;5m6lgY+Mx33JL4+bpTs8JRRpHwtsZJfecSqVU1wmpejFDIgSkzdS6vLqr4EgmoY7H0eZL1sOCr5x&#10;V8sAVgmTBWxyNb9AAg6fcOs8Ev23vaEkwOoJRKV3CAn/755QvTy73MeLX+6SZq6WirxyjFz5gdUD&#10;k1zNXJa+547Dd4zeOaHTOivlkY4Zd9xCBUTzbXP6Lf8d2wAl225HFV9pMX7raj3Jt8ZlWXFfvQkm&#10;uexQFJGDeeOSF0tF8XfwtMRCyBrZegrLnA9lj9R11I4MMzE8VI7IKTnh8GqdSe2lGlPJF4mFJN5N&#10;ktrmOUs2+JF31OfdyRSkh61i9wlmfogpuulzS4dcMa7WOpPoQ76H1eD9TLoVSXK6KC9NKNnDNAFY&#10;4dOKzforjv/SVsh0jzs7DJOopz2ESCQVY2eYeGPspWDmd5xDmIpl1DlYhM3lr+ImH1qi54Npaf+P&#10;WER/N38HawvLBXrZ+hD9Tpl3w6xR6UAFmeZKhfKy4Csu6y8zVt/NgAmIYlrlxBH82Fy6XmZSu2Ad&#10;unIFtLcoSFpjYAh/ClRRNuzQGgdMKHO4ZydM3vfI+6xkOb5s654MYU6rP3u2WJMGSSmLuoB115lO&#10;CvrGntaylET40xb/TK4CzOsg6RZuk8FPOw9Jr3QYMPlA9jCNsQ5qkD/bo+pld+xKC+ay6Sme3+6p&#10;XZoezhuRd5rO4tJ4ne8Ry0sJRPGRtzV9FAMKTjfWCHuqLpg1myeKDo7g3WmNlmbjhGiWcfDUao+K&#10;z7H/fst/4+0jFivwtM/TbUD15asjmFdzNAVJqyEThlyY43Nkk9eg1Qq4kE0b1xCc1nIFEMEWTksC&#10;YZtquMJ+5Dai3mXULmH9CkoayZgtgEtt4Np5Yv35oxyp0CdpybMpANhyEUhRJcQd/nCVSQ4+geco&#10;DGrzkKVCIaCguzyZpe+R50Wvndi9isS64XhRQl1TYuGNaFJSy1WaNL0L/mQFFBx6Kev4vmi6lSec&#10;9GIYDHOuD6c2DntWTtogxgql/rJUmOlANF1/Ou4pNAKPpJ2hZ2I20eejwJTZ6oeEYO+AiYYXBg0F&#10;ES9qcgZpIFSPHAdB1whsMEmbjtIRXANxQWCLMLEElWej84VzNO5jnOskAh1LQXHde94S0A3TgKbI&#10;um+xjVsyAqOyijN0yijls2OddJ7f0jqIgqt6RbMl3KMwYhcmTkKnsSJw4xZ0rxN1lFDU+Cw8a6hI&#10;8yEaHQ7GAya8dgTJWrhFarncB66mNkuJr+kWijg2VCoFL5kwcUl4nWR93WGdKrEgbDK66bF9BebK&#10;XMYzjwVcHuo/BRLwhY9T1lsnNBSaGU0mUf7KZ8Fs+K7VRrJqM1C5L0Mn+S3SOnowV+43GU14SQpM&#10;2G1ooLhlthIDOqqZXxF0v+emlpSkDjGhsRSYsniGlET7jOz+uZ/Kpx+4xcN0TyHoIWbis7je66Wj&#10;ZNfjpT5IUybBps1gFYROp9K5YVi2cEv6Kzx9fBYiGtEGL4UkZ2ccqI1GlR5kfpG4HSNhxte8z7x+&#10;cFoAOPdWfbCppBln2m/5b7yN6yMkIj3o4qYBVuW3rni5AvPB47huI3IK5nqwpowmzb6oUpRxQSxj&#10;PRQQ3BF7IwcPz0WM5CyXM0EzetWXi6Uo3aDqhFw4Rc+seEhWy7VV4fUGVpT8P/Auf+H0E/gt/51v&#10;k1wREBSI2zB+iUMMueBIB28qfAVdw750+vlETZ0RrNB4VFoQ8MdnE9AqlPprzFNN6EPxJIlA19kn&#10;/slOOmJFTmNclDFhQqUhuNAxIjrXon3MG2nMx9bgvx9Z2/OzEFIwOmRsFPHNh8qwDqziNZlYrSur&#10;v2Kdq+YN5r1ZSbnSDlqptj2Ua28jjnOl6HflIUd3dmV7QY1OoU8qKrEWDyTAobcrD+SHCmcwRlpI&#10;7xNuK8Uh/nApjw+yqzfos9RoUiztVfmbVzgkIKeQsfYNrw+NLTKtkLKgc3Q8ZGuq7oRX3EUdDCS/&#10;vY1DuJVYwvFZRFtVPXWs7XfBtq1yj3Z7vq1U9cWtbDvVgARfQDxTxxvzNFb8d9CUwrS2Al+qve/2&#10;9hUOoR9I4VgP+Xyc2oxDbgnCAImHrK0cRlyomEPjIZ7+cVJPNHEJE7+967AQy5UOaeOIGR6fRYE7&#10;aiJ83tCyn38bEQu4wwM60oYVqhEdGseJj+z8kqyRT9tbqOz6Dg4RyAomiCbAuq7VSjzraOA9HhL9&#10;qboZpRquajmUi5hZxVldDUV9EPYBizYqU9j6Jf8dBMF9YooVaWJkSMz7b/1ShTOGoDRIIo4xuoM9&#10;r4WHZHwGv+PslXgRvgXk7CAIfDC92hK2wxUzMgx3qeSZem54A8Nshk9PQ9VvXa9HvT8GwlhYzSlC&#10;6CLFxsMXLLasFZHqXH1qm33yKoz6K2ZJ/PkFdCOs0w60HCiOMDxx7Ig/atoGGNbqGJdCEhVE/RUA&#10;wZtErABS01yUGTkAZR9fP0MGWE0HNQ3qo6MmKvDYYzwzVlO8Af4b84IZzo4LK3fCL10uBdedEjWP&#10;6QbSJ34ofELrH3iN6a5npK+E6uWNbLEipVQqFiKAqPeV2tXm35yDFJxyrEmiZWDwKWixhb3jds9w&#10;RcLnblA7KyLD+ZgazocT77/G3xenzAmL5Bu2ozBzrG6010GYz9HYLmnhGiKdhIJhnigasc9ZOFaA&#10;hlu8oKQ0M27sNOa9KamCqL8mVZ0GLjJYH2U3y3FO8B7wZb97/+ntEA0fXn/+6fDq6x//9tPn8PB/&#10;+vyv377/5W/++vV3n96/+/mHv//53bvjx5uf3v7y9m/ffXz0h9fvvv/q9Zs3b3/9/PQrPXr97sNP&#10;r8d/RlkeeSHQ5SePOD5cPvbu10d/PEiRjX/z+sP3X/347vXn41u/vhfAIVk+fvr8d68//TS+fIwf&#10;a/3l589vP1q88fE/fvj03acP//Dxb/5a//qP73/4z//w8dHHz+/+9j0TBfmvf33z0/uP33/15vPH&#10;Y8f11h8/fRiv849Hf/rl3a/8pw+fvv/qp8+fP3z39dfH3F9/+qtffn7z8f2n9z9+/qs373/5+v2P&#10;P/785u3Xf3z/8YevURkeH//68PH9m7efPv386+//8afXH96yCn3/zb/7A5P4+QfZQV89+vX1L2+/&#10;/+q3//7b//3tX3775+P//89v//zn//bdo9/+J7//95//65//y2//6//9j0E9Mf4fWRKr1K+xutff&#10;/enHj788+vj+s0QwSu6hF/747ucP/4b/8NUj/evf61/aFOb66E/ff0VoieTU0CZ+h19Gd8kNNL79&#10;0+dHb3gFK1H39jx6I86qvA+fckHTp978p0UTr/8ApRzb8/sfDpp5/d3vf4j1vXn/66+f2Jt/Auc/&#10;/vLu9fdf/auvH8kpjAb56I+P0E5pdRXi5zToP+RBRL9JV/720U8MUig8ONZp0D9p1QsSEunJ49uQ&#10;8iCybDEYXtyGBEMrkFjKbUh5kCAhK25DQvAsSCrXfN7AXh5Eapt6Dd6GhMRMkB7TG/Tl7TXlQcQQ&#10;6XTRwB7nfEFSS7dvG/uUBylaidp/e00QcoIE7b1qYC8Paq8Jlp8g4Q993ICUB7FPhJAba0IAL0hd&#10;isiD2hQBr1qQaIGKM+A2ReRBmBW4zp7c3idlKGZQXLHeIIkyCli48Dqw8onHfyJf7u1lqXB/zlCw&#10;8Bg01pXPPNd/UszZAJUHHd0DoaXbzC8feqqpyddogMqDlJpMCVYDVD71WCco4A1QeRCgKCJ91QCV&#10;jz3mFm7uzrLyKI4wXKnBaiX25hajxROU6cDKo9qM6Uk++sCSi76BwzwKWFyd8E0Dh/nw0w+DmH9n&#10;v/KoPg7z8SfcpG6QjXXlUVoXxdK316UYYtov+q8+bjCNMoqqMbhuQzg+zcefWCz33jaYRhlFMJCO&#10;Qi8b68rnX+nkWMm3cahowcSGYCFWG7AyA8A3wIZ1YOVRwEI/68DKHADPPCL8aWNdeRShO/arAytz&#10;AFDIDDu0kUcBSxecNnCYOQAKKmkODZpXiXTaLyJpzzvryhxAN0HQBrCBwzyKdel21ca6MgfQnRV4&#10;yxuw8qg+rMwBaDICY+vsVx4l2qDE6/a65DSZmEf4UyvQoPkySoF9Wm00YBW+oa4U3zS0alrYrBkK&#10;Fi7rBqzMAXQ5Nh732/ul9MaJjXGWO7AyBwAWpmQHVh7Vpg358uYMcbhCGw2aL6P6sDIHwPVH3kuD&#10;DuVPnTPEbtJdP439yhwAWHijOrDyKKxhmf4NWJkDsF94ZTs4zKOABd9o8Cilpk9scL4w3juw8qg+&#10;rMwBMLpQHDo4zKPkUSCt7jYOCeeldVF5j21z+3yVUcDCLdHA4TeZA0jdkGJ+02tSRim1lBrGxroy&#10;ByC7g9T0Dqw8CljIhw4OMwdAjyIPogMrj2qfZQIfab+Iq5Fa2MBhHgU/RLlpnGWFWxbN44ojF6IB&#10;K49SBwM6CDX2K3MAuVgJQTVg5VGCRc/0BqzMAVB66drRAJUHoQ8RPO+QRmYABPxouNUAlQdhlh96&#10;3k1bWQ1n5m6NSxwaoPIgeTbQvm4jUP7+CYpyFGLkt0GVQXgAiNg1aFDlPQtU09lQBrWdDYp+TFBE&#10;PDhcDVZYRpFYQqFXQ4VStlmCpZqwVw0U5lHAUtOtxm7lw099BQTVOFpqGTlnqMprUhgasPLhR/xT&#10;GNjBYR6lGjfKZBqw8uFHhSLk3zjHChTkdSEYGixDJTpzlMoE8QI09iuP0n6RCN5YVz7+pFGRKNdQ&#10;rxXDnDMUHdLLsAErn3+k5GOaADTWlUc9JX8LH8BtWIr4zxkSMyQDoQGrjAIWAq9Bh88z28CFii3f&#10;2K8yChzipGjQhpIM07oUuu+sK49iXeTvdtaVOYBqmKicvb1fyuaYMwQWCaUNk5JUqzWKWiZc5Q2+&#10;UUbhEkUbapxlpS/MGZJCSZS+ISjLKPEoOGKDDjMHoM6XJO0GCvMgqckkCzVAZQZAzpPiOzcVXqUg&#10;TVy0uaFSlOeorkwug9oymbqaBYqEfFzsjVXlQUPTaNCFkhXnqtCfyDa+DaoMOvQnhOtN/UnZcwsU&#10;aZ3PG5KrDDq0wucdUPns6/a+jm1Cosea3+GQQ7TeXlU++hS00A2ggcA8CFC4oDp7lfkFRprs6pvE&#10;TpJuXtVTQHVWldkF2fly1d4GlQfBmUhC66wqH3ysfkVdboPKgzhXwOqAygefJg8tV7KSfSbZtnUM&#10;FYvMUce9Xx1iz4MksmRT36bAfPBJkKbBQQOBeRAFSsoJvw1KSV5rVU3OXga1OfvLzC2OxNGGzC+D&#10;6IipMvLGqvLB15VLHZFPmtlCBatSX4kGqHzwKaJDYb29V0oBnlgHFNp7B1Q++ONarQaoPAgEqsSy&#10;sap88Nt7lQf19yoffPmqOtk6L/Ogp/idKZVrrCoffHWY6Dh1KY9Le6Xaj45zRrWLc4dJK0TmN/Yq&#10;DyL2gVesoeCq0mCBgmo7LvgySHXr5N/cRqBKYhaoox7g9qrKILI5Fa1qgMrcoksWr/KgNlmoRH6u&#10;irJP7OLGqvIgqhupxm2oMUogLqBePW+AyoMAJSOrgcB88HE2U77RAJUHkaBOr4aGEFFBWVoVAYIO&#10;AvMgQOEq7VBgOfjc5KH0kZvKhUrq5wQpKvoWeA0MlpNPTOFVxyJWjnuBRXlRA1Y5+jQYUTjn9rrK&#10;qKMKrEMZmWEQU1C0vwErjwJ/qke4vS780gkdujuNSubbwOowWtlQE9/AIplBBRouyY6ftQ7j/B/p&#10;KjfVNF3QuLb6yUscQRzMm5tWhwEN/0xrbZkN0OVbPSw70PIwKploeNTat8wJ1AMNq7ADLQ9DhFFS&#10;31pbZga0GqesowUtD0PjoEFwQ7SQj5T3TVXrHQW7DlPZqRJyGlSSGYI6pfdy16ihXcQFNNbWMB10&#10;sc0ahuX1quVOrsPayi81XwUa6cytnLIyDGhcFtHBZEn05C49vGsdKinDMMIwIjonoKR6Qsi0suuc&#10;7jIM6xK/V+cEqIppig31tsesb5y3Mmx4vlqYzEyB9kxU5LSg5WH4AwhUtjCZmYKKl2kk2FlbHgb7&#10;6Tk6iFxnTOK6lfv7Nlcuw4BG8kZrbYWXfINc/Kah0pFilyZJJjZU0tq3zBSootA9V5215WGCJoP4&#10;NudSffeiSTncn3fylsswMIlbq4XJwkuoqKKOoLO2PKxPJSX/83DIdgz3o5HwREn/BJQMUE43rrSG&#10;m+BJGdY/3SUHFM71ohVtPu6wWGtrcy615JjD4MpUgHZosgzrc2VdMregqSazE8LkBpo0rC9xVEaf&#10;oKn0obW2PKwvTUsuqHoD0talcQLKMDx/dCFrxBbVyiCvDXdDx3FQhwENj1yHl6j5T8YkTSxaJyAP&#10;A5N0m+poQbpbMEHTNYutfcvD0LlwlnXWVnJC0fCIWXX4ZBkmaBTGNrhyyQol05WgQYdPlmFAI0O5&#10;g8mSFwph0Vesg8kyDM0cG6cFrfASrvuj8WXjBOgy0bndWB2qe+9gMjMF3ZtEd9MOtDxMfS/o59iB&#10;lpkC1qLu8uxAy8Pw1GEJt9aWFQxd9kDTgg60PAzbFCrpyG713pgbgJXPFnS0oDIMK59K09baMlOg&#10;UQOaYYtK8jC8gy+59Lmzb5kp6AIBUhw7mMzD8JdQ2tNZW80Tpc9KKyaoa7LWBjBDYgotaNlfQopO&#10;K0eHuxQzMJo+9A6AuutOIiFARa+dBh7LKOpe6f3X8N2hGxdgugCuAyyPEjB4eYNESoopVSbEjDuG&#10;aR0G/eOM60ArHAForcKFo6vfRD93O9OTpcO2dFPQGtaHVoYBrRU6xjjM0HAD0mG2s29lGNBetUwO&#10;NXRZazvauHSYZB3Wx2ThCCroajkUSpYq5VyU0nXUhJo8qsvsvu0ctzqMI4CjsUGTNX+UFKZWLoia&#10;7aUNUAfJ1gmoGaS0mqSHZoNK6jAK49BLOmvLTIFuJK2aiaM7YqKtF8jfznErSaS4nOh10FlZUUl0&#10;rTsJdbcNfLV/mXNUe55OshXGchpFgTEXEbbQWDgCdX+tPPwnNfsU1Y5YZWdphSMADZR0EFmHadda&#10;0Coj0QVOLWh1mCohO9qWrjmf28Zmo7q2oNVhdILulBrirSjQaPLVCe9tw2gThmHa2LeaUIprspUa&#10;ShPdPEmg8X8daFkl6WOy5K9yXe0L9N0OtMxIVJnfo5Kai4oXmruyO9AKT2ift5qN2j5vJbEUWUND&#10;tMZxK6No3ECT4I7aqnat8wCQ+CqE3PbwllEAU6PwDh4zSwAYemsHWB4lYHh4O8AyR6C3Fhm6HWB5&#10;FOW5NHfrcK2SlUrP0VarF76dkP8UvYLIVGNlJcWUqlR6+DVWVkYB7NWzJx1ZU5JM0auVnHGbQMoo&#10;tRHB3dFZWWYipNLQ4LIDLI9SjiSVBB1gmYcQ28Nm6wDLo0iWokdhh0BKqikOqlb1PCwjE4ja+nSS&#10;icFAGvYN3hGK0xt7lkdh1Ryp1bc1H13+tTjIK9DY2rM8SuahitMawDIv+Eb18609y6NQjUFJi0Ay&#10;LyBsLCuvgcY8SsYhYbTOyjIvoManlf34hHa1C/l9S7SknUKM/G9jZWUUaHwqZen2npXE0/aelVH9&#10;PSupp2RMUBHXWVnhIG1qLMmneHN7IfsySvluhDo7aMy8gDONa6SzsjwK35la+3eAZV7AZSz06e0A&#10;y6MAhu+goxaUFFR1VW9lPpRRAMMH2UJj5gU0tsWb21lZHnXHnmVeQDkSLv8OsDyKxAz8nS00Zl7w&#10;DXv2bUfhqemrT7n2utUBqaSiQsDMsbGyMgpxRhVuh+uXZFQqplAoOsCqIdMVniWHlVYLZLF2gFUO&#10;QpP0TnkC/v3Ev/Gj0/u/AyyPwmjiXugOgdDncQkLhQhaHKSMwtRC4WkBy7yALoGYn52V5VFoV0TS&#10;WwSStQm6maAndYDlUXSux/bs8MaSlkruGtPsACschPjr406aOEGStGdklhPJ7gDLo54SWoZEGlxf&#10;N3AsVa6NxjyqjUbKDBKwZyqva6CxjmoTyNGAfq5s3KJxG411VJv0j/bIC9hxTUgHWOEgtIVu1a7i&#10;+s5obJq5dVTbzMXaScBI4KDauLVpeRgk/ZgkldvkePStnngUtJa/oA4TtFZBP5G3sjbYKvrETXV/&#10;G0YXgFYsSLe1raNGVL+LyTwMZ+VRMn9TBadnaIaGYd1Si+sw4uw4tRsMkqhdgcYtKp20wTqMcgkE&#10;bwdazUmltzwZ1o19K8OIfNMSqKE+cqVXWRsdzzu6SB3WPwE1J5WsTRo3d9ZWWAk3n5Hb1Thvughu&#10;nTeumXjxrAWtDCOHg9u1O9AyUyAUR8OzhnmN4ypPkvS/VpwLjTEPQ81tOTq3YTrc2JO3z1vNSaXl&#10;ifor3OYldRhav3o5NaBlpkDGAvcKtqCVYbqFu5OEjxjMmOTmDWrrOmvLwzgBoLZFJZWXEKDplKHA&#10;vNMkOdlqnN/AZEllJWeHIs/O2sowThtE2nCM8FqaJMwOI7uzb2UY+ODktKAVpoDEoT9eY99qBix3&#10;oBGQ7mCyMAW6O8MpO9DyMGyNwzy/fQJqTiruX7hQB1rmJU8w2VpOSKRZ3jeu9mJxHWh5GFTSC2Pj&#10;Gy3QaK7bCb/WYegylBK2TkBhCroBvLdveRg3+ela6w6VZKaATcRFVR2JUzNg1cOiExFCxlRMvmq5&#10;0OowLHbut+2sbctJhZI7zSi5nC5NEipRUmQDk1tOKk0bW+ZUGaYrVDTs9nmrOakM4qA2TkAZxnnj&#10;6vAWtMwUqEto8pKSytrnJbXNKRVVXAHZWVvhJVSCor92MJmZAjYOBe4taHkYcWwu9GpBq7yEav8W&#10;L3mWhwGNcEFr3zJT4HRzm05rbXnYuE+udd4qL3mB16MFLQ+DbVHW2chTRFqnY0oOuG5R7VBJHqaM&#10;AJhXg0q2nFRJ4c55K8OwFl/h8utAq3oJHVpamCy5rJxuMtU7VFKzUnEIU9PTwGQZBjSCL50TUJJZ&#10;oX6gdfatDJPDleS1DiYzU1DYoBVjhpwScXGzrO587EDLTEGZyxBzB5N5GJo5unKLJjNTQEgSU21B&#10;K8Mek5bUKXzEYZRQAvU/a125sA9TB6XWvmWmgLzhQvFGgJQS1TJJ8lt6mMxMAWiKi3T2rQ6jRV4n&#10;0IzaWSbJDc+dMst9GG0hqcy5rSnUtFRqINQo/7YlvA1DMenESNENytooDey0wNmGYQa3uo1T/Zmh&#10;cRO8TKPG2sowFDw6VHQwmZkCc4TBdvyTJQuWUADHrQUtMwXlV8t8aKytDCPjlr4inbVVpsC5gZk3&#10;oJVhVE/AhDrQCi+h67BidQ1oZRgXv/W019IbFdNIHTA70AovOeKyHa5cEloRHSRDtTBZeEm36IXs&#10;inQC/j9nZ5MrS3Jb4a0IvQFVZd5bP4LlFXgB9rAhG7InLQOtgbx7f6wWYB4+wPlR1qTfNU6yIoLB&#10;YJCHDKSd7sGYgFXAqqrYr21JMFO5GtUzsmImA8YhfFIMaqR1W4I0nhQS/HGUsE1JHfnuRhXM1Hqm&#10;2UUMAwYJohi0ZmzdluA8URxodkASWk9IKCryFNRU3FAaR6t1C1tS7W4MrY992RaAy8pbFawmDPee&#10;gLTxFKJfajXSIG1ndDJsCW84Qgg069aNwp2QTh0d15YrO63ynGq9ISX2WzcKRJUpR1fSOowDx7Vb&#10;oaN9XzcqSEnTirEFDGn0+zB3nCCo4hSSXDQ7IGBc1ykhVdK6Ufhc+wxJkhRFm5JKElafout1e3YH&#10;A4ogLYDMugUMt4TWTWpsaUsoflenaVJbP73szA4IaitMfDx8Nba0JU+sghpb2pLXo7ic1/stKLGV&#10;H3G5juimSmCfeLSxJQHjSkvNsPG5ogsrJw7W3HgKAePE4XFbpZPdKNRp6m5UyW+lJQxFdGIHBFOV&#10;kC33RbNuAePs5i0745cEVdX7XAHDAH1eOLne3cFw5br+cHecgBFlpp2VyWQGWRXvFX/S2MmAcdzw&#10;goPZ3byN3DLQNyyJigUlzPK7SZuFNF4f4li83t0J4wEiYhFGJ7stgTZSTRCNtIBh7sAZaeFgYLY4&#10;vo20gNWbrKa1Bd3i+kxCMVavYUwYLRJMj8wjKas4lGVexbp1E0SYheJf4+ENzur7pR5z4rWiPiVw&#10;WbgKi3ULqmvF8IiQibEFjG2KUTD7LbiuPmIYsLrSuuhMkF0xr9yf1djCnalmH8qWJG8VU0Lwycxk&#10;N0EwByq5ZdYtbAlx5eoJc62T0e+Vg4oKAhNVyy6sVQKmojMB4xBmbGoHhFGg1J4bhBlbhxVvgxUw&#10;Mxm2BEquattBsqHtt7r2kVwx0sIo0OsDY2LG1mF1fVCtCYmOtB9JgopHuYWWJKz6gpFbuR7bGS1c&#10;65G3Sspf6mTC4KG+eWLHSIvLCk+HqqL0Mzu/fsMcOIQ/SQihz6SX1mFcoK20bhQIz/NGrIi9nkGX&#10;pST3PEzMHN8sxvYqoFm3DkPal4qGEg1LabiTSks6DGmv6uVw6b2yT0IanCcTwUhYddnEVzDSulEg&#10;WklcR+xuHr1sPxJpdRc20rpRKGnf5l01bH5Kk1oSBFa8UKr7zdgCxtiIqpl1S94rRkH1NzoDhpY8&#10;1T2ANhhtSrBc0P7MfgtY5dFuhqdAy6uURmMkUeOcsJJWG+d6BySBlQA9Tp7Y3QH7SDPNO4g85NjK&#10;MTHSOgxpvBVidkASWHmMgxp/Iy1sCd5kHfliJtOWENQxTFRY1G1KyO3C71Fj60aBhjfYSTW2DqO/&#10;4Kk4htTmtx9Z7XV4XszMZIex33g+SUQwiD2ENFhIat0C5m1JEFhJvsKfNGMLmD+7g8DKJq04tpjJ&#10;gJWboFpcEEaOmYTDbWLmCeMnciqbHZC8V2JxOEJmbN2doQsFwQhjuQbvlXSMqTClfrVNCeWlFGWb&#10;/TZ4r1ggVPnaew0YhZHEJ9UO6EaBg4P9pmayw/DMKZERt0XqptqU1DFVhHExtg5DSwjrmHtA8l6p&#10;mKiOhkJa2JIHLoaJ9JJejbERCFFaEjB/6wgCKw4XYzO2JGDewwsCK1aZg9FoScCwyvTmMVoSBNZ6&#10;YJqHqcW6BYwTh8Iqs9+S94qfQGTZSAtbQh8sVY/DFISWcDk1bbwTxky+8eiFpxAEVtbtQdzcjC38&#10;Erh7xLqMtG4UON9uPOZqpHUYnAgojUpLulHgfGNSlE52GJbrQym99rmS9/p9PxUTlVhfW25OnHpg&#10;UMxkEFixk6ybGVvAqqkbwVcjLXivdK+g+EGsW/Je6z1DdTcNAiuxIM4AoyUB08xvUoJtATQXO2G0&#10;UORqbPySILAW50zlOihebj+SKx+nsFq3sCXUyOOsmXXrMF2NQA6y/UjMj6vaSlhFemmlZXSyGwVS&#10;yXQMVjrZYVgtwpNq3bpRICWJQKWTAePp+iqZuLYlox0rM2nqqIhr9QW4sbnVTCbvtV6uMdUIPCfS&#10;peFxcaCKsSWBFd+JaJzQyYTBX6VDipEW8RKet1Dt13FDYmySHX0m7xU1Uc/CDJjt48cVtv9IEqew&#10;3MxMBgxj4mLm2ZEVvo2LhiasOkQqn2t2ZCUnr7QkTJBtCEpSqs8kCVDooWYmA2Z7NNM2N6TBBVZ3&#10;nIQdZPsMYx/WS0iDrGlamg0YhKuakmvLlQRWVER1/sKY9h+JtGqrJaSFX0JPSvo+iHVL3iteL1kL&#10;Iy2Nwjcoc+Ik7xUaUj3MLsYWfglX03p+9vpumrxXkvnfKqaQBFboDXg0RtqwJQTb1di6g0G1N2ZB&#10;jS1gOF28g2JmMo0CN2HlTwZdtoryqaY10tIokJExdcI0cOk74M5VRUV6k8DKTzxMXQf9tEJaJUnU&#10;2MKWQCdSDa/P0c21nl03uzsJrORDq+H49Q5I2I0YNkbher8lgbUeR1WxoIRBAFDsaJqx9AVg9dVj&#10;XQnjqv5Uz4uQXOrS6vag9lvAiE4iTc1kGAUiQZDczLp1mK5bhAsdY4OFp3ZAwLgH08HHeK9JYCWo&#10;g1KasXUThOGiNZqxXElg5bx/mT4YVIq2KeEmzCuiar+FUcDhItRrxtZhWOR6+c/st7AltIB8qxhe&#10;8F6JYHB4m3VLAit9lzgFxNgCRuSJ55TMDkgCq86IBYwINo65mckksH5TTa5OnIARHOOcUtLCluhM&#10;ZvBeyS2S7VPr1o0C+W62jslAB+8VH4j3iE1ULQmsJANcTjhgSCNFZXZ39mnVLKSAkYF+vNRp+upG&#10;gQOfqlhzWwwYgTi6o6uxdaMAL4iHNkWNGKncbrlq3dzuTltS0tTYOuyjJUpaElg/M2nOt4D9NpOC&#10;Z34GgRVXhvYZxnIFDHeS+Tf7LQisSGO9jWceMMZG8Y+xJcl7pdN5vSp57eEFrHqe8ISKOHGS96p5&#10;QQFDS3hl0OyAILCyAyQvKGCk/5/sHTO27mAspHVYsdMpkTHSwpZ4LemwxUx2o1DsMcdVS97rRyfV&#10;2LpRqP2m6hY5zrrlOqv4R9Qa4U40GDEd8p8i8pSwO5FA1ckTynxIg+FmmuYm7M51TlXbcc1IafBL&#10;hOVKGJaL01TsbnzclMadSliuhN2hcD9wni5vi5yDKQ3XRFiuhCGNDKiwJXS6Smn4JeLESRgzSaZc&#10;WGUaKac0XugU94CE6TOAfZnSXL47YXhBNxULokV3SKMNiTlxElbSbiSbhJZ0o8Dsw0RVOtlhlddS&#10;z7bQr2SMTcXME4aW8Byc8JVpC5vSpOUKmLdcQWCt+BFn3LWngM/TfiQp+Ve9Pne9bsl7JdB+N/xJ&#10;FiqlUWykZjJsCW+YqRgezdxD2uOtHmT6St6rH1s3QWjJE7aomcmwJQ8e3zXe61fQZe+8CsTz8kZa&#10;2BLoBtTYGy3pMMpvaS4rPAUeTmwLQEdatMucbwGrB6Doy2zG1o0C0jBBamwdRmqR1KZZtyCwkqGC&#10;PmksV8B4MI8IhpIWtsR6eGRl2wJUh7ov06mabgENVjEF1VUqYfCCSOaLGxX85JBGNM7wlRPG2Di8&#10;1Ux2o4CNJPpqtCToshg7pKmxdaNQSQRVaUFBQJsS4lxQQ5W0tCU0LjYVaQRIUhodXYwXdHSjUP2a&#10;pLQOY2xIM7s7ea/0IeEcFpYrYN6WJO+V7lBFqr68d6NLfSbpHkOBq7BcQWDFclGjZGxJwMqSP5VO&#10;BoEVaUQ+jK8cMHwu4iVqbGFL9ImTvFcY1XhdZibDltCWosLR1+uWvFfYDpQRGWlhS/TZHXRZep6Q&#10;uFMz2Y2C9/CCLus9vOC98iPZO2Yiuymp5lAmyvV1hkmA72YKjRKFrCp1vPZcz+6TMC53CQ4UshSb&#10;l95M3RxQMaockkARuKvmz9fjGsRVWgqaTR0omEfYVSMr3IqquTKmOMiu9GhSr8PDk+9zSGmqKURO&#10;VHkUblzdenxeHhWpFDz29gtf3KhMPJK2vw1VskyTjUQhy+nhV7ccJLLkenVUzaHhydBFq4+L7nBO&#10;DzvqSd2H8gmisyt9iNz+CtQT1rvTjbAbFA+Y5BBncpsNZFXbeLGX026QwFJ62FHIcremJKlSKKXC&#10;q4Gq5gCG2Uq2qs0GbR2qq8P14RwoRClmAPGPLuuBLOMIBAorr16soOq0y3p+lQUQ4+qoGpXSjeC0&#10;0g/uy9ArCH63X4gs7rlCD4OaSkGc28uB8nPYLQBUB/VsKNy9Ni6vG93fgGoCS8usV0fRfOAJaed6&#10;LycplciJSReSQ+vjKvfL+ADJZMUEGCIrZfwhC7/KjCsJqbQqVVeWQHHRqbK06zlMOmo1cjOXsUBR&#10;H1DP/whZYTeIKqj9FRRW7dsEFZWiTAhFQg8DVfELdS4Hf5XtT7TGyOp2o/ryGx4wpK+mUbyzXWyP&#10;a3sYKCo66mVpsV7dAty5BTvdCFQlTFXYOziodzKfhpfOFaNPB5btZThStPgJGH1rlNYnqu5gahq7&#10;EahQjnKzg7d6h0NULZCu1ywIqLhtKuIdIN5DRhXNfg76KbOh3JsA1eNm6rly6IdtxXi3VrkcAbrT&#10;GFa968GR1WXhL5vtHCBa5tG9Qa1XtwJFlDGKGF1a71SauBhm0E6hwKlQQICo6SJFbZQ+uKqUYjxN&#10;E0eyH23mUXpIp+bSnJxTyB2mQyu33RDGo50ktsUOCytQvY3NDSIatPK4A6ko0VKOatf+G7GlysVJ&#10;FK30qz3o9ciScEpPIBXgSxSkrcozC2FxYcGDIMl2fZAFSxWeC5UKRlY3Htw7aH5hZHVUpReU4ifX&#10;lC76ylIFisde6F5qxtWNB7uF0lAzrkDhojvvLYmmZNdUwjFR3IAVXY6ASNd7jiTT/Wyg2NBwmsw0&#10;DkOgHnwkJdB/4q34g0pYmI/bHR/OrFmgtDcQPVnpjFQVUmKThdG5WT8nOabW5A+U9eCSYloZEzOy&#10;RGnfNBmmdk8HSjvdyS/9hg5gbFWg9GUi2aXVckvJ6vZDX5KSW/qCQKAWrF939OUvOqoejMspR7c5&#10;+lL77mbgsEGIQPFCkQtCBKuUJjff5lUL+k81Q0XgAmMqjGJwSj+ylG5002Fl0UKn/UJIA0XcuDRT&#10;iaL2kF5U1+P6ThqqltW9lZJlaGr0JGjj4vbMzcqMq6OgadLbwIyrX1q+Hqy6CJTS+K79QmRx9TOy&#10;ugVAVrWzE+vVUaSdywu79BPJ0bVfSFCSWTSyOop0WKW2hKxuAQjsEoQwsjrq5FVrKteErG43CHPj&#10;2htZHQW9gHyOkdUtAIQ2ergYWYHidSBjN2CLtvXCrVev1SeKyz7NXcW4gnSKW089nhhXoL7QDTWH&#10;wR0tGoPpn0YNUZsN/vVlCs/ILzUUdZdFPrneX4Eq8o+5G9ErqsmiyFlxJBNFMKaq2q91Plij8Bxh&#10;sZlxdbvBYlEtaGSlBaCzldH5IKhCvcXLN7K6BSiyEKss1itQ9c6IktUtgLZR0V1V26hgi2o7Hyht&#10;56O1KlfS07Bnyfp27a2GaYKqSzeLhqJlLO+6ifUKFK1gq7fCtc4HT/SL26/pFIWH0X4h1/obXW2F&#10;rG43qj+C4amTow9ZJ+RSI6vbDUpqVZKKqu4ui1f/DBkBdn9D8Rp3ecvX+ytQlDFU/2gxh91uQLOm&#10;obSR1VE0OFDEB7p69HERCzC9HRNFzlO1rYR53WTpczlQ1GKpluvfwQxFFpNv5jD9DdbL+KLBCz3h&#10;U5t3c78D9SlyETRB3p3qcwhVXOlhoNBe+vwJPQxOaL2OaTrf0rW8/UL8V/alkRUW4FPRJ9YreKS8&#10;ak2jQCMrLQBFAeaeEixSZMHRNLK63TiJ25g0Hzy4mMM3RbdGVlgAmgCTOr62UcEghR6gHgplytov&#10;rCJF5dsESu/lIJBSH0nKzowrrE3ZKKXzYQGqJbXx54NAqm1vUEGLmOHWK/wNzhRm4/pMCSooftTN&#10;ENxwqfsq11lp5jCooOwUlSklfNplVYMSNa5uNyj4e6t7ZdBO8aNoJmfmsNsN/EMamwg9DAJpPSmt&#10;bFQSSOm4XKGl682csLpnq0nshgNa3FO9ZMZVt60YBBfVLJ7DsaPetc7GTCWsntM1JjHYoHAScabU&#10;NHbbQbBSlTqhDn1kfs0CptesmwEaAdF/11iq6JHKpd7UXxP96wN7luobWQFjxZTzG3xQmjfxRqSS&#10;1a0HySl+o9jRQQj1kxgwPYndepBzK7sodnSwTzEDKvIQhNAiMahCUGhjbZ2JPDhZYQVuDMu0lqIU&#10;v8uikZXZzkEIJZlIYkUpRzc5ryI0G90IG8CztOoBAWgObVzVhV6Nq5sA2sU9TH8DrtZd1Od5rmtH&#10;IPigb4LSKiEQKLg0NCYSUxh80DeMAmV8A1VbWQVHgw/6qhdDzeEcKPLgLjiafFCq0ExbcRqRtuWi&#10;ToNSZDOH3WxU2NywmcnZdln1iojxA4JFSvcvvERhoQJFbo9GiWZcff8/oAkahjFkijYuLgJMh5HV&#10;9/+DS7Ny3LIB6nmoBClNcdsvpLT0qQIqgaL4WHWr+g4OKZ08INab9epmg0biRWy5thtBBq33o5Q/&#10;GiimUL2oRUlcm0PSI08VAAsUJpSHPsW4ggxKL3bFMKbbTfuFtNpR/ZppW9NQ3zCRVFIlUDT6V10R&#10;yQ51Wb+913x9fwgUwduyANe6EWRQLnJFQxKyurfB0aD6QpOI6uMi2G4II4k6SJCaqjBaEjZZRG4o&#10;NDTj6ih6EFRoX8xh2I0H/FElq6O4M2MRjaxuASieUg3FcH/abPC6C0eskdXvKXBTcEbNHHYUPB1q&#10;vYWs4IE+X7yRYPQwULjKvMBhZHULQA8Tl9AO8ijcwGrnea0b0ar0RZBD2flA3QneqKRK0kBJgqtE&#10;YqC43FDIa8bVLQDdgnh4QOhGNjete6+xUcECpd03j8UbWd3a4Iq6RMegjuKkqChiwB4sstnLyQGt&#10;gI/pr8IjCG0zf1HpYggjoz3pm1iW2cwB49hTwezkjZJxqidbrw+VgNGZUe3lJIBWms7UQMBvaHOI&#10;S6B87OR/8uAYnYzEuAJGnFNdYYP+CQFJ6kbArG4E/ZNn+irlZsbV3RSMjakSIMjbJr6e4FSk4oRR&#10;MWg6nNBNOmQ9v3HAzLg6jCfsVIA5SKPQ9mGBm/0VsOpabmxv0D8X6xV2w65X9xxwhwjcGFZbsEYx&#10;oip+GKTRYu3XE2/XdiNgX4SIhL+Beem6cauODUJWwrAb5lx+BGmUk+hJacH1uBJGiN7cibggx7ju&#10;D+X4JgzGszm/WJ8mizg7P9EMq6NkaPkRTUvroUGTA0vUb93xrl0bih7bsJ71LIZarY6yrig9erss&#10;XNFDTWFHEWhX12VO4S6La6Wx8okiDVP5pUu39xHNSh88d2OyDomiApLbjZHVLxwUM0K0MGrYUbxJ&#10;iHMjZAX7k65x9fDApYWiiKvNPM3mbk8zrmB/0rz+GwatkNUvNxThqUZnHIztF1bTUA49IaujeAnr&#10;Zlpw4zZ1WaQQTZezRJ00aTdNHnifLGVxYzbj6igaK1frlWudD/YnvFtn5QOFxtNo2cjqFoCgYzmV&#10;Yr06indXVcjhEexP3t+pEl4hq1sbOsNWfbeYw+5uHDAX3Xp1FOc/JAkjq1sAakGLdSfG1VE8skH/&#10;JSEr2J+4vRSTC1mBejKDpkaQHrxN55F1MyGHRJFaoiWsGVe3ADTLUh42vczaL7QNrEisNRQZznqG&#10;5Xq9AkU7cMWRYoFC1nEz9WaJokP63TRfoqdel3WeHGFmXB1VL2HeRC3zIzijvDqo6osTxX2o3ry7&#10;3svB/iT0Da/VjKvbDeKAOA9GVrcAXB3UK2HoeJt5cl9wno2sbgFsWSw5jS4LV1ntr2B/Vq9To/IB&#10;QgddDxXiu+0XQrZRLnaAyC7TS9rMYbA/eRrJBIj4dPuB0O7p9mh0I9ifBCrV8RUgnmDiEXZjD4P9&#10;SXhTub0Bgg3EK1hmfwX7k31iGo3g8/c55KFA9XjcI9ifb7pWKD3s7gZ6SG2m0o1uASq0LNgAbPgY&#10;F24KryNc26hgf5aFMiYqQDUu2nMaWWEBmEORoacrWY7rqG15Pa5gf34aqJhJDNQbO69sb7A/Ifhy&#10;IRV2PlBsL8p2zbjCBJCr+DZnZXBGOVIgjRpZ4W9g19SCBWcUWU8T7qUIti8zXHhDPUgUXUBVgyJe&#10;oOiyqvO8UfpAaT8qqZ/cU0w2hdtC+4XaP0zCKGUkhyDp8YpEyuLqa3Sjew64G7TkMTrfUdrHDt7n&#10;HeNriHOUcLdxEZuDEyTGFbxP2lARFhHjChRPS1c7jWsbFXRRQt+UMBpZ3Uth9WhwaGR1u3HAgVEx&#10;oiCLcpGiK4mR1e0G6QP+Z8bVUfC3KBI2srrdgJVaD05d34mCLEoyhVybkdXthqXbkAdpeviJRxkf&#10;INiiBJZgi5lxdbtRcTZDoacHYvuFeDqqcWuiPhtFjatbAFybm4rpBVu04qKmXhoeShtX8QjdHHaU&#10;jvcG8ZMHV6q69VoPA/WJY5s5DOInjHZVF/AIlI7PB/GzcrDmXeFHoHTeIYifhPQJBpo57HaDn2dK&#10;iojuNtW447HxfKmR1WGVJVLL1Q1AUYLrJwrd6LDKfilZ3QBwkyKHZnyboItKNgC/qM8hcTaSHGZc&#10;HWazlcEWJQtLZNTEDwMGB/ZpXJvgffJkIkEHNa5uN+Ae4RBduwDB+6yHZYuIca0bATNHV3A+60EW&#10;iKlGTvc1qpOGGVL3NMgPc81TojqM6KsaVd/6VGHAfVGiBkwdJsETrafLVSUnUf+2SahYMh312OoN&#10;BNPuDW/OrFaH4ayp4GvwRKtRoAt7BezTY8WoRt/6GIz3S0Wwo9MoWQrDpyS82OeQSKeqrkwYhGXz&#10;SgwvfKUsx+lJWLXmN4GNZHxarhIVCu0n0plUnVyD8Ql/yPC9HgGzc5iMT9ilqnqZ4HgbFzxRU/ZF&#10;L4AGopqFN8eN3QgYveoMhxgXN2RxJqubV8BomGa4gHRp77Jgv1WvuuvTJGHFphB7OQif5VvX47tC&#10;VjgoVlbYDUjOzoMKnujHuzbjCrtB5oDrvBlXwOy4wm7QZ+1tCr8opOzLTMGzOSuD8EkFJ/Q8c6YE&#10;rF5KNroRhE+eSib3ZfQwYNbOB+GTpCi8XiWr2w3rhSZPlL4n9UjEtc4HDG6JaczCg7B9kZFVFa1C&#10;VodVBy4TVE6eKBNIWNnI6uZGz2EYAKxGNXoX4+owYi8qQTR4ovg26uYVMGpglB8VhE98UTq2q3F1&#10;u0GxvmkSCL2+6wZheSpazBx2GIeFCQ4RXQxZsKlMQVvCyp0XNuqZPFFoAOrmlbAXEVHhR6EKfVwP&#10;fGzzamfC3lw51LjC36DVhIqW44n3n4jPZrK9fLuj+OfdhDYGjBDbISw9+cIhDL7dtSYO2O37bXJf&#10;vPIUwnhZF+rRpekYMEKixibyNkkIg1FlCnwGrBhmIgv7DLYoLUx4iUWkbgbs4OUctWbdDCAMSpDw&#10;cHgws08IroAxwfT26KgnReCmEdeAURBr/F9O1i6MJtkcmkJBElZhR2NAgjFKP/8vMtNGWNgd7jnQ&#10;7i/jRBQRx8jKHRAWf8AI2Rt+D05DCOMsMz0CBqzi7WpkYUF4zUbdWShY6r+RUKxxTKH1dhSXKlWY&#10;lTDy+2+n+mFBONlV30U87PYbD1TfhMKe0TX0TsDoZq5jCaNVdvGQhDaGKUAYNHCj+h2GMO6nQlhw&#10;QPEjqIA2R0zCYAooBQnqKAaVgj8zsoARnv4+zR2aKHZfaqTd4OxcH2gBgwUGY1JUQD6DCFpt0cvZ&#10;FNLC9PB0Jy8fmWXrRgTaw6cjj5DWYdwb61Az0ro5QNrH4RTSOgw2KN3ixX0JMkGsWz3iIO5mCSsL&#10;rso7cMRCGlEC4+0nDGnVOMDMZL+QMB1WWochjQNbSUuT8OadD7UDOoyXw29FTbq2W8ELZWxcI826&#10;Baw4wzSXMNK6N1I1wHdTEckD7225K3JS+RMxtrAl1Cyo6iZcnX9MWjcKFFKRdlUz2WFYrlsd9mJs&#10;3ShU2VZ5aNe7O2ml1QZanW7BEEUa8VBjJwPmd0AQSw+48FhmM7ZugkhSwgY2+y1YokiDGq3WrZug&#10;O33Bitcr1q0bBaSReFRj6zCSop+nEYW0bhSOSt2YSCA2uO+ArwNDaXQyqKJII4Vg3JKA3bmwQTIV&#10;Mxlk0ZJWt6/rHRAwpDGT5nwLumjNJEtnpIUtocmwessZpldbAK8lAbvjW1dtwLWWBNHU74CAsQMg&#10;qCot6Q4G0uTuDq4pu/u8HeYMCNqot1wBw3JhE5S0bhS8VQ6+KWc30owtiQal9K/+tKATOyBsyQlD&#10;mFSE0JJuFJAG/U7ttw7zMxn0UaQRoTJ2MmB3Hh+plOn12JJ2CsG+XOzrmQwYSZ0qyDXSulFAS/BL&#10;zIkTzFN2N7REo5PRcRRpWDw1k90EcUp9SrXETKZfchAoMFoS7FPeSOHEUWMbtuTT8FGsW4dRoUhf&#10;TyWtOxh4r0RY1Ng67M71gQ4nRkvCltBATLVUhNLdjg6kQaFWOtmNQlVeVKdTMZMdRmMJsklKWjcK&#10;xE1JvChpHVYtJl2kMCilSIOmZ/ZbwJBGSN6MLUil3LuJl5j9FjCeKYbsaaxy0ErLByWCItYtYDzz&#10;yvVNSetGoSjzT5M9xL51naRvEVxFsQOCkcrYPoTPa50M2GJs3Sj46Ey0MF2sWzcKzOSn9Y4YW4eR&#10;peDhGmNLgpcKJ/BDuhPSwpYQz69OdddnQFBMi4FYbV2FtLAlPJNDKNpI60ahpEHxN9I6DLIz9tzc&#10;A4JmijToH0ZawCozQm5VjC04qmgJkSdz4gTMa0l0JsUvx3Ipad2d4UEEAu1md0dv0lItLgJi3QJG&#10;HhfnVUkLvwSyL4Mz0joMzaJ/mJIWtqS6cjst6TC8Eh4kVdK6UaDRBWNTM9lhJHBgWimd7EaBl4fg&#10;4Zt8QDBWuT7TI1qNrRsFHnHkjU+1bh12pwV7ORjXlitYq6Qvq7OJ0ZJuSw5OtwprXksLAirXKXx6&#10;M7aEoccVaBTSehAVaZQLmAhGMFcxCdA9jJYECbUqr1XvO6r+m6dAcJK0ohpbdzCOk1uH8oKSvcp1&#10;kV6RZia7UTgIfhOjF1oy+Ks8o2NK35m5PiV+bAEjYEIS34ytG4XFugUMQonLGgUd9eDF2lqAa08h&#10;YYSeTtP7kQ7CMZOYPJXJTBj3Wd6fMzMZRqFaZ6j4ZDBZDxxKruxCWpJSCY5Vrej1TCYMZ5lOd0Za&#10;2BJSktwYjbSAFcnG9C/k7dO+bpgtPAwjLWA4JnCkzdjCllCfQh7BSEsYhRzq7A5OK6T2d70PK9Yt&#10;TNDBuql7QLBa631zylSMtLAl5PKrrO36xIlGptVhnIfljLSwJYQvVJdmyKVdS8itK4b1gNHJlO54&#10;ZmxhS6qMTvEUghLLHsVSivq7Z7BbCXpAVTd+ScKQ9iaVfLlu9Lb7R2ZywOiNwVt2RtoPRsFoCXnS&#10;/iMJYuNlG2lpFOraIfYbe7lL4xB+m9sijKMOo7XeCZnicncPGJ0/6q0isW5hFMj+qJftIX/2H0mR&#10;AUxXIy2MAtJIppmxBQxpqoqXbdJ/JPlP1ch+wKhqkmMLW4IbypvuZmwBg4JESsDMZNgSJvJlWnpR&#10;ed6nBF/mxsOnQkvCL7l9fSm/hPKdkIZVNjFzKgU67Aa31uQDBoznc1TLNwLyIY22WYboPWAwSYso&#10;cj2TSXd9c3a7sYUtIYCnWudxerax4ShwchlbEjAeInph8czYwijcqmWsOLvpwd5+JNJ4iMDYkqCu&#10;Vreob8O/fiXMr1u3JRBD654vdncwZatbJ8bLzGQ3CsUbOE1PgFdyXiEOP7msCJ3sRoHGQDe8XjO2&#10;DiOExIYTkV4aZ7blJmBFAtTYyYAhjeiM8UuCv4o0ZtLoZMCQxlSasSWBlYzk2+Q6aDDVpoQJQZzR&#10;kiSwvmimZ7o5vAKGtOqzJLQkeK+aqE9SsI+tWgsYJirR7gYj1P5QT0omrELtXATM2LqDccdRg0Av&#10;dkB0XK3UluJzwS/oY3tyBJjsesIItVdbYzO2sCVPxHFQXfuTgy6L96rOt2iFCnuSvJGxJQFjJo9q&#10;sH1tuaIZKpGIek3JjK2boKJGq9wizlKsG0E8tW4BY2y0GjJjSwIr9QyqrzQpsPYji3pPTkzMZBJY&#10;qTs8Tb6bFFhKw+tS0rpRoFMeR7fRyWimSnKXMguzA5LASuoBkye0JGBIq3u+mcmwJehxvc5+vd+C&#10;98q6ceKImAKGsS0AryRSP6xmssOQxtmtpKUtIfmjbh1Jl/3mhmPyONyEYmzUsZqHQRLG2NgA5kaV&#10;BFYIpdW0RKxb2hKKSAw3lMBijK0K+sxNOGCcAdQMmf2WBFZMuWJ8sEztRyKNmTSnafBeuapwE1Zj&#10;S1tSF281trAlMHOrycf1ugXvtUgwlWy6PnGSwEorfU5vI627MyWtWh4IaWFLIM7wiISR1mFVxqMe&#10;1MCBbMtNhkparoBBlcIqKy0JW4JVdjGF4L2SQuDAMbs7eK9QYKgHUTrZTRDSWDYlrRsFmuO/4Yyb&#10;deswpPE/c+IkgZVQkGqrzbfbciMNVTbrlgRWSvS+TP6N23mXVm9ymcwKUa0Gox8EzULM7g4YeUVM&#10;mTnfgvdKDzma1ilp3QQtpHWjAL8KOoWS1mHcuUklq3XrRoEgC4Wj5nyLvqtFYH0pzzwar5JYuVc7&#10;iWurHLCiV3GHFnYyCazUEarnh2nE15SrxvZUN+Foo1pENbjHZmxhSwiX0HXMjK0bBd0FCOZpjo3d&#10;bSxXElipR1OvKtEgM6VJnUwCK68WVkO1ay0JGOtGnlyNLWxJ+RemVwn95PrYviHZGg79KwmstlNU&#10;wrAlde8TWpIEVnRS9VTiDZYcW6UtjLS0JXWlNedb8F5Rf3a38bmirSrxBM4AY0sCxkzasXWjANEf&#10;B1ZJ6zB/mgbvlR6VvJmqpIUtoQfZt6m4hvjYlhtWiutSmbDyJ+ux1WvvNQmsRGwRKHZ3wLz3mgRW&#10;ymPgXRpp4ZfwrsD9bqKhwXtlJuHmGs88YL+NzWRWksBa7eOctPRLMFzqRhXNVtkBNO1RY0tbgtbw&#10;I4WWpC3BU1MZsWju6m1JNFylRMn1aOP1+bZx6uAm8mHG1o0CnsLbxZWD97oYWzcK8KRe1arg+jSN&#10;Fq9lJ7nlmLGFLeElxVP5k0mX/bZaEgRWvCA4Z2ZsAeNuyhYw6xYEVsK83IyUtLQlNjoTBNb7i3VT&#10;litgkKqJPJl1CwJr9eCp13mutSRg0JxpiW7OgCCwksl03XteASMnzIsZSlrYEuyPs8qDLstDNoZl&#10;Sx1BNwpV+aDsZMJgT6pqOwJ9IY0YnrKTCdMMq0FgZQeo3Z0wTFelEa7PgCSw1ttU6iY8YGTXDyMt&#10;CayQZVVHEVSpLwBMSPVEHS3iA8YOMF2SB6ysgrrlD94rAUqVWUlYFWWarpY4qzG2Kscx94CEEYuA&#10;0CW0JHmv7BpoSMJyJazOfLW7k/cKgfWh7jgJo26XC5wZW9gSVFJVyvNgXF8Aoh7OM0/e60Htg2JF&#10;DFil8s2JkwRW6kGq3ef1iTNgXDJNBSjZhpwSmoQqnQwYrvmXyXW8k/d6owTdsJAGjNA34b9rLXkn&#10;gZUThyql65kcMJgzRaq+tMoUybWZhD1GYFlJ67CqCa8idCGt2xI8hWLUmbF1GBlazkkRL6HcLcZG&#10;NNrYyYThBX0V0V+MLfySirQbVgSlg+1H4uEVw8FI60ahSt65C5uZ7DCyfdzy1di6X4Jn7mJ4RGP6&#10;2CqCYdhjeHQNhoq4GF7CuAdYad0oII1oqLBc8Lzbj8SUsN5mBwTv9U5lk8r2Ud6b0lx05h2812ra&#10;h1kWWhIwP5PJewVXF7HLM4DEcYyt+ERGJ4PASu/g0mUjLWxJ/UYTL4Hn3X5k1ZKr6EzCmBGXN30H&#10;gZUm+NU21IwtbEk5M8afpPFIjI0XI0wGOmHkuwnaCp45we6QRkzB3HESpnP5nGch7aQjrbgJJwx+&#10;CVWSSie7UeDYoERN7YAOK2nq8WN4p31sdLHl6R6hJQHjDCBCbyxXEFipbFVNAN6BQpgjNMLhbUND&#10;Fm0wzMg6CmYoJ4c5S4O+WtX1ygUKFBRbZtG4d0F6JebobGSgDqa+KM7XPkmQV6tjqzIjgYIYfVPF&#10;1viAbc1evIthujMmSke43kFdJcDIO1JGQbrtWYysGxEeGIOiY4R1FPWixO6MDQm+KxEgd2QHCgXh&#10;/4yw4K3y4CKlaGZoAdMUbMqxm4ZUHVo9Qn3tIAQMG4Lym20dvNU717bKxQtpaUQwBya89Q7eKqYf&#10;YomSlu5I8RjV2NIdIcRuyhWpwmgLAE2ZO6qgJ8AKbzDcEXwtc4gGDGmOEoo/ENKwEMr4B+w3Sqia&#10;yW4ScOzYpSKByb5sPxJpnPXGICfdlYtz9eoTOhmm5EN3VWPrfgVb+3NrENI6jLHV4MRhE7xVLhvE&#10;JY2WBGwhLWwJNZWKEsqTPLluHG7GTibdFfLRS61bwLyWBG+1usGr4n+KPnJsUieT7mrTpYQ3UhqX&#10;DbMDsl8rHNmqlrvWyYAtZjJsSVVKKDs56K7WKgdvFaIHj02Z3R0wzjeuRGZ3J92VvKdqkkKSJ9aN&#10;JJ95ooOXJBqM9D15ATW2DsNT4AwwWhK8VTqa4iUbTyFgSPscHdducvBWKVUhmGZ0MmB14KvWwyRQ&#10;+kzSzI5CELEDAlYlfdDIhFVOuiuRaxe8DhjSis5upHWjwExSV2wCF9HmtS5gqkU7P6rP5AMHQ/mT&#10;AUNLPrEcoSVhS3CCMMtm3ToMafJSGrzVOxx4VR5M14o2JdgSZtLYkqS7Es28qVBCwJAmbUnwVmkH&#10;Dx1IzWTaEhu4CN4q1EKaEpn9FjC8V3aAmcngrWryEamQWLdyDJW0sCVwgZ4q4DTorlpadzDKktQb&#10;3ddnd7BkvYcXvNV6ueQ0jbIIFsVMysJPbqINhq9MPEeNrcMYmyszpc1hSgOmpHWY94KizasPlQeM&#10;3U1MwdwDku5Kls/5JQGru6ncAd0ocH8joCaI+vS2bwtQ0oqxcX0GBG+VZ+0/sdPrHRAwpHHimFtH&#10;0l0/t0VjJwOGlpT7asYWtuRzE1bSOuyjk6bMlPLctgCsW73oJWxJwEqaam4Dnz+k4ZeYgt2EsW6o&#10;stKSbhSIBbFv1Ng6zO+34K0S5yLzr6SlLbGR+eCt4joRHTOWK2B4QYS51Ez2ywrxSUyJGluH+XtA&#10;8FYJFdCIzahkmJIvaKvK5QraasVrlTcZKILKtH8xfkKQXXlMjfubGFmgiM2zaOYSEKRVSrXLkF/b&#10;yEAhjJEZGxmcVSaDe5ER1q2P53gEZfXJ5KtEQKAQxk1RrVk3B7yXoV6EInPYLB1HxpNGXsL4B2GV&#10;d4BVUxuiYCGMdnimcBD+WoPxNC+ZKbNmHUULWqLZahq7LSCbQjTBCOuoxTR2W4BlJL5lhHUUVzZy&#10;6WafBVkV1S+7c73PAlVtLWv2rz2foLhiCFR/DfhkbaWPygCoAzSoqgQsXOYmUDwHy8jUNHZbwGsq&#10;hRLT2FEHvRjvpiKedmltQnisSj2UkSiIhGSbzOkZPNVvzJXiLQaKdlP1pLRRkG4LeOLtZVqRwiNo&#10;8wFJlUNGCeu2gCYx0LvNmnUUwo5qpCJUv9sCeGVfyuMZ1FbMlco0BLWVWHC1BxDaGBaERVNdhu+3&#10;oLZ+3+53w/wZsHosUpVKgevmgMdGMHXXgxswGgY7BjS4fjX54q0qE4wcMM4LwrpCJ8F1k3BSsW9O&#10;mgGjiS8ejNjc4LopOYkgHaJLyYBxg33XrFxuAnDdsaA4SzXbHjDE4TO50XXDQPBNsWkR12H12K26&#10;14PrpuEkSms8uwEjQkWplfC2wHWTAgtUhSQHTD8oAa6bB84OnlpS+67D6jH3l+kvcL8FW7V6vhi6&#10;wIDxfDlvK4q4BbhuVXjzXGVLB4zA0YvemmYjJF+VW4qhJyCuGyNOcE5jJ65bFR5BVc3SEddhG3Hd&#10;qhBgUa+6I67DaMSPdXCj61aFlx6IMhrNTIIseR/VsYSfGeYBKovx9QaMwmx64qkTIbmuMGbNQy6I&#10;68aIUAnFBE5ctyqHH12HVSsExffgZ4Z5oFWiKdUasGoySrrV7LvkrdK2hEm59IzwyoMl61Ulmau4&#10;96YJGOK6McJVucHwV6Pr5oHb7eNbhLER12EkW8mRqNM82atEKOlbbyYzrAoGk2CGGl03D/W4NQ0Y&#10;jLgOQzPZCepECAYrz1mU623EdWNULcm5HavRdatSz8mbvpqsXcCqnY5p8AEuzMM3RR1OVQLG2B5y&#10;MsM8UP5pOhDzKwOGbeCpUjWZ3arg06p7JOICRhMxnlEy4oLKeicZbYLnZB3CqvDENbdrJS7MA+IM&#10;QwhxASsPx9QjgAvzgFfLTUZshITRiFu1H0NcmAfWwO27hFVHbUOAQlyYB1TFUDcnjMz+l2FAgQvz&#10;QKGeaRgxYZDH6dGvVCXMQz3ari7LwYOlr4teuzAPKLhJfjC6gC3EdfNApM4wrpDWUTwsQqtrN5fd&#10;OuCHmRZkSOsoqrVpY6+kBaWVDo/OUQkURZasgDpbg9IKpd60VSiqfwu8VZEldQ1GK4PSSo9NpyWB&#10;2kjrBqXakahzPIiwvC1PgErdyoPSWm/EC4YjMxlW6OQMMcn9Sma2FeAi4pyGQNXx+JRa0q0JRsE0&#10;hCmft/1GqGQnTVWVlnSr8KjH6syxE0TYehVJ3gyC0vrAbVO+bKBgxZDycmPrVoEnw01BITPZUcRZ&#10;edNQ2ZKgtJIFNG3x7rdA0d6OV8iU4xyUVi8tbEldCg43tu6daJ0MIiwzydiU5QpK6/dT8SmZyW6B&#10;mEleYFdaEpRWQs/OEwoUF3jiKm5s3ZbQuMm5eUGE5TluioiUnYwOrmVdlWMSKKTx+rGT1m0J137D&#10;JmDdOgotoUTKSeseBq4hbr1wmIMIC3mZcLyT1q0CvYZMsoexddTCKgelVUsLFDTkSqSYMyAorUT2&#10;nOUKFGc3fomayaC06nULFIxWrIKyk0lp5UE3tQMChT/JhcWNrXsYUFMND5b7QkdtpHVbwqnocnTJ&#10;n8VPgEKitCQ8DC0tUJhkbrZKWrcKRetQuzuIsPglX3QjUNLClhBMV15QEGE/u9t55klp1VqStoTn&#10;y0xOvIh/zTMkxWO4JwNV/Fn1yiO47mHoHRAo/HKetVXrNjq4lgUSZ0CgON9OsutGS5LSSoRThWgC&#10;RT9bWla4sXWrwNvyzlNI/iyv2qq+eKxbtyXYcnd2BwrXGRKE6NeLtG4V0GSX5QwU0ggcKssVlNaT&#10;k8NpSbdA/GTWzUnrtqS60zppHQUTmcZsyp8MJqzf3WFL6pFHd8dJUuvnti72W6AWvnKyWkkJqjMg&#10;UFVDwVtRZncnrVWPrd+MqnKbqiUlLW4r6KSyJcGhvfNsO3UsSlq3JcRDpbRAwbWAS6ikdVuidTL4&#10;sHhB2FcnrdsSfeIEIXYjrVsFbUuCR1uh3mpOK6g80cFV28lA8XAKJBI3k90q6Kha9H2FEQszQEkL&#10;eiu/0J1vgaJE89MGUcxk8FsJYptnTmF4dW8G+8NFQFnlILgS9zB9ipAWtmQhLWwJM+kyY9H4lVgQ&#10;ltktXJiFyowpJkgQauFKQONxc9mtCaQEHpwwTl6QYxkdddhudN2c6JRAsGN5rQtFcdK6OaHVuCOz&#10;RetXHEO4DOoYCKbr070uX3VK7QKBjtBhTV29gyDL1nEhk0AhDWKTmUmoc+1X2hBlojAnFY8Qhhk1&#10;bNKq76hx8hJVMUPe0FLSumEgk6CCGGTa22+sUoVqBHdtKsmmNZx1YBPFOxV4Jm7dwprIsALOf/uN&#10;HKhvl9UnIhe4ahZ47cBOFOEItbuJ7DRpxDBM7ClBd0iEtXHMsnVTUkElN7RA8aJbtZY30sIoSI+S&#10;C1ubkDpvqi7dSOueSeXt3Ewmyt7zIaS0X2n910RxX6ScS61bkmLlfZE4QvuNKCjXDrXdgtxqY73Y&#10;t5AGh0fdhTmrGw7jqrL5iSI+705uAjlNWBHQ1AYIFBa6Or8alQxiaw1NFKuxamF/ILNTBq+kdUtC&#10;vyLF02aDtRmh4PCJpyZ2W7Babf6NjFsX9mAHqLMt+r4WucFc8kkTdWHHmwNfjaxbBPLB7tgO+mxV&#10;nanUA0HT/htxk5XRChQ0UZqKmZEFm5WuFYqdTXSk/cTiSrs1Sy4r7BvTr7GcpCatqkJVYIbi7gZj&#10;l6veQUjrMM6ZIs4K5Y8GrkXbMNXeSOvGB9NDGy4lLewB1Sym8A9pHUbXRfXkIrBuD3ifXBXjDdgD&#10;71+lTOGmt3WDskEvbuNsBYyIU7VmM+vWLcLBZdZ0hWFsHYatgzumpHVDQrmso7gTsWtTwlWjXrQV&#10;YwsOK5yNb1M6XxflLo3Eg7olkjhuMBgKL3W/TxgP932ptCLE0y4NnXSWK2D4FepJKqakG4WDyIzp&#10;ZzVgVJWq6nlg3ShQdgGVyOyAgFW9sgrfUXzdZpJWMjwSoqR1GL2gKXJTOtltCRSdyleIq1SQXr9+&#10;e1fE7IBuS+AacHQraR2GUUZN1Ni6UTgf+FFOWodVJ3QufGZs3SicL6S5mQwYz5OY7gBsy24UMFx0&#10;AzUzmbA3qXXlJQd5FWk4bkpaN0EnjzO4dQvyarE2VBkx7OS+cR6Pp7OTQV6ldxON9tXYugnCB+JV&#10;daMlQV4lYccbIUpamiBi82oHBHmVppLS5woYOfyqjRI7IMirFYNTuQDCPm3dCFS5ajiUqcF4qveU&#10;O6DD6P1hd0A3CrYnAdu0w2DlPt5uJrtR4HU7+KVKSzoMsgfFNWbdgrxK71f6pRlpAasWGSr5TEyx&#10;rRtl3zwPrKR1GE7Q4UIXQV5la6suuhXQbT/y/iJ6rtYtyKsE5rnQqrF1W0JvTkdoJzbbfiQ3HJjY&#10;SlqHEYST3muQV4nUun4EBKzbj6RH842iVWFLgrxaqREX4g0YE0SGVknrRuGNLVHsYQhObWyYVwr1&#10;zNC6TaAMnocS1LJ12NeTNLIS1k3Cmw6+hwrMBOOVJ7PMC/Z4PN0pIQhH1wql/4GjtY+qJOTa22af&#10;NAl1J6YuM3EVvVBHaTJXqSXl3V2zbIGjXNjFgZK5ipvm0qXcTdqc0PBF+SRJXD2JQrNrxCUgcDKd&#10;iFfcfqHuaVvedMMRAlX7Otu+0mVcve2IsO6SPB4k6sS+TtYqZzbJNDWN3YocjsLFIdGmA+5jkVGU&#10;sI57Pu7KiATTFX+NGKjyWhOH7qtFC6Yrbt6bdi1maInjgUC1r5OzyjTSxEZJC+tTsSOjI8lZ/eIJ&#10;MRx5sdUC9+Buo4R1Y8CNkWVTOpJUV66kSlh4FQthHTcuo7//+Q9//vd/+fWv//xPP//h5//kP35f&#10;//Wnv/3y97/xX7/7+Zc///Gn20/1//jvv/z6u7/98ac//eWXX379r7/+x79yGv3P//3z324/AeeT&#10;oP7+mf8PzPJ28H0Fxnvs4GMFZtU6+FyBmc0O/lqBMbEd/L0CYzI7+LECYwI7+LkCY9I6+LUC4x91&#10;8HsFrhRzR/PvlY5NJdtpWaVzQ/pOzyqrG/CdplXGNeA7XasUasB32lY50YDv9K2ynAHfaVzlLQO+&#10;07nKRAZ8p3WVW+xw/r3RusoWBnyndZX+C/hO6yqfF/Cd1lWCLuA7rauMW8B3WleZt4DvtK5yYgHf&#10;aV0luQK+07rKWgV8p3WVhupw/r3RukpHBXyndZUoCvhO6yphFPCd1lUqJ+A7rauUTsB3WlfJloDv&#10;tK46hgR8p3XVAiTgO62rnh4B32ldJSw6nH9vtK4SFwHfaV2lFAK+07pKLQR8p3WVKwj4Tusqih/w&#10;ndZVWD7gO62r8HzAd1pXgfOA77Suuj8EfKd1FdrucP690boKcQd8p3UVfA74TusqCB3wndZVVDng&#10;O62reG/Ad1pXAdyA77SuIrIB32ldtRUI+E7rKmoa8J3WVRi0w/n3RusqHhrwndZVoDLgO62ryGPA&#10;d1pXscSA77SuooMB32ldxfsCvtO6ivwFfKd1FcsL+E7rKsoW8J3WVdisw/n3RusqfhbwndZVYCvg&#10;O62rUFXAd1pXZdYB32ld1U0HfKd1VQgd8J3WVT10wHda9xxax79X6z60jgrmDbyKifuP598r+NA6&#10;qoVX8KF1FA2v4EPrqOddwYfW8V7NCj60jorbFXxoHSW0K/jQOmpiV/ChdRS5ruBD66ha3cCr7LRr&#10;Hf9ewYfWUVe6gg+to1B0BR9aR+HnCj60jkLOFXxoHYWZK/jQOiotV/ChdZROruBD66iFXMGH1lHc&#10;uIF/yhO72tUfdh8YilcliLsPDNWrqsLdB4byVaHg7gND/ar2b/eBoYBVzrf7wFDBKtHbfWAoIbUx&#10;yw8MNaxCut0vGIoIL2n3gR8SFuuMxdREKthWQ/ghacEfdh+YmkgeY/eBqYlkMnYfmJpILmP3gamJ&#10;ZDN2H5iaSD5j94GpiWQ0dh+YmkhOY/WBmcSoOqvdB6YmktfYfWDaRDIbuw9MTSS3sfvA1ESyG7sP&#10;TE0kv7H7wNREMhy7D0xNJMex+8DURLIcuw9MTSTPsfrATGxUwc3uA1MTyXXsPjA1kWzH7gNTE8l3&#10;7D4wNZGMx+4DUxPJeew+MDWRrMfuA1MTyXvsPjA1kczH7gNTE8l9rD4wkx1V5bH7wNRE8h+7D0xN&#10;JAOy+8DURHIguw9MTSQLsvvA1ETyILsPTE0kE7L7wNREciG7D0xNJBuy+8DURPIhqw/MBAjMseUH&#10;piaSE9n9gqmJZEV2H5iaSF5k94GpiWRGdh+YmkhuZPeBqYlkR3YfmJpIfmT3gamJZEh2H5iaSI5k&#10;9YGZFCmS+e4DUxPJk+w+MDWRTMnuA1MTyZXsPjA1kWzJ7gNTE8mX7D4wNZGMye4DUxPJmew+MDWR&#10;rMnuA1MTyZusPjATJXTsWn5gaiK5k90vmJpI9mT3gamJ5E92H5iaSAZl94GpieRQdh+YmkgWZfeB&#10;qYnkUXYfmJq4zJzwnmFGoesPq18wkye8Irz8wNTEZf6EHrpjCMsMCu9xzA8sNZGkSYTy6SC5nIOp&#10;ics8Cg9hzF+w1MRqJxph4WUuhWc/5weWNrGafuYvWGriTKjQHGS3CtWaM37BMqdCv/z5gaVNrP6Z&#10;+QuWmlgdMfMDS02sHpf5gaVNrLaV+YGlJlYnyvzA0iZWc8n8wFITq19kfmCniTSmyQ/UHzZGlXZQ&#10;8wO705nnoecHdprIc9bzAztNpNn4/MBOEyl9mh/YaeJRrRL7MtYfdqswNJFeVssPDE08ljkWyubn&#10;EJaaOHMsPDG/G0I1BYxJXOZYaCM7P7DUxFkaQkPJ5RCmJi5zLDyCMoew1MRZIHIscyz0q5q/YKmJ&#10;s0jkWOZYeCFt/oKlJs4cC88R7Jbxh1KRZY6FznxjCMscCy87zQ8sNfGHgpFljuX4oWRkmWOh68cc&#10;wtIm/lA2ssyxHD8UjixzLMcPpSPLHAvdV8ccLHMsxywfqT+sDpZZQHIscyzHLCGpP+x+wbSJyxwL&#10;j/TOSVzaxFlIcixzLDyTPn/B0ibOYhLqppeTOG3iMsdyzBxL/WG1jLOkhB5Cyw9Mm7jMsfBO51iF&#10;ZY6FdhLzA0s/cZaWHMscC70n5y9Y2sRZXnIscyzHLDCpP+z0YGriMsdyzBxL/WH1C2aZybHMsdBT&#10;Z6zCMsfCmzzzA0ubOItNeAlnOQfTJi5zLMcsOKk/7FZh2sRljoWOZ3MSl5o4y06OZY7lmDmW+sNq&#10;DmbpybHMsRyz+KT+sPsFUxOXOZZjFqDUH3a/YGriMsdCc7ihB8scCz1e5weWp/MsRKFt8nIOpk1c&#10;5lho2j6GsMyxHLMcpf6wWsZZkHIscyy8STSHsLSJsyjlWOZYjlmWUn/YzcHUxGWOhe6Ucw6WmjiL&#10;U45ljuWYOZb6w2oOZo7lWOZYjnrALqI4yxwLDQ7nB5Y2ceZYjmWdyjFzLPWH3SROm7jMsdDaec7B&#10;8nSeORa6mS6HME/nZcXKMXMs9YfVJM4cC03Klx+YmrjMsfBA4ViFZeXKMXMs9YfdHMwby7J6hZ7R&#10;cwhLmzhzLDxWsRzCtInLGhYea5lDWJ7OM8dCN7zVEHhgN39B/WGzjOfMsdQfdh8Ymsg7yMsPjNP5&#10;XNax0FB0zsHOJtJecX5gp4nnzLHUH3aTODTxXOZYznr/qR9t9YfdLxh+4rmsY+Hl0/ELljmWc+ZY&#10;6g+rIcwcC88RLz8wNXGZYzlnA676w24IUxOXdSz0Sp+rsNTEmWPhuYPlEKYmLnMs58yx1B9Wkzhz&#10;LPSPXH5gnM7nMsdyzhxL/WE3hKmJyzoWnq0ZerDMsfC4+fzA0ibOHMu5rGOhCfD8BUtNnDmWc5lj&#10;OWeOpf6wWsaZYzmXOZZz5ljqD7tfME/nZY6FDrFjFZY5FjrMzg8sbeLMsdDVfjkH0yYucyw0iJ5D&#10;WGrizLGcyxwLL8fMX7DUxJlj4Tmm3STOHMu5zLHQCnwMYZljoS34/MDuxkIX8/mBpSbOHAvvMiwn&#10;cWriso7lnDmW+sPKHswcC6+SLj8wNXGZY+E9x7EKyxzLOXMs9YfVHMwcC++qLz8wNXFZx8I7LHMO&#10;lpo4W3qdyxzLOXMs9YfdJE6buMyxnDPHUn/Y/YKpicscyzlzLPWH1S+YORYetFp+YNrEZY7lnC2+&#10;6g+7IUxNXOZYztnmq/6w+wXTJi5zLPRrH5tpWcdyzhxL/WE3hKmJyxzLOXMs9YfVL5g5lnOZY+Ed&#10;hjGJyxzLOXMs9YfdEKYmLnMs58yx1B92v2Bq4jLHcs4cS/1h9wvm3XmZYzlnjqX+sPoFM8fCQzPL&#10;D8y78zLHwqsNQxOXdSznzLHUH3ZzMDVxmWPhAa05hKUmzhwLr/YshzBt4jLHcs46lvrDbhKnTVzm&#10;WM6ZY6k/rH7BrGPhtcPlB6YmLnMs58yx1B92Q5iauMyx8Czq0MRlj7Bz5ljqD7shTE1c5lh4AnsO&#10;YamJM8dyLnMsPCacv6D+sJmD/yXtjHakx5Hs/CqNfgG3siRl5sDtC1/70i8wMxhgDYx3FrNte+Gn&#10;9xdJBqU4VFblgRsN1J8URQbJw2AwTpBalWOJBK8AQeJqciyrnmOJBE8CQSJfkzELECTyMSazAFmd&#10;+QqpWYAgcTU5Fr6BpjjwkMiHa7UAb3Xmg8VSgMmxrMqxRIKFA+VYVpNj4atp2gQTicqx8L1QswmK&#10;RJNjWZVjiQSvExWJJsey6jmWSPAkUCSaHMuqHEskWBLoOZbV5FhW5VgiwZNAkWhyLHzbUKBsciyr&#10;ciyR4DVBdaLJsazKsUSCJ4HqRJNj4dPh2ommTlSOhQ+Mek1QjoUPTpsF6Opscix8c076wORY+Nag&#10;FmDqROVYVpNjWfUcSyRYQFKOZTXvCuNz39oHpk5UjoXPuXpNUI6Fr6aaBcjemW+MmgUoEk2OZVWO&#10;JRKsYVSOZTXvCluVY4kETwLViSbHsirHEgmeBIpEk2NZp0+lmBzLqhxLJFhNUI5lNTkWPj0rs9Hk&#10;WPjiuRZgIlE5ltU8x7IqxxIJXicqEk2OZdVPp0SCJ4Ei0eRYVj3HEgmWBMqxrCbHsirHEgmeBIpE&#10;k2Ph+7OCRJNj4eO8WoC5OivHwmflzT5QJJocy6ocSyR4o6BINDmWVT+pEgmWBMqxrCbHsirHEgme&#10;BIpEk2NZlWOJBE8CRaLJsazKsUSCJ4Ei0eRYVuVYIsGTQJFocix8/Vqms8mxrMqxRILVBD3Hspoc&#10;y6ocSyR4EqhONDmWVc+xRIIngXpxzHMsq3IskeBJoF4ck2NZlWOJBE8CRaLJsazKsUSCJYFyLKvJ&#10;sax6jiUSPAkUiSbHsupdYZHgSaBINDmWVTmWSPAkUCSaHMuqHEskeBIoEk2OZVOOJRIcCTblWCLB&#10;K0BW583kWDblWCLBk0BW583kWDY9xxIJngSyOm8mx7JBqZRjKJHgSSCr82aeY9mUY4kESwLlWDaT&#10;Y9mUY4kETwJFosmxbMqxRIIngSLR5Fg2vSssEjwJFIkmx7LpOZZI8CRQJJocy6bnWCLBkkA5ls3k&#10;WDblWCLBk0CRaHIsm94VFgmeBIpEk2PZlGOJBE8CRaLJsWzKsUSCJ4Ei0eRYNuVYIsGSQDmWzeRY&#10;NuVYIsGTQJFociybciyR4EmgSDTvCtuUY4kETwJFosmxbMqxRIIngSLRPMeyKccSCZYEyrFsJsey&#10;6TmWSPAkUCSaHMumHEskeBIoEk2OZVOOJRI8CRSJJseyKccSCZ4EikSTY9mUY4kESwLlWDaTY9mU&#10;Y4kETwJFosmxbMqxRIIngSLR5Fg25VgiwZNAkWhyLJtyLJHgSaBINDmWTTmWSLAkUI5lMzmWTTmW&#10;SPAkUCSaHMumHEskeBIoEs1zLJtyLJHgSaBINDmWTTmWSPAkUCSaHMumHEskWBIox7KZHMumHEsk&#10;eBIoEk2OZVOOJRI8CRSJJseyKccSCZ4EikSTY9mUY4kETwJFosmxbMqxRIIlgXIsm8mxbMqxRIIn&#10;gSLR5Fg2PccSCZ4EikSTY9n0HEskeBIoEk2OZdO7wiLBk0CRaHIsm94VFgmWBMqxbCbHsinHEgme&#10;BIpEk2PZ9BxLJHgSKBJNjmXTcyyR4EmgSDQ5lk2/xxIJngSKRJNj2fQcSyQ4EuzKsUSCV4DEJ+4m&#10;x7Lr91giwZNA2L7d5Fh2vSssEjwJhO3bTY5l17vCIsGTQDiW3eRYdj3HEgmeBML27SbHsivHEgmW&#10;BMqx7CbHsus5lkjwJFAkmhzLrudYIsGTQJFociy7nmOJBE8CRaLJsex6jiUSPAkUiSbHsivHEgmW&#10;BMqx7CbHsus5lkjwJFAkmhzLrudYIsGTQJFociy73hUWCZ4EikSTY9n1rrBI8CRQJJocy64cSyRY&#10;EijHspscyw6lUsj7SPAkUCSaHMuu51giwZNAkWhyLLueY4kETwJFosmx7HqOJRI8CRSJJseyK8cS&#10;CZYEyrHsJsey611hkeBJoEg0OZZdz7FEgieBItHkWHb9HkskeBIoEk2OZde7wiLBk0CRaHIsu3Is&#10;kWBJoBzLbnIsu55jiQRPAkWiybHseo4lEjwJFIkmx7LrXWGR4EmgSDQ5ll3vCosETwJFosmx7Mqx&#10;RIIlgXIsu8mx7FAqdXU2OZZdOZZI8JogXpzd5Fh25VgiwZNAvDi7ybHsyrFEgieBeHF2k2PZlWOJ&#10;BEsC5Vh2k2PZlWOJBE8CRaLJsezKsUSCJ4Ei0eRYduVYIsGTQJFociy7ciyR4EmgSDQ5ll05lkiw&#10;JFCOZTc5ll05lkjwJFAkmhzLrhxLJHgSKBJNjmVXjiUSPAkUiSbHsivHEgmeBIpEk2PZlWOJBEsC&#10;5Vh2k2PZlWOJBE8CRaLJsezKsUSCJ4Ei0eRYduVYIsGTQJFociy7ciyR4EmgSDQ5ll05lkhwJLgr&#10;xxIJXgHCsdxNjuWuHEskeBLIjuVucix35VgiwZNAdix3k2O5K8cSCZ4EsmO5mxzLXTmWSPAkkB3L&#10;3eRY7sqxRIIlgXIsd5NjuSvHEgmeBIpEk2O5K8cSCZ4EikSTY7krxxIJngSKRJNjuSvHEgmeBIpE&#10;k2O5K8cSCZYEyrHcTY7lrhxLJHgSKBJNjuWuHEskeBIoEk2O5a4cSyR4EigSTY7lrhxLJHgSKBJN&#10;juWuHEskWBIox3I3OZa7ciyR4EmgSDQ5lrtyLJHgSaBINDmWu3IskeBJoEg0OZa7ciyR4EmgSDQ5&#10;lrtyLJFgSaAcy93kWO7KsUSCJ4Ei0eRY7sqxRIIngSLR5FjuyrFEgieBItHkWO7KsUSCJ4Ei0eRY&#10;7sqxRIIlgXIsd5NjuSvHEgmeBIpEk2O5K8cSCZ4EikSTY7krxxIJngSKRJNjuSvHEgmeBIpEk2O5&#10;K8cSCZYEyrHcTY7lrhxLJHgSKBJNjuWud4VFgieBItHkWO5QKoVnigRPAkWiybHcoVREAhOJyrHc&#10;TY7lrhxLJFh9oBzL3eRY7lAqtQ9MjuWuHEskeE0Qf+Ld5FjuyrFEgieBItHkWO7KsUSCJ4Ei0eRY&#10;7sqxRIIlgXIsd5NjuSvHEgmeBIpEk2O5K8cSCZ4EikSTY7krxxIJngSKRJNjuSvHEgmeBIpEk2O5&#10;K8cSCZYEyrHcTY7lrhxLJHgSKBJNjuWuHEskeBIoEk2O5a4cSyR4EigSTY7lrhxLJHgSKBJNjuWu&#10;HEskOBI8lGOJBK8A4VgeJsfyUI4lEjwJxE58mBzLQzmWSPAkEDvxYXIsD+VYIsGTQOzEh8mxPJRj&#10;iQRPAtmxPEyO5aEcSyRYEijH8jA5lodyLJHgSaBINDmWh3IskeBJoEg0OZaHciyR4EmgSDQ5lody&#10;LJHgSaBINDmWh3IskWBJoBzLw+RYHsqxRIIngSLR5FgeyrFEgieBItHkWB7KsUSCJ4Ei0eRYHsqx&#10;RIIngSLR5FgeyrFEgiWBciwPk2N5KMcSCZ4EikSTY3koxxIJngSKRJNjeSjHEgmeBIpEk2N5KMcS&#10;CZ4EikSTY3koxxIJlgTKsTxMjuWhHEskeBIoEk2O5aEcSyR4EigSTY7loRxLJHgSKBJNjuWhHEsk&#10;eBIoEk2O5aEcSyRYEijH8jA5lodyLJHgSaBINDmWh3IskeBJoEg0OZaHciyR4EmgSDQ5lodyLJHg&#10;SaBINDmWh3IskWBJoBzLw+RYHsqxRIIngSLR5FgeyrFEgieBItHkWB7KsUSCJ4Ei0eRYHsqxRIIn&#10;gSLR5FgeyrFEgiWBciwPk2N5KMcSCZ4EikSTY3lAqRSWJxI8CRSJJsfygFIRCUwkKsfyMDmWB5SK&#10;SGAiUTmWh8mxPJRjiQRrFJRjeZgcywNKpfaBybE8lGOJBK8JikSTY3koxxIJngSKRJNjeSjHEgme&#10;BIpEk2N5KMcSCZYEyrE8TI7loRxLJHgSKBJNjuWhHEskeBIoEk2O5aEcSyR4EigSTY7loRxLJHgS&#10;KBJNjuWhHEskOBI8lWOJBK8A4VieJsfyVI4lEjwJZHV+mhzLUzmWSPAkkNX5aXIsT+VYIsGTQOzE&#10;p8mxPJVjiQRPArETnybH8lSOJRIsCZRjeZocy1M5lkjwJFAkmhzLUzmWSPAkUCSaHMtTOZZI8CRQ&#10;JJocy1M5lkjwJFAkmhzLUzmWSLAkUI7laXIsT+VYIsGTQJFocixP5VgiwZNAkWhyLE/lWCLBk0CR&#10;aHIsT+VYIsGTQJFocixP5VgiwZJAOZanybE8lWOJBE8CRaLJsTyVY4kETwJFosmxPJVjiQRPAkWi&#10;ybE8lWOJBE8CRaLJsTyVY4kESwLlWJ4mx/JUjiUSPAkUiSbH8lSOJRI8CRSJJsfyVI4lEjwJFIkm&#10;x/JUjiUSPAkUiSbH8lSOJRIsCZRjeZocy1M5lkjwJFAkmhzLUzmWSPAkUCSaHMtTOZZI8CRQJJoc&#10;y1M5lkjwJFAkmhzLUzmWSLAkUI7laXIsT+VYIsGTQJFocixP5VgiwZNAkWhyLE/lWCLBk0CRaHIs&#10;T+VYIsGTQJFocixP5VgiwZJAOZanybE8lWOJBE8CRaLJsTyVY4kETwJFosmxPJVjiQRPAkWiybE8&#10;lWOJBE8CRaLJsTyVY4kESwLlWJ4mx/JUjiUSPAkUiSbH8oRSKSxPJHgSKBJNjuUJpSISmEhUjuVp&#10;cixPKBWRwESicixPk2N5KscSCdYoKMfyNDmWJ5RK7QOTY3kqxxIJXhMUiSbH8lSOJRI8CRSJJsfy&#10;VI4lEjwJFIkmx/JUjiUSHAmW35RkeaWYRQjNQhEe48cLAsdXiimFqEaK8BDJCwLJV4ophahHivBQ&#10;yQsCy1eKKYUs1hThIZMXBJqvFFMKWbApwkWnEi/LbybzwgsTOk3uhSImdJrsC0VM6DT5F4qY0Gky&#10;MBQxodPkYChiQqfJwlDEhE6Th6GICZ0mE0MREzpNLmb5TcmYV4o3R5SOoQhXdyohQxGeVckLEzpN&#10;ToYiJnSarAxFTOg0eRmKmNBpMjMUMaHT5GYoYkKnyc5QxIROk59ZflOC5pXioVMpGopw0akkDUW4&#10;6ISVKbYqRbgruxI1FOHte3hhQqfJ1VDEhE6TraGICZ0mX0MREzpNxoYiJnSanM3ym5I2rxQPnUrb&#10;UISLTiVuKMJFJ0yNoNPkbqhz0p0me0MREzpN/oYiJnSaDA5FTOg0ORyKmNBpsjgUMaHT5HGW35TI&#10;eaV46FQqhyJcdCqZQxEuOmFvBJ0mn0OdEzpNRociJnSanA5FTOg0WR2KmNBp8joUMaHTZHYoYkKn&#10;ye0svym580rx0Kn0DkW46FSChyJcdMLoCDpNjoc6J3SaLA9FTOg0eR6KmNBpMj0UMaHT5HooYkKn&#10;yfZQxIROk+9ZflPC55XioVMpH4pw0amkD0W46NTryyjCtTuV+KEI1+7UK8wowvUoKflDEZ7PnRcm&#10;dJr8D0VM6DQZIIqY0GlyQMtvSgK9Ujx0Kg1EES46lQiiCBedetyGIlx0KhlEES469cgNRbjoVEKI&#10;Ilx0KiVEEa6/U0khivBYIV6Y0GnyQstvSgy9Ujx0KjVEES46lRyiCBedSg9RhItO+CAxDkyGiDqn&#10;ld3kiChiWtlNlogiJt1p8kQUMelOkymiiAmdLleE/15GJFIsdOJ2nYow0YlvbCrCRCcOjKkIE53s&#10;MqciTN3JVmAqwtSd2GtTEabuZFGdijB1J5pvKsLUncBzKsLkipaJK4oUD50TV7S4XNEycUWRYkox&#10;odPlipaJK4oUU4oJnS5XtExcUaSYUkzodLmiZeKKIsWUYkKnyxUtE1cUKZ4UE1e0uFzRMnFFkWJK&#10;MaHT5YqWiSuKFFOKCZ0uV7RMXFGkmFJM6HS5omXiiiLFlGJCp8sVLRNXFCmeFBNXtLhc0TJxRZFi&#10;SjGh0+WKlokrihRTigmdLle0TFxRpJhSTOh0uaJl4ooixZRiQqfLFS0TVxQpnhQTV7S4XNEycUWR&#10;YkoxodPlipaJK4oUU4oJnS5XtExcUaSYUkzodLmiZeKKIsWUYkKnyxUtE1cUKZ4UE1e0uFzRMnFF&#10;kWJKMaHT5YqWiSuKFFOKCZ0uV7RMXFGkmFJM6HS5omXiiiLFlGJCp8sVLRNXFCmeFBNXtLhc0TJx&#10;RZFiSjGh0+WKlokrihRTigmdLle0TFxRpJhSTOh0uaJl4ooixZRiQqfLFS0TVxQpnhQTV7S4XNEy&#10;cUWRYkoxodPlipaJK4qUkxT/6c9/+ut//Ot/+/c//st//vOf/vm3v/7xy99///Xvv/7yx++//vHr&#10;L//8/dd//vrLX37/9S/xzp//9G9//uNfet745y//5/dfb/vKd9EYtH+Jfy+3DX9qZP2f//jff/vv&#10;/3i99Mcv//H7r8v6xSHu1iAycWFsuqWOnH//1/rGjW9EN+/gbSd6YrjfM1/+/bdew40v8TRXYORf&#10;R5B05vvr3//x7397NeSos7+7rbdbJ45v2xecUI7VkfOv/+sv/+Ov//Vv/7fIuCFjD3TkvXVvd/nQ&#10;U02kbdm3HkXDY67ZfRV7PCaqsmv0G/J+HW6IUtdlzSvXwXWk8+6N//oY9c7gw8w99pHHW7BcbQj7&#10;Y97oNgaP+V7IcM99UHN596Jo4uCaRqNo2vQC3Ghz4KA78nlstpnu7nvb07tH0fuWDrur3l4fbEAT&#10;gV87gudM+KDNTwZyvHsxzts2GvX1tTd7bwj2Fl11ZL/B577uX93DcdtuDG06uA98Jso79Pb1Ky8A&#10;5A1sv3wj8+XfkX9belBk5L8N5Z/53kvHJVzxpZEgVgAVHZt+70O42tBWJVcuoTDyNTBYEMwVMEsn&#10;Am8I37/imV3KZQhLJ+h4el8PQ+rHsXwC9+7u51Xuzi4zg5Pl25hW81Mm+CFUvhtK9Odq+c5Y94jQ&#10;v3s/pTfawx0b3Y8GdDf+K9MVPXjvsRxtTqXy/LneCI1fe5wp76KCXrDPimE+9jjI0QYPYNdRgNVA&#10;sPH4raJIkHQwEdiakVHUid7LRSfz5d/MvxKcfNYZ2b7MV9s53trzRDi1sEC8lvmjZdvXPnp8pcel&#10;TxnLzqKFjKcrCX8cSygSak55QwNK0Xz5t/udblvAU7qcr+J02ovHaKJcbGors+29tcvCIeVUQfvt&#10;+BRH5su/mf9GLSkj4BoLbuarteVb6O5O1d62fe0uu9GnbEPzq2M8pk9ry7A6M+Kex6zyOY61rvor&#10;a+bD3aPmO30qRdNpQ1vcl/4110MwlsPR5XT/sb/7eTSXJ/MtFRGfym0Lwyiafkxr7rbdt63tdU6P&#10;aWc3U47HH+kEHOUUnWN0UfQX0gzBWN2KhsTYesnapi7q5dg1/NzmW3ThKDrfPRr15PEQjAlcB+Nr&#10;oRtSK9xTsKnNibQ+wl8L61Yi+PxW5su/mf+G4hg9S0/lZiLzXeLoK6ZGIw8ZrgkoX1+I0TYZPEbd&#10;vdbF0fAvunyMyI5WuJ6b1zVjGHXnJujPd4+i13uejIzHGBRFx39tI1D59Hjq0+uaty2DCk7vHjVv&#10;j2PtuRAMrT9WiJi1qa1rXdnrOTrooPHWJ6MZy8AVZrLcWlvWwud2upOU4cJOrTr+i6SxIPNBFVkC&#10;vpgVPTgLQ5tmvmD8YZ/SprHyPfZ+nProU+bHAArKp/ltT4+/9mFHYOkcQQ0/z00amd+/YqvEDqOu&#10;Ll8o2WG7cyNSY6SPmjGqhmnEKnUwrB/UTIv7eT5qznePos8IvnjMDmf02Hj8YW/fWIBTH6GPmyvn&#10;qBlTbGxnLh4TJzVW1NEln9V8i7EdNbNyVFV3o7eBTVOyWGn6OOyO8XaO1Yc132IfnEW/9PF5j4au&#10;xJbOxwmh0SWYA2H2NsEeaBtnrY2taNY8g3dBCYypzTc9xHJC+bNnzJpz0n3WZigSDM58F2O0YpuE&#10;5xjnebovdMkYjLPOqbqj/uqahHizfYzUPfbtRf0SpZyf+op1Qc0PDoDkt8jQsOQ1NAl25mPJ/hqW&#10;2BhIThPfO5OPOfha8c8wYM249RA+HqetOfV2atFsLYeth0ODHdmIac18+bflx7Q8Jn7sEdJjltmu&#10;upS7jzIajk0LaJSdFEZVYoxdRCMwstVPcg/rO+ZBVlgrqr+6rOyPRn/NOykU19hKYEA0s3dUi3d2&#10;qOUw7D6fNFxyfOgJ/DpVKz/ojGERgdJq8nNpfN7PwQ6ZyfU5eh6op+F54JRG3b6h9uKajqYEWBXq&#10;dHq7Ma/d+n5nDwMH8PsgriygI6L42NonQjrwVga2H+W7sasKjwtoBq6ZL//2/Ow3buk6WZ9fsZp/&#10;n/+OLZMShQpMYyXLrW3LWtg9pOJYWZpk8uOZZBPQuvHyMZbbeIzyG2FkPy+pK2cXcn9NV8YW5zy7&#10;13BVdt2wcou1bKhWBiDVJb0ZH1RovVNbWX+NkUBjdXObd9d2x3bOhGVlY9qDqRiol+u0CIYq6tH1&#10;PH4tkZc1f+NTBek9Tuq23m+Y5V32t9jZuI8gTXe8NOHAbHXm2Obf3sJw3+QKiZ33Na6CyHyX/bJh&#10;aqQXMWppwRyjX9iQ33v4OGKzHL12HcfjFQ9Q316wUzh9crti4X2/3L8WNFgHW4AjtzXv++WOOyE3&#10;TrEGKuazvb1f2FrkN+JvzKnjoxmZ7/2Mv6PH05IKt/EA3CHcVaeC2/zYx21lh1HdzeAw/IkvLbVi&#10;TzQmJLuUD6eF/7k9Pc/oWlH91VqKWv0aSwHO9KXYbnz3JvwAXTlOqvP/Qyd/q+ynhaLs855YT4jZ&#10;hIoVKMeytq/+aq3FMoqjxP1VlrZaMJo0O/nCwchgDq886+0RL1NhW371as8u0cm5/dxpQgo1GwFY&#10;UsODEabf55qTWwUfqRlngoNbD/NeUtwgYbGc1Wpo+GGhokKbU3OymS47GZyMHWXMADFqTu7huVqM&#10;xNT1B/XxWbW4N5LsurClmPPD+TVGb0wgNkRj1xYepetFIid/nzp07wBEDEziMLNddQ4WAAxMziiW&#10;o4LAmNmj18MYqU9x2Y8NM9ffDCVWK6q/uqw4aocVMjTEaP7CR0CHRaArLJ/vHo5BcwW9M81Tf4QT&#10;u8XnZrVo/mc/wcYCmYvPeHrn3RQKV0GzBz+Cwh1o5zZ6xS5vxuIoGJWXGFvJWTsZnx5GeRsgKKNT&#10;LEKZ2FedHPZ7ju2Kw6iaSHemWOITmyt8xCdr4e2qUSv6ZtnBM9ijB3D30KrcDny/7OBWQcX35gbt&#10;VnaTD1TtMNuYymjHk8x8uzZolrbssOgbOxA+vBvbmf6qdgY2L32ZTxn6KtSNlTLtB3Z7bVv0ETDQ&#10;Lfk5qtuK5VK3NhgteX/+bUUR1x3IC1RZbWyyr3VEHa82++4so7kDwb/TXx14DKCnlTk/fTeutaL3&#10;wNjorMRdUGTDj/Y9MHYsjlyVvph+eDNOQ78z2unf+MJWWQowdnKn0/ArVsq0QkXmMqNaV+Ed+sq9&#10;enDb1VkUs3XMMBRgs62yI3cepxaHd9mbyB8BAysHs6ojjhWrnQIYBYOxoTFmoc59gTah15rN/UFr&#10;gXIq3q/wrhTfbBmCuZOxgXM1iN0XM/HjanGY5GoQBkftRtTjlp2MJR9dehr5t3CS1r613iPcI72r&#10;7CjvI3buwGMuoH328EI/73djd8s60Rua2fJvZt/25Ei+Vtqpy/KU/ZlG31eQqDl6me39zLpxejLI&#10;75cWww93GxHp75pC3AGula73eCPcO23QRm0Xc+LGCXf2Sb0epnOdFDfuH3mk5xdvAfvS84BhIfO4&#10;1xnrWQPZR9PihpURfrxXC7/CCVeKXvCcDP/r0Xk5bfCvBpvZ32aPcsQ4llZW5LRRXLAc0FX9XVaA&#10;OjXwNXASuE/YQ6sdNeMtG3JjQYPnTycHiOGrbNnm4KHLpOQxBmIKBjvSVr2jZjw+qcAAaxDkn9eM&#10;pyN9a8eUHkWDnVjs2mBgSAqZyRf9WDjz8csX+3HN+MiWVJ1f1NJ8SEfN+FRHb3OnbF0ZFz6TC0Zb&#10;zSvXPdE9n9eMrZ5Sr4xpG6mjZtTpsEAmjQ/6vogF6TWD7TF7K6bqr44w3BY4sfu7zJJqrsG0UnTv&#10;TpiTuI+ERh2CMTNSS+LQeDS/4UezagEWI1hjZT9Y7dMFlTu83etkk0HicvQlBWONbG7Uz2rGGzPW&#10;bXo2DNJzo9DGe5IH4Tiry+BCg0cQzcpW4Lhs4uf5fGdxGwPJzqauOQs20OE/ZHtfzQ22Pcid4+yZ&#10;mgSPhJHbx5mIjDYjx0BGqMMYyGFOHo9xLw7HZiyNLxh82NucwR0GMg1cipUER7QPf0O4fETF7RjJ&#10;o80R2mHMKiyh/NYkLjhM7TrO1Bv8YDO/WVEFBjv7coTpjxksQ3uiLseueH1g/NVps+P3z6XswpmL&#10;UmP33WuOfarR20FPp97GPS2uLA4b8MHR3mZmc79mfoxzxHCOt+NOE6O3cVrEZuHVX8QACnWBRzai&#10;ufJxxKmVSYdnd2hAbIh3zodLHRa72yH1xNUQLXB+zEBWAELkHCGu4HxYVrWutE263lyJ0u0njSLS&#10;7rj4JvPl35F/20bc8ojMYwZlvvyb+bF1+uEGdDuOmRyJzJd/R368tdm95/7LfLU1+RbuiOQFwgsu&#10;UwDCb+zWL4Y0PJC5B0VACy0RUpMWwhUQIaJza3UBY8iOPJ2KZ9qbIWwovoaPYGZSdgZ2qKuLqcsM&#10;SbkPH/RnmnDHJB8LC6EZMgV2DNx+XUEwBuH3OS9LO1+AH/tnUxNCD3wNFmZWsgQEjphAYK0q+n6j&#10;ybkvdLU/e9AcSHye3U8xFA77BRRzV3UXy1KEK6dX4P2KlxjvqIZ62HNTCJuKHREd+X6u4ZQ6ZIzd&#10;derbLPdy7rCi4jDtouNSEEP0ju9rLB9XLdvyjOCNkWZwu4y1rvor2weNxkxtK9OFFQGOctOwopXF&#10;dIeOW1MTHe6fCcHZ9qwzoig6Q8xb7Ih/6NMHvuSUEadf262dxuC6ZXwPa3Bqk/OJ5Zgopezy2WR8&#10;sKyOlrFPa878qWWXNZP5YEgvDF32nhmThwMahVzm5oNFJMMkCHKEvP58NAMmues4HDZjhrDPHYqd&#10;fXYnM4/HWJSDHcVZ3nTKh20GCcOqQ0OIfYQKHkE0eK/YotQ2M1a54uCtwmr+vM18a3qE78yeswV0&#10;j0MHMPkxMGdNyM4gbLkX/r/Qo+Csze86soJgNmwY2P0thqjZZCdEav6VZbTrHhaMR3P7nvLX2vo8&#10;iaCyfvb39sXeobqS2dCzcewI/mLat04bo8nwEgfVZURXOpYfcTCYGP1dzsbULTlODLY12Wn4M+pS&#10;z5oYE7a/jfPk3Wi+9WixURoTiJXtAOI7NxC8wp7jgR/84BhyHPJv61nWpfgy9WvQyY466oOe2b51&#10;UWHodqv3hhob7oh3suHU4nxH7w7eYJMotWWtTTjNP9Ngkj++N5Hhw5R/fLQ78+XfXj7HL/Cj9NZf&#10;yfNN67nN5XiXPfdQ3W9bz408gKXXxto0OLaUKv+mdNgPuZO64c0d/Zv58u/Ij23bocqBgnXcCZL5&#10;3rfmi+i6dJyC6NjTtrn/rjFs4jhQ2NsSW+oMk8i68m+T7QvhM4oAT9JiiBZHiUZwH4tA59TQGO9k&#10;izdik/8C9as137tpI/9YALGfI2ihWjZXOok9IJ8bzVoiDqyoUx7v42wOqlciGnmMayvfjoiFz/V8&#10;kHF5wTJ+TGJFyxLCY9ypOS/ZjTbSILUhp82AVd9RkjcC437W87xFYxNcnOUe9zrlQOffBGNpH7Zg&#10;1pL53vQpXovRKyikYhBIlzMjii1fxxHVZPgWePdxSyaAjS3/R68cnQabPgRjRRA9/xajtZXvJyCF&#10;f2VcEwPE3vSnCRgOsz7I8DMRHVsxm/3cxoOdD+tCnxIwq7hUa/b3on19Ye72FRsPyqGEj/lXW9mn&#10;PL7XNFXZVfaoyuxQtoPh1mxTlG1Cu5lwPIXBTrChNPEGdmlrRbWJ2AUrfHsrEonHhV2ZLf92+Rhj&#10;+KGWnV36BOhaV77EO9kXEQ5c8MliT9xeLxJ+v87LL1Rguqeomvi7y0ZdVYuFyu6rF0xkQ+uP7C0s&#10;qnCUtJZEtEmZFfg2sSHa0xsfYTgufP3RsYoXNyJ0XwXHodPKDbFfGUerUEO4rKM9Q6jyFJeH0drw&#10;XKSCAjn1vG5s6w6rA71aq8VOzFicGw6h5Ro5l50MItNuZ/OIqVLaA3Gb8419SpyqP7cWj0eyFPTT&#10;6bNwP3cyS2POExyxEaJ0LpjW58Icp8JkbOPIVo4tYHwTwFWBj3c9DK82qphtjXc7WeCaPTwbI/tP&#10;NhvDHmGyrXTOg491LUvNv10vvWtBZrscqeiUFOmiUxjHfIrs9SRXOIbTHWSOFAevsV1609iaVUcT&#10;kNhzsxqMeZ387KCHqz9OsQ06t7av/mpdRKTvMDS/2IG0mZTzDH5hGH1sxQg9OcMnPCTZF18c9zdi&#10;o1mIB8FAME58FOKEyzhBl90YNytU1OKG3NO4gdB7NtQCsdq++qu3FtMiVd3x6mgtCjadMF+wRM2E&#10;Hk9ZqHIGH08/q5YQidwJXLSWFepoz9TJ2OY5g92xxcGVlipnH/caNBpcVb+SHraG1hbFzrl7HDMN&#10;jkEnNsfmR60N91WGLLMbx812Hlv0Q377iJUF0JSRx+9PDE7OAjTS6+ln1b7Oy/VXsc9qgCKk4KFo&#10;5nn7GpX+LrOprTafVRtexJQYBr0yzPhliZHqBY8VIyFFuDWmb39KJxvLWHDdY+Fd2FWUbiTuO6LT&#10;+9qK7VLWE87qjZtLCOzA9owB+qi1bHvRcL1gRq9F12Z7wijL1sYZtaWsNjhk7qnhjj3LZ9WyZCeS&#10;OcIrJ7TOQsWB7rqMhUsytRR0yXGOpSqI+qsbZI+YBa21F9VGc9Jcm6vFZ5ROpWMb9VFrV6Kcku3A&#10;KSNbLE6VjBN6F3YTfqA8+cGOBm7647E9W3pcifOUmfmKwOkjPyMZRKXqxLw5ffaqmCi57vbleb3F&#10;yZSGUqZOgwtdlNnyb8/+rmmZ7WoIa29h0JV58n1Plzk2dsIfDSEO0u+wgV2SvpQLXOE8To3vAvY8&#10;xcYuYExPQmXSiGAJ7Tf/jKfE0uf6xtVykMEfI4el9JEUAFYAOuKs8TEcBmHJ6tuvlxnVvtsA1tF8&#10;v4OEbCJqv+mkJXyGQ50dW8hESANSvJH71XhjPkim+W8R1dWASizIbKV+Jx2+r5QOnh8/eO/Wt9Kx&#10;lUsjMsAxn9+sPdPbFCZG173Lk5N7dc9L5CL++6bK0L1YdWVF4DERffmY7ZaxEvEu33prepAYs4iN&#10;P48+nlKstXzMOltNVx4jdz4GKeMwQm1l/ZVt3uNGh9e4oPcpWmrGF9X304wfAatl7hP0yNvZ5jNu&#10;al31V9YM5IfUaPoaFIQ9xV6qLw0AJsBzMm+D6meb3fFEnx1fTija8rpm3NxJC0eQXt0YY1KxMc2i&#10;mWzVsMaTvGLv95rx07T1e1Jpgn8cfph0+VaAsmM48+Xf3js3EJbb2Zgu2PLNwMh8+Xfkh+nu6yyW&#10;Zg8rOy0Eb3oCbZJv4UyojBM9wa0C+ZjFS4cIDZi2ClZYxOp9agRFfB0uvd4fLMftyEJqNGJ9wV0q&#10;JHBZHSrgDu2TiGclMExrxpbZkkVHTHl1C2NsExT2EowJ8Yp0L7jDbToEY8PWyMNp9K97m+CWbnBi&#10;blJ00fGiBNBgxXfFY44PZJuxmOn5z3s7NoP5Lm827+XR20XxEWwmNXNcrFP+NJ68Rs3AC+3duhMz&#10;OU7RnbszLjVJzQYG4hBXeUy8bbaZ3RV8y3Wb39JzgTJ0VK+fNZZ1pPXasXZcjhUOx4ywhwdAI9Sx&#10;IoohAziCnIBJKHLjO8xLRvBbs5K8kbvoqj6TsT0zLOO1drHrLV3CYHTLNgjjuHegPEaaoVXZDw2i&#10;qLay/uo14wggBq1DH8UnvAQbSxbAnBkcWxHBuPBlLI+42Jou+WxmQLzuYx3BncIMK42iP/tGAGOD&#10;omtvE3eAwuiCPZf9zdZTNGYEOo+OjCjJHKPMd91HO+c136sHzpTl9Uksw68DHqUh8OB91UIDRBBy&#10;tPPDPgovU59JbFbFJ4DJhlMnOwFfRN3B8Rg8p9ZjzzDmQW1l/ZW4gJ7vvpfYdMJF1tEhfnyoROzU&#10;xlcN5cK5/Ly4iWz0c87AWlf9lTXTST3kh7lAf0nNp7kA17Qvr+4cNVMXze5zH9g4bWZhDw0bGysm&#10;ON4lKfo8/9kTNJV41PxO69RWfmfzcoQh+zyIyjGPD72VOM2+4maj7ldYiBg67t7KfPn3yD/ma5yN&#10;a+vgyWLQ/HRg358GdXpwPpnvu9bcOdfe0bfDlKChGu7ftwZvU7d/glMmWrq/MWq70p2xQvZvskSc&#10;ZcQalOlHuE73fcdxie77HqMGwZc2CTqfzfvr7Wl2pgS9H/F0Hf0OR9n09ft+jPzd5kJVYGK9MH3K&#10;XzEyasEgSjzOUGfsMYi7ChyT7GgZ+rVzMqcZPLXsumYmcOcwws6ezBKW8JyixOl3g+iomb3LsHnY&#10;X7RF48Oa6ZxuM7P5oOg6+78wDhJUnL0NMv882PhFk5Nj0eDtRFBtZf2Vvc3sT6xH5JJoPELGWHJe&#10;vc2RSu7dqIIR/TSOARHjRv917Na66q9ec5wDTB74N3hmWQlp8rj8kv5grSttBtXjcAnrlBNOTmZ2&#10;1oOwhnqpazD+jBi8l6cJF4hwp+g7Fsbkr6Gy3/S2zJ1YS4c/k2s6mjFzmgtTfm756+4uIgCwdXrP&#10;Zr7823szIhZHm1h8BquT+fJv5ocI72DGF4cl9urekzyXYwb5m2srdjlRU7XncJcyaK3nsIW7CTpm&#10;CLehhl3bXXg43a/RIpLy3esHDuv+Vqyx3/cEsVBhkbX8hJNOcWRafni8k4TcA9E/lY+fLVuBY2ys&#10;tVnudc9hJKV3+DgSeXQNJ+KYek1oNg8owNMM5wRi3KjXH2OYDPTUuuqvNtJohHAh5LuQdlL0OWAR&#10;/3GNc2FjiGewCxZnLlG9bT2rdWXbs87tmLzspuPgR3sr8+XfzA8Y0//NnqCfwD+hccqPf6qHN2Ba&#10;HpZW5su/WT6TOH0G7KiP+MDMV1uTb3EIIccMZrHb+TlmmGnY/tk1EGSVumLFI2S49ztWVQRofdBz&#10;XMYGgNtoxenOEZqRkubfLuMj9gvNGMYPh+/lkzUWqwaF0hZRjtMQsvHC/GgZS8zoLm5Z4P+CRo5s&#10;4fFtMnJNO7EXn7QsNjPdzsNEijDF7zGBdU2MSK/lfAwve+ByzOI0QF//290HxZkGFDk23ccMuysu&#10;sjjPM5Yk4sCzTo5pXdtF1zVze2fOlPleBeYsgnU4RCBMZRxBD27m8RjrzagZS3BEZ84XL4SaHhGV&#10;ryOetUvC5hyCcf3z2B3WVtZfHX3sZWNn91Jbcaqk+lQ5PATVmN1J8HAjaA+Y4QDuOzX2afgnjTaz&#10;QRx3er+O8tZGEUUfVwW8BIPfxMYt48xBKHyy+ZjF+CMEc2p3XAqI0nkOqzkRmX9zbp6PG8eSr3NT&#10;83PALgP/sIdwOX8/Q7izgLnZWwFtufwwo7jvYVgu6DPCfn8oH395EqksG4dFm3JfYoJb/cZtOKjy&#10;CPA8TzHUVWwc2siMWIGBibLesBd8Y1GmBKmpH/uwZjgpHC6U79ebCKXv4w/siCuU/FctwwBmHT6v&#10;wgVzCMsc7sOBCzxuuzo1nBhtwNMheXsfIXVdM1oJV1AzD6aABGLpgo7Nx1gPUjO3CIwoNnA1Qp5r&#10;XfVX61lMQ2pOqdnV1NGEcKbmFAwIVsaUx3ETRBcMD4Uxw+EBKDrfxYdcpzDHFuGNcwhHOETiCMqU&#10;21fz8QgY/Gw3xg1G4fl59TamVwzqeSAXAJ4Ijmhb6W04zXEEnFhOrqXu2Kr9W3/13ubjVuPWkIgn&#10;bOzk0Sj4vVSYMBjQ7lUw9E2uQAez+lmb4fDjFprWZsx8oSE4PDWOCnFGi+MQpWZ8AeOmXzzI8UXl&#10;Nv9qK+usJR+UehthupkZnD2V+fJv752yz0XJfDZry+Y5dsd11gYp2E3DOLxzlz4lxi3vhmokScpY&#10;W1Z/pbxn7gamqobdQO1gWKWbEwOnro48ZmeevRPxO9c1ax8RhdfHEb8r+4gf9o1sfoa/ihE+vOhZ&#10;7nXL2PUPf8UFQXymfyiybS4HjF8ccJtfGNHhgLhEy3XNLBDp34Gj7bEjo2giOPJLrqxdTJc6deP2&#10;hUQcljOmz+c1czM+mHvNEAwbSMCyrmFs4rNtEwj/VES1lBly9vtj6zmXDUQEMBq+18werO2AjzbH&#10;p7Va+Dgh8TAwUjPrRbfv4DWR/E2bv2GWcPvBNIRuwDeCzZzj9danyfVWeVBm2eApWl+93c+B2B/y&#10;f+NxDXKjB9tzXCHI9D6m76XDv5PoRYn8uOPHAcEeqbcfQZtuPLXmEqmxd+srJ/YlJ67Kvpvbpymp&#10;T4JXMI0+xj5rSzpvcxlK9nmtq/7qeodwgbjapo1XgKciFS9lOOr64zC8C1KDAkz/K4IdGqHWlfqh&#10;18lbG3EgvdDTKGS+/PutjD/3KadHRstStjETgFqEzHQh2L3VloHdPMEYJ48Oq6+27DuscRyHjdur&#10;gthKDSbhPdbwIrOLzDcCR99ZpsyEjWXuyN8m86lftB9RtblKcMyun+065a9ty94/vwUOm1fn6Mfz&#10;Y8gBsWQ5bAJz2WXEc2t4o8pMjyvZJCKFxmDK96LhgsQMQffjHs/H0EbOrCD+J/niOJHd/DFHm9kQ&#10;JCVMZL4augRm8I2rVnPE3g7vRe3f+it7G49xcqF0VpitZ3syYpFyYeFfcV1tfQwnmaAmTHT40mpd&#10;igt4khwjKug64EdccPNcro84SmK3WEQJgyJFYZGrrkQiEGAS8/FZ61dJ66/sowiE6e9iksQHHUvN&#10;7HFSHWKoynVkbPbDW9RGh8XmOIJW66q/smY84UmuYFD02J4DF2w0cuDjELO2maiPjLHh0EW/P4t+&#10;rnXVX1nzKf4BCpBBqm1mt953dSzc0M0VF+y2WDZ7m1FsY1WqddVfvWbcDCO0Au8pxkypmRkPRdGK&#10;ZsZhRsljYJCPUbJNsKnNgkhCPQe7RqGxX2eET4iU/NwKg5uxty9CG9P+zXyXLTvHlHCHRdjCBUfn&#10;4cI/W71wodEHFw5Zge3SZax11V85mux6MnYort+qvjAgesTRELMW7qci2CkKh8vJjvDmWlf9lTXj&#10;eMj1ng1k3xcdCGZipuJjmdYNEIGQ0EWtn4t1V+uqv7JmomkTKKwKq7CHSIKnuRcd3tRqmXLOlHvx&#10;++OPLQ0mf34IIuw92iY4upaU3RRMTTMNsL+1+8/qnS6ULT9HJPlOSn8bFdEMiwnx1zXDSGdcGL4v&#10;oF8HnmCiVJrYeVzcUB+XBTHGp7e21lV/5eiEU6xbS1h8U+jWaUEEnXFitSDyJDemnRXly6nEsZji&#10;uMJvVotmYzyWNEhnjPFS82m9xFjFN2C0OS4q6G3e42YDqRlOObuEjt/UvjgvM3ivP9tzs6bnp2pR&#10;1K/ICprzjWZji5pmahyzbDKe8l+PJm6pzgjHyQT8NbXTmNdg5wVwggv7PXqHEsBrk+HN2LC4QT7v&#10;U8yhPHD/OgbGankeLr76MaKicBbKHWO4zI9YOwJC4kxs653ayvqrI/gc6gUjJYcQKPqI04tL2Jsh&#10;OtocV0Pl2lzihGpd9VfWfIrxY/Ml33oMAivv24pbLGEDapecIoigX/uHsT7TF/hY8/QmN1uwd9ei&#10;cZ90gMfV5NrmCObPx1gzb6zF6zYT4JImMAcug+so43w6OnERCcr5HCyvBkA8agcvXuuqv7K3YSR7&#10;NEKMKAtprRnwpvX3ZIFmgp8F497kEbUbl94vho4sRx3CCSdFnz1ZOGRlXeBrCzBJrc3BojXBPhvn&#10;k38PXoZ3q0GAhwKa9VU01MEckX6EBKGzXhF0H88qTuKNa/3CmSu2NgTKOGiIWP3C+zGruJtiXPNO&#10;qHW/S+6zNuM6GWeZCMwAJGUgg6RPvhB1RuX1MUotz41hm/WPM31YM+Zct1Qifp+gHykarqENJI+p&#10;WR5DKfVZxeO8QeLDmrkwqltn8Ar4W+uswjg7jkNx/FAGg/3guP7LjXPC6ovPasWSEEsH/V3bDKmU&#10;Z9f57je+b3mMYE2TAIfTPR11Bqc13mcylA8BFr1Obj4b3sbMl39Hfhar5B0GmULPZr5aW38rXPHd&#10;IwlhzYUPtWV49MfHso4zqwPB5+tyvrl25rpmPKwjuggGQ/qUHUMYwa8uJ8ShOyiOmtHOybKwgBxn&#10;w2pd2fZsLWt9TgscE9ykGgN16iPNT3AMhk0Tgn1I2wN9lx+jtI80R3HivPz35UOZjD5gwjZO8Jvy&#10;4yPAHYdMs+MmjJS7tj5bHY6zrgAvgslwso/7eYhaYKks6GU7Fd+AaH1A773Zo17XjL2TemY+Ugvg&#10;YABzWhFvKctkKIg8zoUUzhcgaUZ5Nw7hnRe6+jhPJw90xTnR7gWJ/ugXBzEutZX1V85DdFNigDgO&#10;rJ9aMyx538kxY6aYyNh/JjMOBdkjKj+suWipODlTay4KEM0sWgozZZyrZlja+v1hzThbuyOc1qPh&#10;pLeZdQkh7jZhtlbB6KNuszAujPNL7g9rjtjXjm3WX4aqFo2Fnsf28Pv0+6GPccb/CjKaXsc2bczC&#10;hzXDqufcvQirfR3e69jmZI96fsqBQZRb2wl8VnOwwhmkwPaErW5pc3xYMRcrQj7ZgtfHxI51zz/2&#10;Dh8+ej3+sGbQmYs7UadywyYaaRyTQ2Xk8YDR2xz+ZVa+eht9xEGX11h9WDOkLoiMkYJc5tC6NAo/&#10;Wzol4Ba7oh41h/ne5zNeNmo2EAbhFF/6bTVfHFXB3ZrbZMIVlKHFw0LcQ3u7RO5X3VF/dU2y0tvJ&#10;e+HLj83KWYfhZyDGoRcdfts63cF6HI17yX0QuJ/1dvRgxrJjmMolUXXPxoSV+Ux4bsaboDwJ5jHG&#10;mftCIs64Sc1qI+MMXsdhKALX5EYKtrHsr/tYEUHTtf6HbWZLnb4Ezi9HVFPpbQCY4A1/RlNSB8JY&#10;JXMwoHSw8uLtD2s+ewVggWTChqWTCMPb2Y31UTNXxhAv2XoMz1wcMvi4ZgZ5kAEX3uvzgcY4vCOK&#10;Bt8eCG01cz9pqPjPaz75O1nk9JgwbqA8OYC3Pj4QWwajcEiEZTM/P6/57PXElycWL+M+nIzcAosu&#10;rTUzM/Lc4Iv5dGpmXqSDkjviJ9coI5ATNqJ0BYCFK9zhza7HOS3BrkNwC0eI0Ws+MZuOeKLMl39H&#10;/hMLyrhMFu+lpqLPcheB+5OtUp075XF8vqRqqvI44nnf9Ok3cRVEG2UcApEs3bvF7HvPJnOQa21x&#10;76Flfoooxb9J/h5k8FH+kKjrsZdEGkf5DTfOB4iDO3uNGfPg8PMdrbkcBdi+POiDCcrCXtfIczhC&#10;sHOiwc7BDGEcvplTipf4pFP2IxHMn53hiG9z9yhM8ML3dauk9TGe/BI1HxbiiMo4mO9J16qkp5gF&#10;7gZgQLvOyHz5N2fCOT8RKBNrJvlL/w0+Hqky35sxiwnT52fED1TqoBQ6ghKG7q9DGh/rudSDKUFv&#10;GfjKUwfgJJyu0hPfYBODhFW2YxMCacR7H9iU2jZ2Bv26IW4lI3I6rYHMl3+z3yPcdKAfDZSrSubL&#10;vyM/dmW3c3Doxqxra0Hmy78jP1RmRywd3vmr0zhN+Q8GBvLmWNkz3+W4htN3SAXluohGPD2+mIsY&#10;2Y+0Rb6Zi29qPuTFB8Z4RX8MyOBBGN2LRa2e/vPyx6G0dzvfbHv2KWf3hhbA9MeT+8MYMIP7mOH2&#10;Pa5NzXLftIy1N3VwaKg6VwDa6TGLkDQc9ZjWCqjvIb+T1riuGZIiA724U6PrgqNPg//rggFxjgHX&#10;Ln83Z2pd38w6NqZ5dy66krPlOYeOWVfL6uNCrHfurHkPv0Pl8H58zC0VXTcdb3/WY/jWjndR0mI6&#10;lpo5+7XU6VEejw79tOZTm4lOEtd3EQwrq163hgvgJPeYt5/WTGxJ11wHqgdKzkXHGVaJqeMjWvFp&#10;tmapoTwcrvaMD6K54aALAGEZ0ieP95qZoTBgDeo7iAhXGZFyFVP1VyKMHUDOjAujlSCfdCoRNJDB&#10;XkeXBJh7m9ls4D3oeqPWVX+NmtnKd3QSeQFBWduMG2Q8RpOJT55eSDYAlzy2eM6oWlf9lTWz5U9n&#10;w0WsBify0C9tII+Q3aPNnA4YwUi02YlDiEO4GQZyEfoCt0pYcauZD7ZxoLB2Cd6J9GQQ6Ets0ue9&#10;zSCPGFxImP6V1NGoc7wo8VCgt9TMLiTPbMO/RUiPUXN9lx2ZFI3W7xDCdxCbnbLc4QbIAIkjiumz&#10;+cySFuFxrxkJU4cqqUXjMBgDGXf8ya4G/2DCgKGAnTLafLI9jximU28fwbtRcaOmT48P+5grQWJp&#10;aqtxRXOutYlqwvNSezHafV9MT2W+/Psuf6Ip89XaxlvIlpODRU3t3dPkOEKmR8vK1HL1BSRehh+G&#10;w0GuaCPYMa9L5MQPez1RJ8R2pS+OY8L9IvHPcMT4xOfVm2aH2ZZr6di5DiXICRKaVWAGCzhudUFN&#10;8xmwy9G87m1iV9Pm4SStnr9ChezptLpakWLzmXuTMBVzhGtd9VeOc2x6czUbO/JjICkslxwOgeFv&#10;rG0+P6a3W5d82NunmqN9EuxJbMtRM70jrgpO4SVVgV2K3e709mmZZUXhEg9p1LEKM6Z6MOy8/hNe&#10;zVVaxjifbAeCf3sc6am3T+YjpqoEkZ2th2Jd1pF9b59yBBja+wXwOKs/PAeHdZo6oaGD/BlaRv44&#10;QfLdbiFy9+lD7iOGLcv8Ri5Cp/s2CsdE3LfR6jnkqi3s0oUJ1FQURyQYs/MosllOzzieNb3jgTjY&#10;bjBzmLHftvURaqGm4qhtqAgcL/2Orxw/9FLE2MdD7FliSopAYe61Nzlyf3wdqbYs+6q3MMJJ2yY+&#10;lsfBAGWu/Ju58fA0FyKnvQlT/X60kKYfFyX3PFpa9kl6wt8UCbUVKQ+GXVNLF93xbUeexodQXcPO&#10;LcMen3ArQ4DDvxsCmAQo8/LwjEHcjNnC2jLplWhg20/eoe6xIr6dH8SN9w9kkfuwobPM9/ODcKhw&#10;fwSwwn87zoD8MD9wLaI1X29xDruaPUQmw8T1h/EZudIXBN2iUNubRIC9Hn42PyKCtBfLzKqhPXGI&#10;kBUiio0LTKT/IUi7Vx3d8e42yOyr1ABQPe1ajpDyp/7HlO4WKLnjsoRvR+uEwbM8KUHFRcpDj7fW&#10;XzQwrJGmAICB3DkPNRRBKD/0eNbdaoOxgxVv72DKw8bV9nyDJzRn3wwSPd8DsBjfA09SE3jt4TVE&#10;CGCfSE2am7FtZhQ2UUSRi1xXt7vFXiTfibsq4p3Uq3E3S1edEWvbHIfHQwKQe89BxNKsVlsdn/qr&#10;91/cutPrZJ/UWO5RLKZgt7LjaFi1PginynH+Rpdf1RkHZTtHyEeP4kthp3ZyY0relMmSJXeewRvn&#10;ZSuxYRkauNZSf3VURjh6ayc8dd/HZjsJ38rrDIgcD3LmLBDeURRhoPL1hS5DD+BKYlcbb/KJw2Bk&#10;zsXCVPepDiUN71wfvsis15sou6YkPtM98I/duxfEgwwZXgb0WBQb9yhgoJRKsTVz1xCb7/buZ7XG&#10;hjILxqRjdM9NjR1F68EwCIQmx+s7LiVn/vfA56naOr2YAMGXt5aEGZejktkuMRA8UsoRw1ybzxcV&#10;codMiEyEU5c2vNzLrwohJgOiPJ2kvKqWTW2GJ1CB3OEJd580Kjs5xvpcKatxOtmI04x5+nGdL1d6&#10;kxbaoFphcRqlTQVMHs7vFlcAnZmUCe/1GyQ/auepWBYWueL21BSuxuAKm9LOoxPY93b+fKozh7ZN&#10;aKJm0ouNC6sf3+OdzJV/M/cIyIlAtuFkyFyX4xYfMm0QC9ujmlHs8vAL9Q4OQ7+0h2nWwUmEezeQ&#10;p/Zc1cn3QA8Q4hRrPN7QU+xN08eDcdCtp+MpnqwucFzK9GYfmk3uehFCuV8+FHx73EjfMJbZ8m/P&#10;zoUHnFtp8y5cwHnqPrPl38zOct+hRjR7D1N5O0rESY/9LPopWJdvhWGlY3cYwkAMEgT4Q27mYRuV&#10;QzOeRLkcDg7e9rnLJU1xYQjyjP5mt9VXR8JB4yLP8vBQ7+PhZxCIoII2jARf9sjGUSdhqOkjYXcF&#10;pVoqxfLvSxUajFNn2X+1bfVX4uD06hipUe25YPZtNRqTmLMIxe6gYBvqVIunJhcOluUm8VEtPZwK&#10;m4kky8p50YlLsT5XyUt5lf1lUYGh3zMwKw6eyzpRnsY3qzvs/h9n55Oz2a2c960ImttSS1fqlmB5&#10;4sCeBIEBr6DTtxUJaKmF7oavMwuQBWQJySALCJCJgSAZZAW6O/LvYdVDsnj4fh/P9YXx9Suec4os&#10;Fut/FSta669E8iTqdiJmOt08WTPoCme4J4AA1eXeDuwkSq+rxUxPrVeXdw9BW9e3HHvFO/uuTiLd&#10;j9WXTYET1q9aArm2GG9BY1cNQw4/A7ypupA+nebrTieaDuNVnZpUuJtaGqScKSUb5Y+0wozYwI/l&#10;mJz5CkIhz9pdbXRyzFyVXNy+KU436jEaaOohd7XuJ5V5ua5i00jrUC+EeZ1q1ZCDjz1FOzoihiw1&#10;SpRyNVoojHvC3JGJFW8ShLzDPYnPq0ZMMFnTmssEElLrlkBfkkQfWKF1ZU9YsSiQ2ZQT81RBAZCI&#10;nHloxer54NXleZ9M/40zSUxIppLWRda74gLxdT/lv9unr/WtD3PisDtQcBsczjYp+c+sQpfGp89D&#10;DmQUmKfmxdOoKvn1lgD95NPknKR/GEkn1+PTT3Nao3ELoQH1snj6aRqL5TpRYLt8Nh7rrgdWSeD7&#10;JguAYcVLpSIJtpQSt6WpeQYhI8BbfE7345JdfCePHI+Sb6fBUl96OVKA4jpCICwpqRwbmjrFhDjT&#10;UdVxpPdMNw7qws6qbuPjJos5PqvysqL24Itx/SCWhZocxR5UbNZfgVsUfL4bn0WFrEms5H4ihdsg&#10;bb2W8gGFW7K4gIRMSqW3ML2veT5040pwCcUsn9FXKeZyigUmoupsKmXt16P8rJwyLQUrmnAvpfmr&#10;oHZVL9oNiHHSQSDJwtv1bGESx04ljVijKpEmElTCRfI+dbMKd6PpExPRbeRJZMkrkI5oZbqOul2j&#10;UNaJY8im4YZ4AcNmiaOBqtEfp66s7ht5g3fO+DPc5jEvR2Hn0tg2N1X+dv45eHmdZfIHnIYZx+Et&#10;qk1m/HOTqnvXUr2HMVoHX6idnXBB/olSX3bnZsEF2n2WPmNqJMNhz/yU/+bcVFyQKyL9vvfd81Pb&#10;9SBLjQWcnpUPIChooBZTVs/2EvdWtlD6XOkqdCczSGlIqfHDoGmbWtCEhZwik1Cn/I8Tgf+BFqXp&#10;wCHNJi/lvtCw15tYUSOG8FmTXT6iLH7Kf/PpcdMnUzvre9Juek800eY2PAHj2LVegm3bcaHW/KqZ&#10;f0ugnPA13nGKEeY7kjzpyOvw31gPrNzyrOWdOXLsp3Y0wV5y5UKcWqp8a5ScJEbILAYlrJoI7ott&#10;rW9iULcb7401w84Ziu/H/nDwIaqn14PwyWiP7vuLFL2HJwKfgfU1niaD75lv46zKpdGjv3t0PN8t&#10;rghkpqUE4aoTzESuivQjHxv7u8pupeckb+RadhS/HT/YwpxkgEpgyhEhO9j99HXDAdbLPKFJBjym&#10;ty1M8j1SmuIyVDeu8tnWnypofD0AMH5fftJO1AlN0EJUzQPaBw/OLCpJYlJcAZEcmHxq3xBkcsg3&#10;CCR91H1DBNGkKgdxjRUEo9+6LWvje/v17HBIvAeLLj4rZ17xPiu51Ai+MmJaWZvvqbDKK6xQ6q/k&#10;Z2oGk5jE21svGaAfE6UrMaHWvGDeVDKi7f5U2Wg/OxWKcZzQKIe0NKGH4+V0PpbGZAbIo93mQmRE&#10;aU2xiU+LY7W2RSLHa61R1bwEhTjVOkO7zCmVsjZRra4uItc+R4mFnJ9AyJPZ5qso3otjEAateuEG&#10;Fj2MGRSw2sAgA0STrvGMlVbE1l+BXsBSuegPY2UtH4ZS7cBrRXcF7CucZ6l9g4s7eZa4BhS6TyTL&#10;D10/TCF1KjaolWJ482of7Wtd3xOEQYjehZvo80wjsPUMXcBQ3bm8v2UphXsVhhtoZHtqE2FucoCI&#10;Y5DdiVDDRcWos8/dURdS+5IxYermYPr0BpRkIlS/xAs4uioVG8UwoVCJDqHSeD4lEEsOMTJWqgLd&#10;OFV9MdPgFrN1bU/sDEER2FKbNIe3GzHP7Izas2R5HZ63OOd9SmjIcP74JOpXUaBxI6v7XRvEgOnw&#10;lvluQv24mFVJFm/iFCr8XI5WMs1i0ATWJ0RHAheU0ZY2tNGzfVHTn3QsEmWFe8+nQv3Ak6GzLwtf&#10;Qry4DucVzjVT/ME61a0+aYHwSVVE8UXj3wwao9X1Qp60wXSbQKLzDwzsOoOkekJ1Si0T6V7pT4Se&#10;eaJoDZVNUvyOPhwvcgr3y6zyhVJ+9Y5vx4SE9ohrPtT+uCTDyVeigO6p8Dd3y4HD+gIdyG3xUaiI&#10;3923dN1LoSOcRfy3mBvu3RsoVDc7f1bqW/0sl+D5s10umjy5s4teCgGzS78j8lRj9lRNr5JRbd4c&#10;koF/oBNPtIsOQ8uKgMkxvKGLEKtSW/UQi1LNy2exNR3WushMXMsoXfEmLBlpE0Kg7mD9FeSpqngn&#10;KsNQog7d6KNJgjPOqWdT44xpnTSSIJbSYOrgPKDPHUw6QhLCzjdFFeWzanAWp5Cw9dLvhEYNLgMn&#10;yj6ypCqU+ivWqWaoyeg5vksDF9UYuJkOxzzMMiNB6TlukwL7C+o7oiESaOWC1X5yQ7hU2wl9qi7w&#10;nVnwv0pDlE+gm8WbGJg3cEvcUU3vBFNdJkMIeCnqn2U1mS2rbBWnQ3fOgOQjWxsHp2/BhVdl0/+H&#10;/Ea1AbZa0L96hPQpfsO2uf2ImknXLDTIFfU9Fkv2eeU3eEnt36RD3qM+B4YdVEJ8V2X7DXskWoUD&#10;++F6iPI5uRg+etZRihpSZ5vJBVYzKiiudcphiwwVfxLZLxzQoAl8+3FqzuhQzQxjVfT4yPsmTBOI&#10;GBwr8VldvFe0Msz93kkMmrzBV2CQlrTqOlyLFIhnu5407kebDwYYUCpdOzVw+xu5/NLpMyFF17os&#10;S0HzTuIj5Ycc8wITKkv1kqZVyZGOcIseTb1BzFbEWLaMRnq9hpQ11TI73KTd9nrFm407nMGETCyb&#10;uoHk/UQ2uHGi7uStDlgiJb5MC10x7aMjmARAVWmqXYHt40af0SdXus0uJXEXGlL70NwVsiKyyOwM&#10;prYpSFN9qysvQ/Oz+U2HLAqHy4SYod/ECdE9vVUy1F/BASQDPVvET+2fTXqa49JIsOUmOUxAX+GJ&#10;Lk0WhyZ0WWflN1QkqqKkYVW2hn3efsp/c24w5cxWR127+l7r08SBIMhgGLT+6V2E/dQThovcC1lp&#10;hssel3ms5BnDhUfJUWuLITkpdE9TJTEpVLjYS8RA1SQYVGCgvdliW1vM7XaL0hllsMebOH4K4WGN&#10;0OI4B+kOvA4iVmNCeD5uSFg+i7QOvGLMVy2NCcn/FRNCaS/HhDJetUuJQXTnpk5dKGS7TnBmTylX&#10;IixLUQTSE4LwipbGdEjhS8TD/PdUuYcJm86wthqTl07PnEclVbal7Aa39FOhPEF/KJ2OcTQf7Rn9&#10;oRtyQ1hMCe2pMATS31A9ghZUoFD3hYQIpxURUrlRq0ft0R9emKyN3U7zCDLn6103DQsWraTNFpb5&#10;wHtYMRZcQG5QKzadcgdM2mWkrKcZVhVHIIEtzXPm03JGf1jjvr8XyV0ZPPnqXJOXiJcbX9vVJ/Rg&#10;L+vKnqAFthRNP3YV7bXtKnN+hhdRBPRtBsQ7BfUp6Yq1bLlxpQWsPfUlF0vmdspQKc9whLHUA//U&#10;MhVNQNmsdgKq21nFEejjgQYTFfCGtMIrQK5S7ii8qMLkDkqsu0piHQlq1J68iDDtnXquL/FPZdYn&#10;LeDr5RVwPGgyJoTtVrt5wEN4M2i++xXPcNv8JPEmxlI92xxdRc61Y9i+VcnCjcviYuyWs1IdvlN4&#10;Mm2E10zUaBc9iZ7NrFutVvpO4etay9Eqaa7o5pQoVGgfM0xEebf/5XMoW/1SzShjp2/qdbOKCtFW&#10;30pzDgTWN7qkmlgGal+0a+ySSy8ne+NupHZHTpym9Vz1V7zPycCIeag6b+ImlMA5AqnOkg90rDqD&#10;4JqUfMhZ1WDSE7AKgNmVAXFV9kZ/PWWK6E2yVJjc8TopaFXAs71JHLLSEC1NXCS18XNwbjMWQY4g&#10;OtE5TLw/9hxc/RyNX8SEqBit2gmtwVSw22YLR79x9zPJCmoH3d5kP6vQwSzWBYgavBq8tANyHi16&#10;y6POANZYYycVCOxGPx4O48ZP+W8+TSgp/VtfUx58qci7PE34PiYLn+n05ad2lMUlIuQQtHeoFllU&#10;PtQxeTq1enq4LB5RjHGzYB3oG7ushgud7fNm4RRwYGmIgomKe+moBF/JQdjaDesaZUK9Ydtnockq&#10;a/D/qd1jDPLZOiHizxhvbZAYb8dqxWb9FbuHAq8IfXsT66jWtXBbrAM7nLS1JxDpQEYCAcgb+hU8&#10;ELsvYCJSK6eYyn5fElaqbg1cAUqf0WxxYeY1xBfOb1qKFSo/IfXol2Cmp+/7Kf/tT7tucJRLA8FP&#10;7XBIWxt77HFNC2MTQ4WzuZxwUzxP8kzyadW6ByYu69nCJHySPBPLYdUXSS1w4Icw1aILgY08MBSY&#10;Psr68HoTK2jZfEV4J1SUJ3DCyvI0qiFMoz2NNhJ2zfT0dj2Ie0OADquDGM3YtZNg95tFIZoHwcoN&#10;m296E+5QvccUCThlH+1nCcPg7PQl37p1vufp1JXVX4nJqV6TbIAX5RjjAHJtAtqRSqNmQiI1KI0v&#10;wg8ZEjmjlVFL8R0e/cDQUFN77QZeg2zQOwZ7NYhqFYOQjmCqw2ewFRK3FeeZVoJakXrxpgIDh1pa&#10;kZDZraJUvGIOYONDWvz9xCLtrkJpR52aJ0RWgvVJ2HmWHR0tE6edQ0ZqwllRSyA5mRWBYzxzZa9x&#10;quRuoqlRUHjunFR8Ls6ivqqSigm301LA31LUquaA+abu+Q7iu6yzHmZ8ZslnCFPbr8Q7fsp/g7w5&#10;CxwjnXzojLl5VX5qdySmOlLOdjZeMAVOdaR4DVUrOS0WhyAsM6DpGo59IpRhxwzlEMx4pfqhY6Xy&#10;wYfr0TEPMgabuAafTnXUfDJGyNOiqfrt3erHQVH2JVs2L3Aqe96UHKrqKpZCtDSbGF52cwcTuvk2&#10;s+t1UXaoC8Y4NIXHpWFVdxdXewWnrM6OUA4BUSySK6xQKsblqs0cL3jlc9cwN74bSOTpl0Hd0/5U&#10;SMlUCaIQamsC5yWKQfU9wdkzusgxy0z3vthpkPBaD5hVKPWXYY7PEt+t7nocFX1C/APPw0S1cHbf&#10;MP6EAN7CfFquD40Ab/1SO4mxm8b2E4rGsm+6sigbJ5G98u3TtK9Gb2kGnCtOSLHcN67ooIV9QROs&#10;LH0r8nOEL7fvm9LB4mDif8hu5Ee0r/y19NZKv6zKWtNMg/gUClw002YoNirjnpvsHnMGk5yNTP4h&#10;9rbeC4BNmOkVtEVcQqzyfaTcwpxVGX9wlEod9VfQJ3F039Kr5vdV4JGF44wZVRwv1g1x6jSNCSZl&#10;IP9sneQ6pt4Jf2HC836yMrfVxWvLBVllEMHh2hvCZuGYOYIJ9pyOfbX/5ux2paqXfA8yx9S/WVwD&#10;x5WI4hS3uC2tTVBRlGF2kyZev68yO4WpKf1nOvtzgF7m+F5i7faTUgNn/jQrvywFn7O7guk6uao9&#10;K+00ncdKBg9KOMIttonzo1SXWtGHu8UG6S7fg4rKOJ/t1Jyvc04jwUysPAFUO2mNtg6rvwcXeaae&#10;yY0UUZqzdWJWpoMBgl+8U3hgqd1qZMJ6F7+W0o8St3fdZch6qxaKtBYy4aggZwPm1X9HVDlbjCGL&#10;5bI8pVuS1J2+SFBPsfGJNEE1PDxgXv2U6BfJE+66PzEbUmPAN61Q4gxzipZf/LGKcGVyzwhOH+2n&#10;HG9OEBMHLWcFjdJZOFe/Mwk2HKWGBGBH+s4RyO9eEfDIF/H6FIjwFpIlYjs3iZhKwY5BuezPdxON&#10;FMM0YDYJOWMWzZE2FMHdFENYJkQ8OAWvQhN3YMITzOIJqi2fhcCSMmE0lV1gPeA1C5ZACCbE+RFq&#10;ZTyZ4K+RHW4ZcmIesYC61SpvcarG3VATpbfpj4CHQ4YT1dI0BV4YW0bDztqaC9sMqy/jthhB1poq&#10;T180LaShO1Bg9qNGxYn2U08E73jaItfy65nAHcq9MpebCr9oylQzqfpJQ4R3697COBSj0ZhSnHKG&#10;dVX1V+rJqvV2Shz0XRBJEpwryUQTdew7JhMA2VcvroKovxIgDftdkMFEC78heQDhmCtk5+ps1ITi&#10;RdrHRHbvgCR0mwJEiFs+S6AUVahhjiOzDKKF5EkkZ+qO/QEFOkW2v2kdRMEtCcC2k5JRBbPfEJwd&#10;4u5BGuIetZjnGeyjPUBVG3UnpvUpBDeInI+MUkHSxyLyaRM6O/1TXgEGQdVjdb6lMWudrRSqwsQl&#10;kJ5OVOzQJA5hbt7suMVO7J8lU6TilkwDJ02RE3lDv2Mp47PQUKXb6bPXaPucXOHMi8N1TjkbSK1K&#10;mnO2h+r4Cm5L0oHuWg+OVamm/vLxJBTvLbusEwuhF9JJJ68wSehI0+0mbqlAUWu8RiamhL6fOOaQ&#10;pDGIobnAhMLScO4EdoZb1X2a+mA1dT9JY+jHHqVywe3EMGB97c1DmGgEaRZfjyAWhMrEGh9S2mfF&#10;LfI5WX8/2YcwcXVl1IqA0CL0cTgSimgwr4yRzAb8UDEoRXZLQ5aBliYkOM/Kb77jp7YUh6PGhkFT&#10;mMvCkYXotnUSnTSQENaT+ptnWGFllEM8+ixZar2YIBfeYeLz9jW6j2F6vYkVoqLUAwY0KgobCTNP&#10;P+W/fprI0Uol09NbHDInzMgGoWU4FxyqQ1iKBVh0vV4B/YxoSezyTS6Mv1fNQtupvXAKFRqmu/+a&#10;YkTMy3nKj/W+BSsUp6ttq6ARAH+mqF33wVuL4umeUORvbnH4h6/AYjAapSaU3i1SI1Wd1MDD+ZZc&#10;QFTc9IU9Xs8eJtuR/OuqHqM/2O695pxxztQzpE1o8vtXKPWXz+g417hBF88o5Qa4Etpnryl7eKJ6&#10;PxOQcIfzcd4SQ9eUPWLGusNWS9kNdp5JUWqoZ2dnnPRM18ISHX+xMHHCK8lXuonVzzhNvciCjwm5&#10;AvEQ5pCBV7OO68ApRGifvRqE5GurxbCQIH3aPKLuYP2V+0nsFZMh3uQc1nXiIHKkT7lhizaEQZFO&#10;Dnoc9mhQheIzY2hopw5roJF7nn7Kf/00S865yYXXw2h+zH/zcR6mn0RbiqLmIXgn3nd9HHXLj5P3&#10;s4ib9fEXcMkIfIMyKvCWx+u6PSVcFTa6mFO81CmFbCguoIoZKCW41qOSldaz25Vr4mBWBbTOkh5S&#10;3+YnuQfiWRyob1hKMgR92EwTyiosL4ocT8t92HRIpLEosuXTJCQ4JAtwNhW4fILGQrFklMGwMs5O&#10;B1y1C1a8H4t7gm7hJMbFh9XfoWpAhHJh6TnKOm8wHzxVNFLMV1nt8mFYk9cjs7KultxGIoXxLu7/&#10;0MHPVqusE+8M/pYaX1ZlHD1h48NYIotnBBbt3kNM71Y2AWbnuMiJspplPfgJ0pNPDY148ry3dNNh&#10;e2NSskt9uisR1V9JUrpu2keXE7Mommy8PQlE5MXtC1j1m0tNszs+D5H8Sg7smPHFT4vPl1Befvji&#10;HJaFrGwLsVyCgFndeQaW3uz2XHFp/RItUWcBdxTSNceYNvNqEWLuUYTGQSBao4dgCWy4ZpIjUmsm&#10;yRUirSh2j/rFJbuRW9Mx3oKS8Wwru2EHdmFGcrONl6DKfMmP+W8QAWKLjOdgyPTSGTE4P7ajHAQU&#10;/nRXUtBhtvBQOCBehZg2jYqoHpxxOY/i2UPin1gpeutLXzlJQAYb6OllUdzlWj7dkZGsiS17cl1K&#10;CnUOiWrCquLNHiDnQ93ko8p7qCtrtxoEYaOkJdc6IhNlRtm5jNb8NbS9fFoB2/g0h2cpV+Ptpn/o&#10;WJDZhXvecrLuXv2VBIBjyRmdZAqwqAUyFJr575waJOeyZvUzTZTA/h6lGhvrhol15WgMlW5py0+7&#10;8+TzCDCLEj/nv/37JFelQJbOHZbBU99HH/cq1DDK3hd/d4s5jqsrMJVwlP1tLJPhmBi7ycnIO0/5&#10;Nw3jnzUxIWuC5ZxRCzKZZvZJaSLEIhO+gg6V5tHIodHpOkxKVhIThuQ9yFSpmD3jGVM2/cQoieW1&#10;XgcJ+atFXyARnhBQnxilFXuOtsc2yWAOe8GyVHxXIE/DrftYkVdKwdcGxAmBgT/gpQ8gj1mPC7PG&#10;Rk4Xuil2Xt38QMYfkWRAm5JBuxVW/ZV0jAdTKIxZc7qqZgC2UV/9aXhXdR8zjLbvt0kkuOH34l2I&#10;1/gSlAWdExkoqldT5nibk5H7DM/IOPeFtn26+mpJ5Mn5qkVq7PB0ah/gqDXmaDjSZW9LigmM0dns&#10;uBhaDmUhGzzKYDXeVibpniLXmSrFK60Y1H1yxUSL00yvz/dLQNUZ9mLHXJ5X6bVnxVUZKz9an4ct&#10;d8ypu/oz/LHuj7x5y/wfYHqcfcVCa+R5IRm4xMJ1CjVCXHu5/wDyTOi+pm+cwPmYYItVFXk5gRDm&#10;HcjlcAN5OQcz14HtVENl4TpA9j7WVdZfPg2Ye+nlUwafQv6FcFGyukYgE2DBNt4vqCD5HcWD3uEK&#10;q/4y5Pld0vlq5AQtcfq0NIIVcrPIkmfdxLYOsPnGht/Nw+RUhTtrkMGMEpSWMFYvXGe/Zl1+aXzh&#10;U6xBCzZy2gyk58pk5reVE/yX7rPyXZd9niBrfdUyYWKtyUByv3bfSnCiusr6y/s8yUQaaS5JTnx6&#10;CFzcv7qgohDgdDLIv1T2/g3IQyZS7I2huXwav1OSAVVayrMskCexR8SDBlI3IE9ciNuCllzvIrhw&#10;nb66SNQhTJQ+dk9nA4cp3UiwW+I66GzNE9Q2kkDXEsFCmUSxSjlFpqHMkHNsT4qoGvHWyBmfZlH9&#10;0yTYtU/3U0ULEvdMIiBN8uSNfabnhspH2qLY5mwEOz6t9OFEybcQYChl0zBaRJ5JnCLynR+vmXAM&#10;hJOQlVhXPEit0imTUVSZJwVtprB2gbUhqzPrDe5J5VBP+VAd5sIeMSEdspjuxh5rLsPg79aalaUc&#10;a36pnsf12HCMSGvIYVK2FvlMJNgl0kSTiSncWTNBD+vmyMhVAM92M1o4RcEV24y7rKP5oe5AVq/1&#10;3GfCjivfhqerWKsRIGraqrJwzmjjnsPq12i9qfLL+iu5pzJRrTnuPk2jJ7hHQN5MDJM9I4ZKxcJd&#10;cYO2n8M2xqzJYLMZk5fi/j63qEwsipst141U7pY3gwqKlfSxhGzx0qV2+JoqfusvYxu+bfmMvbHU&#10;tJBm1GL+bWJyLy7akHp42o7CPZyXJF00g0WrJndJJlV8lHykEAaPtXyeJxnYz8NX7YXxd/crw3dg&#10;I46EAYU7CitSuDe92chgXWxVh/HfGCYrC+/NZWV7yJhGPrUNaQtkZJI1zB3KKW21RLq9m+gOdu+j&#10;p5HgUxelzfaaYfy1hIfBad6kGtyIakIoEzqRC6uwo8NndtWjQy5u+eoMg3IwqXOH1dvsBr9A4ish&#10;L6gJKVy7P7F1ZAF4I4lQLb5FYgAsOt6G4zGNc34BW4cL5rskoK+LonuMwxrqJ1zbNCAyXvpWbcU8&#10;lLNwLIVp0P7StM2SlhQZPs2aEyW09STDvJABDSJcr8Km8L7PU6Xm+iv5hTrnmBVx1XY2yOliFqXT&#10;Le2gcboa1lNFHw3f7E3jFVot7Nfsc22YSISOSHa4F7H6uf1M6RGYOMIZj4G5TIWSQ/d5JDa1lOrC&#10;E1FCM0TAQcmq2rPzD392za1qxJfGYVhxROFid1Tigz+77g69xJLz6DymJ/AC2Ws3jnSaw7PBW+Qm&#10;eE/9nP/m87rroOdCEW688OAtThWnS2mBb+rrpfXbV5Qa9XAO7RCXWJCiG/KV6aTCIFqbuB3FrzMl&#10;OJf3QLINRKutufk5//XKChRUprbvk3TZr2yeOnIwmgR0uq4LJ/RdialgE755J07ApWm+9BR9GMjt&#10;TAzIiJL0Oavmi060hVoIHbjdHjjlpslGTBdq2a+ZkIYJkax/MuLrp6FMYkyxXexW3Ao0JgbvcAAO&#10;PyYFTHr7AnndHXJre/Ye2ulzEQT8WfCvnARJ+91W8Xf9N3ef+BBGSD6PgO/NjPyc//bnwUFoquS5&#10;cDTNkfzcFnP4hUT7gRrYSOi3HTWsypHYdpP5oq/Bn2U3tbdVDHyH8xNNVeeQeJeA7uIYozCGhJ0c&#10;Jo6yuBJfEAROtR1Nj9RUn426Sq89cUQ0FXmSHyVkHcuZTtT6PHhPw5flEWA1Tfq5Cs1QdMxzJ/D4&#10;pTzsOKUqXTUTbeGtoWflmspbNUx6hFGwdkKNqnrI6CdkBl92DYRn6r+eI6Xi2UpMz39HLCxo3s/5&#10;r58vs+KgHlEXtruajeVSFaAu51INP1N95ihdEVWwr1rMLSb2e0BxXvoV+DR1QpUX4WhwmqPokNTF&#10;OjGpcXlW4fXZdu/CEfaQoZhMSCIEQrVQSSuEtWEzJC9CytC8p0JGrc24OUIIlu+4QYW17g7ZRdmT&#10;n91UJV5iys/5r3cTJdbSj+dHNZKfq9DyLbUycg6rVLFFM6YZg1U5UiBowlM3m3CNO4kyDAV5jhWW&#10;Z2CYL0lbivQu3vJGPT6xLMy31ytJg8z2BRMVmqF8oyKVpFN1+awJCXi/fCOz/E2oJWXPvqSNiSUB&#10;QizL3c+ohRzTrmGRcJraWecVxEC6hoWlSZ/6Cpm8G3MauvLeaYqi5BhU4FgzXGap2GOYiaXaSFlz&#10;5qCNiZF+lZlBVD0jcK3LVPzW3YRpAzM5I8Z9uvMe7ibPkyeaqSeokqN219/1X++jSLR/nx6vpjE/&#10;V2fnt9jvNDLUCT2xOJY6Iwo+u0QyKRrFZEw8PsbEA8iqjcp3YUTgBi5syCyfT3s5uBeqW5bkH+n2&#10;+TYaU+fJFVb9FWtGEGJS+F0uG6i6mnpJ8r38NLQf6RRjYuqv7WF5wV09V2HVX4ZMNUE6DSiJpyi+&#10;cGZwjRelfxoDe0EJEY6eDqVa6b1XzPttmBjP2R2JrlmYSE9LOwWB3S6T55UhfcBFoE9CDSk15E2q&#10;EXF5C1yXEZlcxfkKIWDTe7PJH3+gSy0rozuxnB9NwgIcibLMdH1+pD62yrvQuqYTuN0zfPrOxuEt&#10;rhtZpo6M9J5xFpYmBDKfnPLO24T6rTtUWPVX7hz5za4q+IoOCXDAckKUaG+ll9oPsLYMq51ZYAdP&#10;7qMsgy1kJDetQvwuFdh1zVNiK+4m8qfXidETzpDxGt9JCKQ/uGuM5ebCVqqLgilkgo0gK/t8ZhpE&#10;Ju1iZZhptrePpBF3zjPr5ArfoM+Hh78fe9ru2aG33QzdhNQxBk7MfSt+66/cZ7TR3vZg7NSAjKPN&#10;jPIbtLWqzsEZeTvPDg79R1765SwoDtH3SCVJnq+f81/PUVmuqc2SEqLWwVVn3q8M/4GVXLr8ZI7m&#10;WBl6rw0wAgZqbVV2U7ddJE8hJqguVAGzwqq/cr7cdafIZ+MNYrrhb+iQ6aKhuGkMw+OWQy2N0iKg&#10;pZaaB1ZYC44w2uBC/qjslwVH6/NkPIyd0yyW5ys074Rsb09dSCsKGX54umZdyKEvnCRo9Q9JvIid&#10;neOUYNDXneF0GhifhsFZsd7RKR5KuF9A7mR8eDbhwfgMctamvgEZM8a6wjgC07CKmPy2MXYIeT58&#10;mzVDWza10H2XWzGoUpOV4zUjHO5gG8e/7TAaZXIRmHZqLEpNWL3PG+GgogZjG99yP9+VpuovU9i4&#10;uG3L3nG19EONy7vqhLQVZmIdMhO/IfHUyqajcydYZpF2RYlkhyFLHt7gF7jx3UUVh5lpZGAbm7nT&#10;Nu7cmgbMTKBPU5hE7R7ycv5x/2MSJHXgmkO3qzx1fX4+f1JhG0U8p7/gpcJTnVDEFhdhPSqUqLaB&#10;B7Wp94UjyAaPon7pgWa2pSNMVrwACRn8LoIL74hbigIZubZABuW2LNtNNV5thVV/mfuTutL3g7K4&#10;aBI8FsVWZ4c4Qb4MEzXPTAGlQlCMtuWRy+4QOHKgiLf433PcH613QIESfE783e3KyFCRbhGckH8H&#10;pfWV4V7rFgTpKHCfwjSmCkIpT+TCb1e2h0zc2E5JlerXsCON7npLCj6NjKrsCn+johM5b0/sjAer&#10;b1ZXgDaLwkLvrG4zjJLRuX8fPoM8XWPColBAKonCCLCWYlGqgamxQZwIxOVyzcwBE+cc21iCzocC&#10;sm4jLRs5FcsyzDSWicGC7Osdw4drHhW8208jBL0ZaG9YbnVikIG9nmP4Atk0nueVKgnfuyWYtLBP&#10;TPk5//XzXFJpn5UaBOGNqZxzS8GUNpJHldslZbQirVWVJ6NUPni4H/vRIjLefdNjRy4r20Pevjt9&#10;mgusklEOQnlm+BQyITEvik4xoQdMn8bJklrEYAjTMEGt1F/GoT6EDPWbBqkFRikohMJ9tIiElSEM&#10;yIjvrMpVuAwtK3e44rf+Suqg6l35g8lrZFwtkIktWiBeWSiRvNGtgEYDdyz2r8lVcWSBPMR8dywK&#10;i72LtOswTk53BGDNHPob2iLS0/lpHAeOZaVt0vB7I7vd8GhKMb192ef1FBKjQB9IPE/z9XP+m/ui&#10;bkedUeuGZfNDP7fdzVmwEN9Xw+pZD0Zv8gVoyHJJxzqMFm2pxbZy59I5HcFC5X+I9V1VI90+18ns&#10;qljNHYgQy7qOKHhUXWX9lZgipNednxLpi2Ahv1XtpmNim2FdwWBZ24ef201UJhJn/FH26hkeLO7u&#10;WF2bo30tT+8mTuquo3es9BMydRQgsRkyrh4BtXnqMGEKwcEvK9vidOqPs1M36UWu+oTA6StUo+pZ&#10;wrRV5XEOI8ut3VVY9ZfpflwSxuky3fc1K9m5L0qmRV3z1LXmqbO5hTxrEbtjP6kJu+FJ1CNic2Jn&#10;2J462TBrvzvWjCkzsH1lV9BWFw6dm51BRso7qVVcFP29MAR6Hw4/3mYYQ6Tziz58CBkXYvePXNdM&#10;esn49JUMCJcOeUn23B0Km3WTDY+Ut6U7w1BFFj9bk1omfblBfZIrTdVfSduzjkummGJJhTvPLBRq&#10;W8wVBLUvq8DTAMpu8EhwPaS8bjSvkMlpcyY5EQd8AVVscMOLC4SIxOCZuXGekShqYNB4AWHqtREC&#10;Ue9uKOGNVuHMjBKytNQ7Pd5G231xY80E+JxzizsC4VTXjOOvpwLREEqVfQXyVKevexnCmjmj7RIU&#10;Q49cdCrSXzpbpxZdlb0FMifJLI4mNrJNGD6CrG7mbn+nqHZW+5mTkOSFREl0SqesAQPl3oGywDZ5&#10;R7fqM9S2hDh/2ylC1ZnnOCArMcnDUFAY02N4TgnATXZDj2RnVUGakJl/Ne9I3fmy8zDK/eV1nbBN&#10;m2Lyg/JtmG9W8Zxhm0idesK2NePP1eXS5dO00/ea1dS7yioiPaSWJErIFiA0dr7PpM2hEifkr7nk&#10;rUImr8tF6PgegFzXTA6a8gdi3uS0BRmcrRmycpUrK+Bu2zbrvpHET11vRau6TZoYORAJGeylf+0Q&#10;Mnm4dlzLcRqRsgFZWSO5GWyFEgznzaDlZudDqlgJleUC2fpYcGzlckEUgSniSuqvGWfRz/nveJ4U&#10;Dz8PFJ9dP+e/fp60DGdHEFrPoA6z8nM7OUIem3CXUPBwrYTFUcyUeL6If6AwPm2++ty03YdO7uja&#10;WN5kWvhdLM3gx2MP4FfOMKZiP42WMczEvYPMTLcwBDbrKusvYwqPobki01hsc3IOQUlODE+ofKVl&#10;98kadKCHLGfJ0WPIStu2IcotYLqBav400fxuLYKeV5Gu2df8ApaaGfOcRCLedyCTbOSNpJ2QMhIL&#10;ZMRaZ9dUli2n/Eties43wTsspeZ4zfjT3PeKf5BdVk95Y/ZJgJgC2Zitrxk5wtEPCiOHQpmR55CR&#10;+LassE/V4XFeM7VoPRGGIkh15ZuG4TgMG/J3ZOicQyZLhowEyxHd6FKwTSIMn04KU2xr0c5IjFQ2&#10;cTtVUGfedXfhLzvaJuqlzMJ8Fzaz+J3UGm4kQxGnLyiBf/N2zhuCyPrEQ8jy3Pld3QxW9hnSJhPF&#10;E7sm/0gvt7+M0J/46+k+E4OklYrRyUZWJhVBooSMApUl/qYwyh2Jdue8R1LF2Zq51ZlEpMC27NzQ&#10;Nfqn0YGE4baRMqEXbGMudS+ffCQP8oq2+1yslv5uh0wYBhI0ZH96DM9evv722ZrRuEZaRI9MTZ8W&#10;SzXkS1xLfar6sMyQG6dKZSbe5+H5GJBVjeSNvLo4yPUfUfQ+fLhmOMmI5V3cI9Sc9Ws51Gxw4SQc&#10;Kpf14AHxZpxBpqcM3MDovMTyFMkzq6CGdw31Aa7nW47hQ8hwph7o7rPu2FanzRFktEtoDCvFwSfj&#10;pseIXOJxqq62rXIQLfo32FY3Nkv3MXy2Zrgf2p6xfTmw/Afcnh6+0DashCZnOdwdkxfI1sdCG0EI&#10;ofv6o99wBfyaPbw+L2drf96mPVD8nP/6+2rbZS8DzrRuD/k5//Xz5G9Z+R0ZPNP3t/wIVcYN/4jj&#10;K8hThKnYbieHnhTXqQVKokdTYq7ngF0wt4csU9RYv+YukDLRbbZrYhuRqeE6Ug7XOTsitUk3AARz&#10;hwFUyxyFFreMR/VjxgdQKTr2KMz4XNoh4Lsqhq96KS2HxQ1OpGNUFA8VSlqlUYj1hhsX5woiJWaM&#10;Xr7U0hMHlQYeGguiHC49qVKvSMexNiSRGLbt0e5iU3QmhNG1dLKBrcrMCbCw9LpaNZzzcYQ/KQx+&#10;qlKo4tnBVjVPru5wvExsWYK9ZBO/Qsd1eOKmh4vEBDbQH1YDiIJG1N/suIkLgN0r+iqeS98SSPrw&#10;vdXC1ixjRuaxD6cqmQeS4XB1bzkFfcp9g872lt3xEbmmLuP1kSsiSWpV6pC3XaQqLSh8QEdgoRJX&#10;S3McGr+faJWoLJnGZkW4wxc1Vu4266l384op6ZANkhxj5Qm4fzAUOstoMq5MDAL3KSI1SLnwp+QM&#10;m0A79aLwcoXvwTusqlBffYU7GJQUysI/BLn1t2Eq5wcJGx0rwou6cmfqkkYMpjui+8TwtH5pkm+5&#10;ePs1rxIMtdw+KTJvns3v0t3MPSNozpD0d7dyR46hrsnKiiuHFbHOR83irwIRkdwrEkYK7hEB088B&#10;Rpier03a5a1hS+ozyPLSYVEGBfec575deCWGKrMZhrx7RlBPOz6ErM91dILsItg4k7C8Pix0z5xT&#10;w/JN5bw9fAhZhlvXn9oC52PZFPQ+7E93lDBT+Wn+IshqwNK1UeIdlfOSKI0PrK/5OkwEvkejhZ5z&#10;bxHdKIgD9llfPo36rTb4j8iArCJudPXwPQojUucOSTs9kvskydRfP92x3S75+Ish97skgHzZSLx1&#10;Pf8KtTjROSCXYWKd54okATOc15YL15x5dWAenOQyMfJXVYWVm3EP2yW6rtNZTxVyErUvP81gaFB9&#10;zapHGHwWQt9z5y33VKdKBzQ2NTZoUOrHFIvqBsGATI5qn9jNehMCKXhW/Wm5BQurkMnouNZwBw3I&#10;ZLB2J4NM4Bv7jBDtBW4bMau8UWs8hCdWIU1+HlpPzhuPwg0tGgE35bWQ1Vkdy0QL+LhJCHKs8Q4C&#10;AGiFPnTMK7yZZ9yTtozqihQbeTFXmMoLJQrEMMbMkmSkJJrOPbvr7gLZcjotWFKGet4qOnTewMJb&#10;fs5//TzxROsoSgoJN930/JaCZW741A5jqhNKcSuSwrocLdq74WzwwjnUN7gzm0GrZb97dWiqiNbq&#10;mgR2PdQ0jezW2DAgLzjdr5mjOFRUU8JYM8nGRolYy0pHMKehO5sKDyHTZaYnD16sbVoA8mmT6PXs&#10;kMfea0eHE+AMsvxmPbcQBafGL/DdT6lRm2FdOubNuMsvuGnPNveOFY2bZ6aiu74ZkmFdd+4s9HDN&#10;cpp71li71RDlGiREZR+WYCgslIi8OzxTsidWfm6pqKynKzUYeeET74uieNfXgvHpi8AqQroPn615&#10;uktq+2kW0g9s//SY2Ky39OFDyMRkbGFvfGdU/4+Ko6tiUhJ6+/AZZG2OTfBhhfRF0Rd9lFZ0hX0M&#10;Y4V2f3xX988gq5Xj0G3leSskxGkeLO4KWcHRftzvQkbzGHbbFbIUbTNmKVuVtomTTnaIhw/XLGOg&#10;H5sLbRMYoelesvVrXbG4Wj+T3VQ+hCzRavZ4Pc/k+hDfNGQf2L7PRK2HzvOYthepylt4m/1Ronv2&#10;Gvg5/00pzKWCPSg6NELW5+e2EgnHkLYoFAiRc63XIOuiB3Ebv1iGtRovXGTWhg9xOm9Xf7cjjQ5f&#10;A+WdRPtwM9I7ZG3tlkd67fbNQ7ldIqABXjqNrM+jZXSB3BX453BKnzB6zxmnF/ZOygfhMA9b7R8r&#10;gzZ7TPQmnSoi39XBLi3Hp8GpU2KGGO/D8taNE8I5vaGbN8eGj333ro1Ps5n96F7VDwoIpmYE9uyd&#10;0REpfcBLdPZOBQMyYeXOZK86Fa0I8Rv6bWtkh5DRxzv14/as/gXcyT0XTjZmrSJUNrk5Srsi6FzG&#10;Txez40rlw4XD0r2yK8Y0alRq/ORukavX+4D8yP7yR8slNMdVMYEp6pLXYAH9RMxH1N6irpZrUrCQ&#10;8l1iqt1CqDyp/oozix+F6gu/egkloE/29fR0WG8+mRycPr/Las+NBLVG9d7SKih7RfcPK53VH77k&#10;aoBVrKYEey8LhN7kakrX2PFIIDFYin2JiHgU127ZWyqQO9tRilWMHu0t1u1ILuEMRVZBB4vjpoe9&#10;oPPq/eYOB99SoetBQNaWE+/2FquxO8ZVxVa9jiQR9pCoUr0rSalPsVkzeQlK3zx15+9f7auFTqzT&#10;jQ+PUWIlufPKIbnhs+FGJnpbxe5t1kPIzMdrgwsidaaLu0jGhLDNieRZkqWgKHXKCYLruVJ9tcQ9&#10;LE/IXUy6OCMpkGMjezSb6h+mhXo/XvjIasCTA0QXS08KD9M5c6RFEi1l/Srxj6IXs5xul+2QzLnt&#10;G4R6cIOkiCiYD9FRLduS9NUiVyx3r7ne5RTIn3Yudr8lammrnkwp9SCYmP238GRr+ZtRTnw/QNg9&#10;EQ492lsM+p6oLSd73T1cVr5cUk1XlT0wTwo672A5EREfPANLV0ZbHhTwLUmWCJiesoUXRTWvE1i1&#10;CLCPinQHdZ45ZRdKjvMB4uID5UjNHyaR1LRKw0uyZ8ool22YY8vDEht0tFq1ebVmMl41SRFxdi/j&#10;qZfmGFVaeZwCjF91TjlfLUpkHiBlR1XDEuevezsDFkdviRORnNWbDcqrfCNkgruaioCcMfFEdKNH&#10;SEbMR+y2r1aJk8nDZLDcoGRle/bdQ8pXZzblClxlmJMi0lpTVL5RAqzBIjRuuHWpcOn6kO5qrNE4&#10;Kud6ME66cg0bEOpXGnnj2DdzxqXxmZ0zdShjRjJpF91/LqukptxwNVvPBqHnXdr1R5Ssu7GcUUan&#10;VNWmTnvLYoCV64FRVhe2rvW14COQjmjeUnK1274mA9gF83QX1LyD/P2Y/4aKiTDuXXiVh9VZkh/b&#10;6S7i8pbmRBbZz3lRqJ09CYwIPPkwZRRMW1pwjeEw7Sug+ivnijS3LkY+xHI7oa5yNC4R9UtXRF3p&#10;abv0Syz3G+eECMYrK7w4rZa0aO4D7hE2MLF0vCyT4owFXV0ox8jOdVL948NF/h3+0qe3kEIDB1y/&#10;lN64Pr7Fpe6uibAN2eqIrVKCLQmT8V/gM+1yWHRXYUbEcdQgefZ0uQOrCxYzvEu6OfmEBayuWsxw&#10;JGUW5CoUjwucTqVgOvzSJvGdJ1oqoIpLrrJzR+T6kh+rL8cGYP24pRE3QmBY1OXTaCJZLhJPN4DM&#10;9K34bzJzZAlnaz/LLVgEZnI3qkhATjk4iH/3paIcA/ZbwUKYqfvhByEofANsK7kNvLbrOuqHkQsp&#10;E0lLIb2+4gIySo2GUAbypE35Qt/b1XKEU8CoxQCuuBmNIrusCFBHLn7VUcKSIajlFs1ExiOwUHu/&#10;OkKtxKtBR/qw88ABq0TMGSzVPWO1fcpHYDHk7RFRqZ86BUxygNJB54MimyhzrWDV7jREMZsB572x&#10;t+KY/VVFHQtY3ENGMu6vpVUOaHLzlKdIygcpjw7KdPbHgkLRHdcuL8vjiJLs6oQ2QkTgaWn1FaTI&#10;HTSNBcB2MPS1HDbAX/XfnAx379ESoT0OUjlTTz5ObY3Utngc0XR02w0swM352GJqTwpHY1H9wg8K&#10;d2AWM/4hMVej6qoFzmHOr56XuijuVcc7ErNkjt8+tygSMbLhqqiIBhgLDiqsQJyuEklrg/Bou7pu&#10;olbdmpw9v+VzxDdWFgX39LkmFYF0n5NFoQil+1UXnqKrLbNccMDjLyIzgMeRzo2sJzrYLmp+CVWi&#10;KtLw9PFJAltVUZO0TFcBflQpZttF7cG2iwYbVWEh4E+r2KIfcyjS9PwBc8soCZBJkWq3G5bBEcPB&#10;jBCjaGDJxMkLB15/nxtMFCwzVZC4+M0LO1JEJ5ME6REGB/Exq+urv/xh8vxSSBN3flUVaQIKfbXg&#10;fzGh5AsBOzFllLQbMqzsHk7idW/ZbaMRWVOd1ZCoU1Ru7y3+86yPmF7tSFYfdu9tJ5oxygYlpu6S&#10;FDcHIhCDpK6UjG3GjsUoil21ypGkmRXDIaf3rg9a3cz6K7aWuyWtupGwT0XvTMfEq9LjxUU06OF1&#10;EKPJKwUnN+QXekwabVxsQf/b8lmUNOuDJB0uiQZ080u7i4xEMH1Owq9YW84W6bTUZnCATUl4s5Ys&#10;FdzD4LMhHiMok2eOTqvuZ80NHW+aUrit0mS0GQSfnu1NmA0rOVvWXFiAmqn5s5zUIJM+IZ72bO/d&#10;/43CZXURUYvHZKYhXXBr9PFYndA8yGm/wYCnN2lZp5TxSZZNE+JalqX7Bspe5hmKI6aj9mw/B24x&#10;4ZWVMsHkP/h8UtW/uGnhEz7apJKo1jw0nHoiqzikK2ea/GQr8/GG1UkaLk+j2qQOJT9isP7p6Qop&#10;zr4oK7cGnGAAlvXQNDQ/qOr4eoHIRNnoP+qO+/x6dLCSvlCR8qazaYZ1PeVpZTMlBD+1Xc84qTI+&#10;ajOO6bypwK6K5Gl/MMNkr+3Ws4U5qEma4OJKHQcDM0v9/SaCQR0BTjup6tT4gCZ2MBEO5rzUHOCj&#10;LJ/VfS35WRg6PGaCicvLmge7oard3TqN46ASrly2koQ4JBs23/FT/uunHUekkoPw3vr0bj0qKzdl&#10;9FmZLWHBvPB6OMtVymPMZDhUprMy1Hfr2cFEqTfLl1VabTO0IztKdDHuAnMaJD54ByZbkzuuxgfh&#10;+evrZFMTCRx3FfZM+wZXtXPimH9M79CfgZ1f9m2LlQGHvrHYjg8mgdVLA6QyOKZPiOZO+ZUuGOpC&#10;iWsxijE17QT3Dy61V/PgS/bThmBdWf0VVMrJ6zIdTlHdBRPiiPNh7s7rRGRYMmOmYbQlViuU+itg&#10;qvtabvB407v/9CCn1qrfPZhIAvMYfALi9hNRzYMw9KWT9vQmF5DfkMzzZ4XnQibSABIJJF8s9YzT&#10;m7DD7BdxJJlhdFYyiCzxf/M6J5g4tZdwsSL8loGckReWM3UHK4+TjhPda1GnOMfmon7Kf3Pfx+6N&#10;gz3JvQop38FX2zkFyylMHBuwD3YG1AlpGuRCtZANZzgcb+KSXK8aHWi6ilY4hekT7BIbOT8T85tI&#10;+cL0pjMxRElf5zhNRGDS1D1b5zjBnG51gJjOBMaTVSJph+Gx6DDxNeU5xI2NN/d4nRNLUVVnVT7w&#10;12WVhxqsLe228A9b+pKbxXe2MCvFwX8tFbm7lMZ/+Y6f8t+gNYQNOGh6CKWZMkFDhvqpHX3KPkj6&#10;pM2uqgcmHE4S+0sSB6onfZK75O5lePJo35A5FpBqxhUntW9NY1GhTNG+aXHETrQCM3ig9ezWOVP2&#10;V2xNWefEOrBG6fw0I2E6pKhZ6TE5Wuf8JjlPS7xg8E+8dGsMYxrsetQZzOnNi6KKCmTz7qoqzZxX&#10;3NDUU7FZfyWPm3g2R21Z54AJYjMXqm/2mC11nNQWJMVWKPXXFebFgoMYM+JG2AK7sH3WMPFi2RXC&#10;nY3ZSvIMt2OdiMOlSH/6LI5ypSZNB2ke7Ob6Ecz5TfkvCt3Og/K2lHVO1Kc+aD1Hu2Kz/rrIrPGm&#10;0Tedlc3gkAJj8GidyBpzZMyUJcIyMd0/XDxmEx/CT6fOlMH16srqr1jnZHNcPb+TKXN1/E6cltSm&#10;O0FERTlSbbo6didzkIx2JRRNNDT5SeAXw46uK6u/Yp2jR6ksIN3INX1W8blUgYg/qARsGmRlllkq&#10;5yO6v8Ot5UtAw4GZd+OhyaHkWs75Kf/Np9nrDIBtn96tB0+j2RgOPZK85imT3+WbJDGpSQAth4Kw&#10;uVtp4CNj+Fzyy+Nm6Q5PSUXaxwIb2aV3nErlFJdJKXrRA6LE5I2Uurz6KxBE03Dn4yjzZclBwTfu&#10;ahnAKmGygJ1czS+RgOETPjqPRP9tbygJsHoCUekdQsL/uyZUD88u9/Hil9vSzG6pyCvHyJUfWD0w&#10;k6uZy9LX3HH4jtHbJ3RZZ6U80jHzjluogGi+bU4/5b+xDVCy7XZU8ZEW46d265l8a1yWlffVm2Am&#10;lx2KInJw3rjJi6Wi+Bs8bWIhZI0sPYVlzqeyR+o6ascMc2J4qByZU3LB4W6dk9pLNaaSLyYWMvFu&#10;ktQWz9lkg7e8o3PePZmC9LBV7H6COQ9iii763NAhR4zraJ2T6EO+p9Xg/Zx0K5LkdFHeNKHJHqYJ&#10;wAifVmzWX3n8h7ZCpnve2WGYRD3tIUQiqRh7hok3xl4KZn7jHMJULKOuwSJsLn8VN3loiZ4PpqX9&#10;P2IR57v5V7C2tFygl6UP0V8p8y7MGpUOVJDTXKlQHhZ8xWX9ZcbquxkwAVFMq5xowY/FpetlTmoX&#10;rENXroD2IwqS1pgYwp8CVZQNa1pjwIQywz3bYfK837xnJcvxZVv3YghzWv3Zq8U6aZCUsqgL2Ok6&#10;p5OCvrGmtQwlEf60xD8nVwHmdZL0EW4ng592HpJe02HA5APZYRpjHdQg/2yPqpdd25UjmMOmp3h+&#10;uad2aHo4b0Te03QGl8brfEcsDyUQxUfe1umjGFBwulgj7Km6YMZsXig6GMG7yxotzeKEaJZ58NRq&#10;j4rP2H8/5b/5dIvFCjzt83QbUH14dwTn1bSmINNqyIQhF6Z9jmzyGrQaAReyafMagstadgARbOm0&#10;JBC2qIYj7EduI+rdjNohrL+DkiIZ8wjgUBu4dp5Y//xRjlTqk7TkWRQAbLkMpKgS4oY/XGWSwSfw&#10;HKVBbR4yVCgEFHQ3T2boe+R50Wsnd68isW44XpRU15RY+Ew0aVLLVZrUvQv+ZAWUHHoo6/i+aLo1&#10;T3jSi2EwzLkOdm0c9qyctCDGCqX+slTo6UA0Xf8q7ik0AlvSTuiZmE30+SgwZbZ6kBDsDZhoeGnQ&#10;UBDxsiZnkAZC9Ug7CLpGYIFJ2nSWjuAayAsCjwgTS1B5NjpfOEfzPsa+TiLQuRQU17XnLQHdNA1o&#10;iqz7Fo9xS0ZgVlZxhi4ZpXw21knn+SWtgyi4qlc0W8I9CiOewsRJ6DRWBG7egu51oo4SiorPwrNC&#10;ReqDaHQ4GBtMeG0EyY5wi9RyuQ9cTW2WJr6mWyjy2FCplLykw8Ql4XWS9XXDOlViQdpkdNNj+wrM&#10;kbmMZx4LuAzqPyUS8IXHKTtbJzSUmhlNJlH+ymfBbPqu1UayajNQuS9DJ/kt0zrOYI7cbzKa8JIU&#10;mLDb1EBxyywlBnRUM78i6H7nppYpSR1iQmMpMGXxhJRE+8zs/r6fyqcP3OJhulMI2sRMfhbXe710&#10;lOx6vNSNNGUSLNoMVkHqdCqdC8PyCLekv8LT47MQUUQbvBSSnJ1xoDYaVXqQ+UXidr4JM97zPvP6&#10;4LQAcO6t+mBTSRNn2k/5bz6N6yMlIj3o8qYBVuWndrxcgfnkcVy3kTkFfT1YU0aTZl9UKcq4IJZY&#10;DwUEN2Jv5ODhucg3OcvlTNCMXvXlYilKN6g6IRdO0TMrB8lq2VsVXm9iRcn/gXf5C7ufwE/5b3+a&#10;5IqEoEDcgvEtDjHkkiM13lT4CrqGfen088maOiNYofGstCDgj88moVUo9VfMU03oU/EkiUDX2U/8&#10;k510xIqcxrwoo8OESlNwoWNkdO6I9jFvpDG3rcF/H1nb/bMQUjI6ZGwW8fVBZVgnVvGadKzWldVf&#10;uc5R8wbzXqykudIOWqm2PZRrbyOOc6Xon8pDjm7vyvaSGp1Cn1RUYi02JMChlysP5IdKZzBGWkrv&#10;C24rxSH+cCnHB9nVZ+iz1GhSLO1V+Zs7HBKQU8hY+4bXh8YWM62QsqBz1AbZmqo74RV3UQcvkt9+&#10;jEO4lVhC+yyiraqeOtb2u2DbVrlHuz3fVqr64qNsO9WAJF9APFPHm/M0Vvw3aEphWluBr9Ted3l6&#10;h0PoB1Jo6yGfj1M745BbgjBAcpC1lcOICxVzKAbx9MdJvdDEFiZ+e9dhIZYrHdLGETM8P4sC12oi&#10;fN7Qsr/9JiMWcIcHOtKCFaoRHRrHiY/sfErWyKftLVR2/QkOEcgKJogmwLqu1Zp4VmvgHYNEf6pu&#10;RqmGq1qacpEzqzirq6GoD8JusGij0oWtH/LfIAjuE1OsSBMjQ6Lff+uHKpx4BaVBEjHe0R3s81oY&#10;JOMz+R1nr8SL8C0gZ4Mg8MGc1ZawHa6YkWG4SiXP1HPDG5hmM3y6G6p+ar8e9f4IhLGwmlOE0EWK&#10;xeBLFlvWikh1rj61zT55FUb9lbMk/vwSuhHWaQdaDhRHGJ4YO+KPmrYBhrUa700hiQqi/kqA4E0i&#10;VgCpaS7KjByAso/3Y8gAq+mg5oD66KiJChx7jGfGaoo3wH9zXjDD3nFh5E74oe1ScN0pUbNNN5He&#10;8UPhE1p/4DWnO8ZIX0nVyxt5xIqUUqlYiACi3ldqV5t/cw5ScMqxJomWF5NPQYtH2Gu3e6YrEj73&#10;DLWzIjKc29RwPlx4/x5/T06ZE5bJN2xHYeZY3WivQZjforFtaWEPkU5CyTAvFI3Y5yy0FaDhFi8o&#10;Kc28FzuNeW9KqiDqr05VlxcHGYyPspvlOE/wHviy373/+DZEw2+vP/3UvPr6x7//+Ck9/B8//cPb&#10;97/87d+8/v7j+3c///Hvf373rv1489PbX97+3bsPn/3z63c/fP76zZu3v3766nMNvX7320+v4z8T&#10;FY68EOjyo99oHy4fe/frZ39qpMjGv3n92w+f//ju9af2rV/fC2BIlg8fP/271x9/ii+392Otv/z8&#10;6e0Hizc+/qffPn7/8bd//PC3f6N//cf3f/zP//jhsw+f3v3deyYK8l//+uan9x9++PzNpw9tx/XU&#10;nz7+Fo/zj8/+5Zd3v/Kffvv4w+c/ffr02/dffNHm/vrjX//y85sP7z++//HTX795/8sX73/88ec3&#10;b7/40/sPf/wCleHL9q/fPrx/8/bjx59//U//9NPr396yCn3/zX/4Zybx8x9hVqgWv77+5e0Pn//+&#10;33//f7//n9//tf3///39X//8377/7Pf/ye///ef/+uf/8vv/+v//I6gn3/8nlsQq9StW9/r7f/nx&#10;wy+f/Rtn57IrW5Ic118pcKiJ8nFeSUBzfYFADRtNkRJAkYRESfx8LcvbOMcsOYh12dWDqu6y6xmx&#10;Iyw8PMzd/9c//UuOYJzcp1/4d//wP/75P/M//NUf+bv/kr/LR+G3/vGvCSbh7vzl3ko3xF96sj/9&#10;9X/713/548/830TInnkVf4YZ4Ffc3ucM/bKUP+bP/+dnPfzp/7JKnp/m7//2uV7+9Nd//7d/Gduf&#10;/+kf//F/813+hvn+u//5D3/6T3/1H/7jHwkI4z3+8f/+wDOlzNVfjp5/A/qvDeLlG6ny+x//HVCe&#10;wf/CVv8G9DcZ8Y8lTqPr5WypQShsuSx8ni1BZmOJoZwtNSiWOCfOljh0fiwlVfNDzF6DkLWlzuDZ&#10;EqdlWbpQF/TrPKYG8X5IlQsxe+zxH0sp5/YuvlOD8lKJy38eEz5zWWLtPcTsNUiPCbovS8RCL8JS&#10;g/hOPB+LMXH4/liyK6JBekXAEj+WKH9KIOC8IhrElYKw2fX8naJObFO0VxdLYlDYInxnbPWODwES&#10;xz0PK0n7378wtogWiHH1nqf1J4mcwlSDnpUDWUtn8utNTyY1Wg1hqkGRJZN+JUz1rudmgvMtTDUI&#10;UySQPoSp3vZctQhxm2E1ii0MKwmqpVXdzyfGg+dBxthqlCama299bCU8L+awUdiibcKbmMPe/NTC&#10;4L3ffK9G+Tns7c9TUypBinE1KuMiUfo8rrwffm/JuD9kUpxtDYqMMVhXHI633v68w9LzVpDGoHgI&#10;pJrQlxhX7/9Iybkhi3E1KrY4VoWtJgDiAnwwY6tR2MI/M7aaAYjKc4TfxLgaxbMd38vYagZgCvmF&#10;Zm00CltpbirmsBkABxWJg1jzSY/+Xr15oSTEJ2w1A6QLBCUAxRw2ClvprCpsNQOkXwWRcmGrUd5W&#10;MwAFRiA2870ahS14XuyvBEy+Z57DnzwBseYHlUd9ymyc55BCNG2LSM6b8KoHFVuEq4WtZoA0xiba&#10;fv5ekTZ+z8avvWxsNQNgiwCfsdUovTYSx/v+hQRbWRtizQ/K22oGIOyH5kWsw8RSv38h96b0+RHf&#10;qxkAW0SijK1GcRvOtV/YagbgexGRNXPYKGzBG4KjIkv/ng32F5d3Y6tR3lYzAJcuHAczh41KRAFJ&#10;3XkOecqrcZF1z93mvL8GhS3CEmIOEyP6mUPcjTjmx6jJoFiHcJSx1QyAsgNZurHVKGxxPpg5bAbA&#10;j0IDYWw1Su9lHj1qDnlTQ1Yo5rBR8CHOjdjLeWr5+V6E4dBBCFuNSvUCqgeJddgMwNvUhecnYatR&#10;sUW9dGGrGQCnl4odwlSD8Id4ODdLowmAxz6KbQlTDeJa/vTzjnflFJv5/lq/GjgIUw1KZAPv6zyB&#10;ifV/myIVhffxs6kBEQHgtU6swaT2/JiSwYYB6WBDXj6+TfHaweYSVDgoRCUkeQkXKkqzspV8sIeY&#10;wkZhKwW3xNfqzU9uBQtKbK2Ui/z+hcm6Rr4gbPXm5/gnKdDMYaOS30aKjLDVmx8Xiud+sY8jOehx&#10;cTAIykh6zjcqKYJEAcT3alS+FyJwMa7e/kiouEYJ9zrvl9+/MOuQOobCVu9/TskLBQDEuBp1Q7tF&#10;DOBsK6/937+Q90LUB8LWoLDFgSfW4UfTBiFU7vLiew2KOSRIIdZGBIY1rjzbm3E1inGh3TXjagZI&#10;/hJZs+fvFSXH9y/EFmJScaVEZvWDIo+JULngjUEREsUbEns50oXvX4h8khd6cVAOKhwFI4p12AxA&#10;ji8CbTGFDYqbjFBImGoCQO+U952jwxv50fdcaDaMPPkbZc/kAekzmZyaH1OI8Qmxi1E16JenIdZF&#10;hIrfo8J/Qml8NjWgp//E4Xr0n6Kc+zGFpPNDnFwDenqFH8ZU7/107jN3E0QeP7/vGZDjaD2Pqrc+&#10;ySxUAhAT2CBMEYIy36r5gkta7tXHxY5At0d1w5QZVdMFyvyEas+mGgQzIUAzo+qNz60/ry5nUw1i&#10;X2HLmOqNT4EHFUqO0Od72WofI4ki36hnzy+z2BuUIyt36vMK7I2POJriBmICG0RyUvTgZ1MReP2M&#10;SjL7gDSzfzVbPEWj4swfENUwk0IuRtUbP+2WzJGPxOxnKhhVakoIU73xSaDDYT1/q8h/v2cdU3jv&#10;xlRv/F8ttYSpBjGBSa8Uo+qNr79Vg/y36o2fWJVR63w16EbcmTQ5Mare+KkuYYK6pMbVt0rehwnO&#10;JG/x+wsjKeTMF9+qQbx9EBUTDm5UXD+mWLUmBD+g5KyjvzlPYNJhfkw9cwHOoxoQSs68VglTzRZ2&#10;WTwapJdF0uO/R0XKJ/diMaoGkdlIJq5wYyIeHlOPD2GqQZjKJUtMYG98gs2kbghTDUKcTp0GcYgk&#10;maxGxQOBmcAGYYpQqVmBs/Hp4hH5yNG5SDr99w8koegde2IGZ+fzpvAwN+Lo28cWqUXC1mx9iovk&#10;Oec8rkE9M8DMymjC4E0hr/3CVqOYv+QinMdFXLqmI33TyGI+G1sYZWzIhxeziDJorBGSNHHWhbH/&#10;n3KVo5uW5ow/n/r6RSCIjXn8aAvDGvEZNbamASp8p36lsdYwspgodqS+WzNB6p9xKzTWGsYRRjq9&#10;GluTAWXGIzk21hqGx4FkWRwt6JH6uyVj3TjYC0vKaQQ5YpU0IaRKutOukT/7s7iwxtjE1QH9U8G4&#10;eT1UOHlh2vkl32usIWdWmrKBYY1GEWYmR+hJHz2ia2aVDIxLGJcIswNG6slCpoyd2d0D43ZJ3Mvs&#10;gGQwfR8bqWvPtV7sgIH9inypmWxSoDQT2TjKWsOIB/BQqWaySSGJyxQRNGNrGPTjAh28XPdMErpN&#10;+PvMygPDGuINNbbhkjfOxTfh0iGxqx+JEptVor5bkwJZFOlxZcbWsFjLhfjMXMnt/lmTCbh/GN3y&#10;wJhJwlpqJodLyKYij8CMrWF+lYz+8xmQNRf3ZxHh7ynxO2AUoOxuQmkiTHAdmN/dqRbx/SNhrk/1&#10;2vzsX/EN88yVchzfMFiZ7E+zJgfmWTkN5n6sJR/TPGHSfaZg/sRJCn1ZS+qDGlvD/Gk6WtDUBaSk&#10;i9gBAyPyRwUy8baYMgY9NsINJnCwMKwRkTNcksI/PZMUsFA7oGHMJJWmjBeUvoJlLS0W1XdrGD4X&#10;wTIzttGE4uHxZmV4cmCxRlKsYOVRhaJ05dHA8OTAsIZC2czk6EJZWNQUMzM5MDxz7jjK2nAJrf4o&#10;eil2QBqJfn9ubh3JeTcz2aSQnklUNjXWGpaaF9RyNNaaFLgtpo+nsdYwInXchNXY2sFIowcKFhhr&#10;DeNuyioxZ3fqbnx/AG75fALjBQ2MWz4lztXYmhQo0oBnqFZJw4gOftHw2Xy3JoU0D0DiaGayYcRL&#10;SO0xY1udKDVW1JtgWmT9fAB+IW8KylrHS5DoKI0OfRTbGAUf3AZIZd3vRcIDFXV2xDwOirxX6v6J&#10;2B2+8RhL8zdjrFExBpeLJTISU7JMeDM2F9OFsf4JxhlrwwhYU4kLz4p+39NPX2fqsRjaSpegH5i3&#10;NjCsqadjLodtjTAg1WXNdxsY1h7qypFiLj9je5ZwMSS5MD+TwwhJ6FIBhVGpks5FKp1xE1Y8mkZ2&#10;72a7LYwtQKBRrMnVjyJhUlqQFNqrD5DqkWoHrIKUMpPUzxSrZGEkxuGXmLE1KVCJROVMPCsj1tr6&#10;5Pw1221EpIScqHVgRjYuSVq6I6g7X/BT+uX7N6Y0jxFbcVkuFAnGNCFU0ziMQN6f0uFfV32Ka8db&#10;pRnaMALWmBIzkQvLV1PWlkjSvElZW1gyIY23lRbn35+Nj43rqqwtjCrQJtWQaMVYo8CXed57gVEi&#10;jIup+G4rKCU0qaShFNDtH4k1/mustUviZ3L0q7Sq/cTfNdaaSJKZ71bJalGJQtMn21gbTtD7bdWo&#10;er+NsJSzhmJoYrsNisINFAg2bmtKtX5vAISvmZBzhHdQGEuRcDOPTQkYw281xhoVY0R4jbFmBOpq&#10;odA1xhpFei6F3QxrjSqVeqOq1At/dk3+Db+ClykxspGYkpVK/T4xskFh7HG/mrNmRKb41RFnnBfI&#10;oFJGhHCHGVmTCFIailsaY42KRpJMAmOsOYS3Pe5sxlijEEtRn9AskJGaEqBS2fNQRi+QlPUxYmJm&#10;oGBvREdIThffrFHcap7S6rPnk8ZfPwzyYBrVN2tUrodJThPGmgvekj+vvlmjcI2ZErVAmgt4Ns4t&#10;T0xjo3I55BnNjKy5gBwfpX68Uqr2Z/L9TXRkpyxG/hIjGxTTeIuzdP5mIzzV32xQ/puN9BTFBBlx&#10;ZmTDIHo1jviUaK57sh9U9G48dZppbC5gTxMaMSNrFLGzlPU3xpoLaMRCjV5jrFEYI3Zg3IKRoKai&#10;ulI+DApjxCDVNDYXUNSWaK4ZWaN+45s1F5CORMjfGGsUwgzinWoamwve+GbvxuFZ+eqNlteqAtJI&#10;UVnA/EYxskFxnJGFa1h/xKhkTOFQGGN7kbGH52hYKbWAitUYWwah5KNJTyC+X/xNHJ26/8ZYo7g0&#10;0RPaLBDqPP4cFnkiUAwyKK5aODzKWHMBVQK5fpqRNQrvipd0tUDam6CaCX6SMdYoqtZz9zTcOLJU&#10;tGv8TGNsGIT314uRifNIUt8MZTkv2cZYo248LbNEBOun+8aPK6ensVF6GkkzKGP3pNeJaVyUXiDP&#10;4vPfI/vVQeM8jYvSS/9ZGvnH2LNFiDE2DEJJaJW7Sui7p1Fecxelr7ncdsoYAg6yjdVHaxhL+oJI&#10;5bwcnzWrv+cx1lS8YGGxphL6eXmbsUGr+BNHd/8FRhUA9RaUTm0/W41XfTuTDSNY+UyZP7rg1Axt&#10;a1yslVu8MN7ZCWoLguTVbqzRQcXIBhdGugQHr7G2mlTqyqOwFt9tYLx8U4FQuI+085qxUe3c+CIL&#10;8ztgNamoNincbMY2VELXM7RdYr+lCdzPfqPFxOddWRsYGg46axtrTQo8xVHwTFyvCVz1j0T+p965&#10;8BgbhpurAp0vsGxu7pPn/baaVEqepL7CmUsWhtefWk7CWpMCigV6CiprA0sHbiPC5xjsmaTrBrl1&#10;ZmwNYwcwtWqVLJfwQGPSUCDv+pHsbDpMiecg/ImCodkhydOMbWDsNhapCIzwr401ysijazmvkoEx&#10;H+wcZW1IgROH+njGWsM4cXAWzJpcTSrVnWFKY625hLvG83p+3gGrSSX8CwsZa80lV65sKgjJadbf&#10;jbZeDM5YaxirxD1jExsdaxTXNc+vC8OXIZVQ7YAhhXT/dt+tYXTxS0trwVwjZeVORJMqc+IMLGOj&#10;poyx1qSQS5EKoXE01Qfgxk5vW2PtRZPKSjbFKGlMN9aeokgxthdNKkUb1XVqYGmfEth5v60mFRAb&#10;VeyAgbHfaBuurDUpkJcguWSkrJ5LtswpGVW0fzRjGy4hExT/1cxkkwJ3HBLclbWG8Y5NAxJlbbmE&#10;bH/FJfeGYY3nAvXdmhTY3XTSUWNr2K9ecmq/tYORLAhEmOa7NQzaIq1T6BS5mtQ2RQOeDqrGWsOi&#10;CIC8xCp50aTmFDb7bWCc3Q9Cfsba+iVUaFEzOVpWdjdKdbNKVpVKQJicHjGTA8Majy9mB4yYldWP&#10;NfPdBpaAK+I1M5NNCnk2UG/MLKdaXHSVTb9HY61JIcplFrOZyYbhmeMrqzXZpMAhyZuqsjawC7Ik&#10;k/jIfq4pYfXfVcuFV1gqKKnv1qTAeUMzcfFASqLX/Ej0LW4mmxSwlncR890WRok889CM2zk/ku7O&#10;Js3yFUZZSDJzzp7CylLJgUih/PMd5wWGY2LeSPENZmykBpoSOC8wrsGq2jjZn22NLvC5GomxDQwH&#10;jwoVZiabFPiNEKyJT44KlqcAtpuy1qQQfXWuD2JsA0NxS10RM7YlBfYNZC6sDYzsCUjIWBsuoepw&#10;3uqEtYHdSNdT3uvURuVqlAqYxtpwyfNd1rDyCFo5OhBDqZkcLrFJL6gragdg7e4axgwsAatksZ+5&#10;ZJSpXKDTQlbM5MA4hO8kgxprzSVYo6WQ0I+zCGtKcuS7G9UoU9Oi2UUMB4YIIgpaM7bmEpwnkgPN&#10;DlhB6x0Rioo8jTQVN5TC0eq7DZek3I2R9bEv6wNwWXmohNWF4d4TkDaewtRLTSENnu3MmhwuoYcj&#10;gkDz3ZoUroR0cnScmWsrrdJKNT2kxH5rUiCqTDq6stYwDhxXboWK9v3dyCDlmVaMbWBYo96HueOM&#10;QBWnkMdFswMGxnWdFFJlrUnhee0zIkmeKGpK8kiYOkXn7/bZDgYSQUoAme82MNwSSjepsS2XkPyu&#10;TtOVtj5r2ZkdMNJWlPh4+GpsyyWfsIIa23LJ10e0nOf9NpLYvI+4t46ppkpgn3i04ZKBcaUlZ9j4&#10;XFOFlRMHNjeewsA4cR5fRlpCscxayjlN3Y1qYFij067x8EapSsiW+6L5bgPj7KaXnfFLRqrqfa6B&#10;QUDPDifn3T0KV67rH+6OMzCizJSzMi+ZI1bFe8WfNDw5MI4bOjiY3f3VXILHxeZW321gVt/Ns1mt&#10;ydz68pR83t0LowERsQjByqtXTcTWyFzRWPePhO7AGWvjYEBbHN9mbANLT1ZT2oJqcf0jkRirbhiv&#10;MEokmBqZt5Ws4lCGXsV3awoizELyr/HwXjSrjy/VzIluRT0laFm4CovvNlLXxPCIkImxDYxtCimY&#10;/TZaVx8xHFiutC46M2JX6JX7sxrbuDMp9qG4ZHWrUAnBJzOTzSUoB/K4Zb7bcAlx5dSEOa/JqffK&#10;QUUGgYmqbRXWpICp6MzA/Av0CF5T05MbhBlbc0l0G3wBM5PDJUhyVdkOHhtqv+Xax+OKsTakQK0P&#10;yMSMrWG5PqjShERH6kfyQEVTbrFKFpa6YLytnMd2nxKuafKWR/njmlwYOtQHLXaMtbms0DpUJaXf&#10;t/LrO8qBm7jjEELomfTWGsYF2lprUiA8T49YEXu9j1yWlNz7zcTM8c1mbF8Bmu/WMKy9qWgo0bC1&#10;hjupVknDsPaVWg5H75V9MtbQPJkIxsJSZRNfwVhrUiBaSVxH7G6aXtaPxFruwsZak0KsvZu+anD+&#10;WpOrZASseKFk95uxDYyxEVUz3211r5CCqm90Hxir5FPdAyiDUVMCcyH7M/ttYHlHuxidAiWv1hqF&#10;kUSO88JiLRvnvANWwEqAHidP7O6BPa2Z4h1EHnZscUyMtYZhjV4hZgesgJVmHOT4G2vDJXiTOfLF&#10;TC6XENQxSlRU1DUlvO2i71Fja1Kg4A08qcbWMOoL3pXGkNz8+pEpr0N7MTOTDWO/0T5JRDCIPYw1&#10;VEjquw3Mc8kIWHl8RT9pxjYwf3ZPCVc2aeLYYiYHFjdBlbggjDwziYbbxMwXxk/kVDY7YHWvxOJw&#10;hMzY2p2hCgXBCMNcL7pXnmNMhin5qzUlpJeSlG3224vuFQZiKZ+914GRGEl8Uu2AJgUODvabmsmG&#10;4ZmTIiNui+RN1ZTkmIpgXIytYawSwjrmHjACVnYAq0RZGy75wMUwkV6eV2dsBELUKhmYv3WMgBWH&#10;i7EZLhmY9/BGwAorczCaVTIwWJnaPGaVjIA1DaZpTC1WycA4cUisMvttda/4CUSWjbXhEupgqXwc&#10;pmBWCZdTU8Z7YczkQ+WI3UfAynf7IG5uxjZ+Cdo9Yl3CL9larIheaeZqrC2XkApuIk80MZqZzKSo&#10;NdkwmOspKT37XKt7fb/elRKVWF/9SE6cNBgUMzkCVniS72bGNrAUdSP4aqyN7pXqFSQ/iO+2utf0&#10;M1R30xGwEgviDDCrZGBa+c2TYH0ArcVeGCUUuRobv2QErNGcqbcOkpfrR3Ll4xRW3224hBx5nDXz&#10;3RqmsxF4g6wfCf24rK2FJdJLKS2zJpsUeEqmYrBakw2DtQhPqu/WpMCTJAbVmhwYreuTMnHmkpdy&#10;rMykyaMirtUf4MLmVjO5utd0rjHZCLQTaWt4XByoYmwrYMV3Ihon1uTC0K9SIcVYm3gJ7S1U+XXc&#10;kBmbVEffV/fKMlFtYV5gto4fV9j+keTbo3IzMzkwyMTFzLciK3obFw1dWCpEKp/rtSIrb/JqlQwF&#10;2YKgPEr1TPIAijzUzOTAbI1myuaONbTA6o6zsBuvfUaxj+plrCHWNCXNXmAIrjIlZ+ZaAStLRFX+&#10;gkz7R2ItZbWEtfFLqElJ3Qfx3Vb3itfLq4WxtqTwDsqcOKt7RYaUxuxibOOXcDVN+9nzTXh1rzzm&#10;v6uYwgpYkTfg0RhrL1xCsF2NrR0Msr2hBTW2geF00QfFzOSSAjdh5U+OXDZJ+WTTGmtLCrzImDxh&#10;Crj0DrhyVVGR3hWw8hNvJq+DelpjLY8kamzDJciJVMHr+0s117RdN7t7Bay8h6bg+HkHLOxCDBtS&#10;OO+3FbCmOaqKBS0MAYBSR1OMpT8AX18161oYV/VP1V6Ex6W2ltuD2m8DIzqJNTWTQwpEghC5me/W&#10;MJ23iBZ6xoYKT+2AgXEPpoKP8V5XwEpQh0VpxtYUBHFRGs0w1wpYOe+/TB0MMkVrSrgJ00VU7bch&#10;BRwuQr1mbA2DkdP5z+y34RJKQD5UDG90r0QwOLzNd1sBK3WXOAXE2AZGNg7tlMwOWAGrfhEbGBFs&#10;HHMzkytgfSebXJ04AyM4xjmlrA2X6JfM0b3ytshrn/puTQq8d7N1zAv0yGXxgehHbKJqK2DlMcC9&#10;CQ8MazxRmd29AlatQhoYL9AfX+o0/WpS4MAnK9bcFgdGII7q6GpsTQrogmi0KXLEeMpt5sp3c7t7&#10;uSTW1Nga9lwlytoKWJ8zac63gf2aSaEzv4+AFVeG8hmGuQaGO8n8m/02Alas8b2NZz4wxkbyj+GS&#10;1b1S6TxdJc8e3sBS84QWKuLEWd2r1gUNjFVCl0GzA0bAyg6QuqCB8fz/yd4xY2sH4zesNSzqdFJk&#10;jLXhEr9KGvYbM9mkEPWY06qt7vW5JtXYmhSy31TeIsdZM9c9yT8i1wh3omDEdHj/FJGnhV2JBKpK&#10;nkjmxxoKN1M0d2FXrnMq245rxlpDXyKYa2EwF6ep2N34uGuNO5VgroVdkXB/4Dwdb4ucg2sN10Qw&#10;18Kwxguo4BLaf641/BJx4iyMmeSlXLAyhZTXGh06xT1gYfoMYF+uNffevTC8oIuKBVGie6xRhsSc&#10;OAuLtQuPTWKVNCkw+yhR1ZpsWN61VNsW6pW8jE3FzBfGKqEdnPCVKQu71iRzDcwz1whYEz/ijDt7&#10;Cvg89SN5kv9K97nzd1vdK4H2q9FP8qHWGslGaiaHS+hhpmJ4FHMfax8P1ZDpbXWvfmxNQayST9Si&#10;ZiaHSz5ovmu817eRy17pCkR7eWNtuAS5ATn2ZpU0jPRbissKT4HGifUBqEjL6jLn28DSAIq6zGZs&#10;TQpYg4LU2BrG0yJPm+a7jYCVFyrkk4a5BkbDPCIYytpwifXweJWtD5AKdW+mUjXVAgqWmIKqKrUw&#10;dEE85osbFfrksUY0zuiVF8bYOLzVTDYpwJFEX80qGbksZIc1NbYmhTwiqEwLEgJqSohzIQ1V1pZL&#10;KFxsMtIIkKw1KroYL+jWpJB6TdJawxgb1szuXt0rdUg4hwVzDcxzyepeqQ4VUfXx3s1a6pmkegwJ&#10;roK5RsAKc5GjZLhkYGHyT7UmR8CKNSIfxlceGD4X8RI1tuESfeKs7hVFNV6XmcnhEspSJBx9/m6r&#10;e0XtQBqRsTZcos/ukctS84SHOzWTTQrewxu5rPfwRvfKj2TvmIlsKklxKBPlehvVK7YQjBtbTSTY&#10;Sqrj2XMdzWtsqUvwoLCl1LzUZmo6IGNUOSSDInCX4s/ncb0IVykpaDb1oFAewavG1rgVybkyVDxi&#10;V2o0qe7w6OR7DklNNYnIi4pH4cbV7PHsPCqeUvDY6xd+caMy8UjK/hYqtkyRjUVhy63Dt2YOHrLk&#10;92pU5tDoZKii1eOiOpxbh436JO9D+QRT2ZU6RG5/DeqTfEG3Nvouw1O/SqzmTK7ZwFbKxou9vLzB&#10;A5Zah43Clrs1rUiVRCkVXh1UigMYZSuvVTUblHVIVYfz4TwoTCllAPGPtvWBLeMIDAqWVx0ryDpt&#10;W59vYQAxrkZlVGptjKaVenBvRl5B8Lt+Iba454p1ONJUEuLcXh6Un8NmAKQOqm0o2r0al18b7Tkg&#10;NUGlZb5Xoyg+8Ilo57yXV5RK5MQ8F/KG1uOK+2V8gFWyQgFGyEoa/9jCGzPjWkEqpUrVlWVQXHSS&#10;lnaew5WjppCb8Q8HRX5A2v8IW8MbRBXU/hoJq/ZtRopKUiaCIrEOB5X4hTqXR7/K9idaY2w1b6Qu&#10;v9EBI/qqFUWf7ag9znw4KDI60llafK9mgCu3YLc2BpUHUxX2Hg3qlZdPo0vnitHTAbN9GY0UJX4G&#10;Rt0ateoXlTuYmsYmgYRylJs9utUrGqKUQDp/sxGg4rapiPeA6IfMUjT7eeSnzIZybwaU5maqXTny&#10;w/pi9K1VLseArhSGVX09OLLaFv6y2c4DomQe1RvU92oWiFDGLMSp0nol08TFMEd2igROhQIGRE4X&#10;T9Rm0Y9WlVSMT1PEkdePmnkWPaJTc2lezSniDlOhldvuGKNpJw/bYocNC6S2sblBTIFWmjvwFCVK&#10;ypHt2r8RLlUuzqIopZ/yoOeRreCUmkAqwLcoRFt5ZxbG5sKCB8Ej2/kgG5UqOhcyFYytJg/uHRS/&#10;MLYalecFtfBXa0oVfcVUg6LZC9VLzbiaPNgtpIaacQ0KF915bys05XVNPTguihuwkssREOl1z5Fk&#10;qp+9oNjQaJrMNL4QgWr4yJNA/8RL9IPK2NDH5YoPZ77ZoLQ3MDVZqYyUDCmxyYZ0LtbPWY2ppfwX&#10;lPXgVmKaFxMzskVp33QVpnZPD0o73asvfUcOYLhqUPoyserSlNxStpo/9CVptaVfCAjUB+vrjr78&#10;TUXVG+Nyi6M5R19qtwyrDUIMig5FLggxqlKK3LybrhbUnyqiInABmQpSHE3p05ZaG00d1hYldOoX&#10;IhqIcONIU4si95BaVOdxva8MVdtqbyW2jEyNmgQ1Lm7P3KzMuBqFTJPaBmZcfWl5++Cri0Aphe/q&#10;F2KLq5+x1QyArZSzE9+rUTw7xws7+om80dUvJCjJLBpbjeI5LE9bwlYzAIFdghDGVqPudLUmc03Y&#10;aveBMDeuvbHVKOQFvOcYW80ACNqo4WJsDYruQIY3UIvW98KtV93qF5UuofzC8xyO6BS3nnw8Ma5B&#10;vbE21ByOdjQyBlM/jRyimg3+6c0knvG+VCjyLiM+Oe+vQUX8Y+5G1IoqWyQ5K43kogjGJKtdfK9h&#10;gEjmDM+P1pSPRbagsbUMQGUrs+ZHoIr0Fi/f2GoGiFiIryy+16DSZ0TZagbQHDXVVTVHjVpU8/yg&#10;NM9PaVWupHejnuXVt1dvCqYJqS7VLApFyVj6uonvNShKwaa2wnnNj070jduvqRSFh1G/kGv9haq2&#10;wlbzRuojGJ06b/Rj64641Nhq3iClVj1SkdXdtuj6Z8QIqPsLRTfueMvn/TUo0hhSP1rMYfMGMmsK&#10;ShtbjaLAgRI+UNWjx0UswNR2XBRvnqpsJcrrsqXP5UGRi6VKrr+PMhRbTL6Zw/U3+F7GFx1d6B09&#10;temb+z6oZ5KLkAnSd6rnEKm4WoeDYvVS50+sw9GEpjumqXxL1fL6hfiv7EtjaxjgmdEnvtfoSOlq&#10;TaFAY2sZgKQAc08ZFSm20GgaW80bd+I25pkPHdzM4YOkW2NrGIAiwDwdnzlqFKTIA1SjUKasfmGS&#10;FJVvMyi9l0dASn4kT3ZmXMM24Si15ocBUpLa+PMjINXcO1LQCDPc9xp/gzOF2TifKSMFxY+6mOoH&#10;uNT9lXNWmjkcKSg7Rb2UEj5tWylQosbVvEHC30PdK0d2ih9FMTkzh80b+IcUNhHrcASkaSmtOGoF&#10;pFRcTmjpvJkXlnu2msQmDmRxn6qTGVfd+mIIXFSxeA7HRj3ynQ1NLSztdA0ljhoUTSLOlJrG5g6C&#10;lSrVieXQI/PfbGD6mzUNUAiI+ruGqaZGKpd6k39N9K8H9pmlb2wNjC+mnN/Rg1K8iR6RylazB49T&#10;/Eaxo0cQ6idxYHoSmz14cwsvih096lNoQEUeRhAaEYNKBEU2Vt+ZyIOzNSxwYVimtBSp+G2LQlZm&#10;O48glMdEHlbU4mjK+Yqg2ayN4QDa0qoGAsgcalypQq/G1RRAubgPU9+Aq3WberbnOjsCowd9EJRW&#10;DwKDQktDYSIxhaMHfaAoUOQ7qGxlFRwdPehXOoaaw3lQvIO74OjqQclCM2XFKURan4s8DVKRzRw2&#10;bSRsbtTMvNm2rXQRMX7AqEip/oWXKBhqULztUSjRjKv3/wcyQaMwRkxR4+IiwHQYW73/P7g0K8dt&#10;C6Deb+qBlKK49QtJLf1UAZVBkXysqlW9j4aUSh4I6833atqgkHiELWfeGDFo+kcpf3RQTKHqqEVK&#10;XM0hzyOfKgA2KCiURp9iXCMGpRa7UhhT7aZ+IaV2VL1mytYU6h0lknpUGRSF/lVVRF6H2tavfs3n&#10;+8OgCN6GAc5rY8SgXOQiQxK22tvgaFB1oXmI6nERbDeCkUXdeCA1WWGUJCxbRG5INDTjahQ1CBLa&#10;F3M4vPGBflTZahR3ZhjR2GoGIHlKFRTD/anZoLsLR6yx1fcUtCk4o2YOG4VOh1xvYWt0oJ9f9Egw&#10;63BQuMp04DC2mgGoYeIetEc8ijYw5TzPa2NKlX4R5FA8P6grwRv1qLIyUB7B1UPioLjckMhrxtUM&#10;QLUgGg+ItbHFTXPvNRw1KlDKfdMs3thqtsEVdQ8dL9JRnBQVRRzYBx/Z7OXVgCbgY+qr0AShNvMb&#10;mS5GMPJSnvRBLMts5oFx7Klg9upGeXFKy9bzoTIwKjOqvbwC0DzTmRwI9A01h7gEysde/ScNx6hk&#10;JMY1MOKc6go78k8ESHJtDMyujZF/0qYvT25mXO2mQDYmS4Agb018WnAqUfHCyBg0FU6oJj22Pt9x&#10;wMy4GkYLOxVgHtEosn1U4GZ/DSxVyw33jvzzN77X8Ib9Xu054A4RuDGqtlGNQqIqfjii0aj20+Lt&#10;zBsDeyNEJPwN6KXXxiUVG4SthcEb5lz+GNEoJ9EnqQXncS2MEL25E3FBnnFdP5TjuzAUz+b84vuU&#10;LeLs/EQzrEbJ0PLHFC1No0HzBraoX9Xxzq4NSY81rM+0xVBfq1HWFaVGb9vCFb2pKWwUgXZ1XeYU&#10;bltcKw3LL4pnmLwvHd3ejylW+kG7G/PqsCgyILndGFt94SCZEaGFWYaNoichzo2wNepPqsal8cCR&#10;oUjiqpmn2Nzl04xr1J8Ur39HQSts9eWGJDxV6IyDsX5hioZy6AlbjaIT1sWU4MZtals8IZoqZ4u6&#10;U6TdFHmgP9na4sZsxtUoCiun9Mp5zY/6E92tY/lBseIptGxsNQMQdIxTKb5Xo+i7qkIOH6P+pP9O&#10;UniFrWYbKsMmv1vMYbsbN5SL7ns1ivMfkYSx1QxALmhUd2JcjaLJBvWXhK1Rf+L2kkwubA3qkxk0&#10;OYLU4K01j62LCTksiqclSsKacTUDUCxLedjUMqtfaAtY8bBWKF4404bl/L0GRTlwpZHiA42t28Xk&#10;my2KCulXU3yJmnpti77WsKgYV6PSCfMicpk/RjNK10GVX7wo7kPpeXfey6P+JPSNrtWMq3mDOCDO&#10;g7HVDMDVQXUJY43XzPP2hebZ2GoGsGmxvGm0LVxltb9G/Zlap2bJD4g16GqoEN+tX4jYRrnYA+J1&#10;mVrSZg5H/UlrJBMg4o+uH4jsnmqPZm2M+pNApTq+BkQLppt64mDr1k8kvKnc3gGhBqILltlfo/5k&#10;n5hCI/j89QP5XqTDqDlsz+FB1Qq1DhvEOiQ3U62NZoCEloUagA0/48JNoTvCmaNG/RmGMhQ1oIyL&#10;8pzG1jAAcyhe6KlKtuO6ZVuexzXqz2cBFTOJg3rA84p7R/2JwJcLqeD5QbG9SNs14xoK4K3i3ZyV&#10;oxnlSEE0amyNvwGvqQ82mlFsfZpwL0mw/ZnRwhvpwaKoAqoKFNGBom2l8rxZ9IPSftRKP7mnmNcU&#10;bgv1C7V/uIJR0khuQqRHF4m1xdXXrI32HHA3KMlj1nyjtI89us8r5GuEc6Rw17iIzaEJEuMa3Sdl&#10;qAiLiHENitbSKadx5qiRixL6JoXR2Govha9HgUNjq3njhgZGxYhGLMpFiqokxlbzBs8H/GXG1Sj0&#10;WyQJG1vNG6hS03DqfHcYsSiPKby1GVvNG1ZuwztIrcNnPMr4AKMWJbCEWsyMq3kjcTYjoacGYv3C&#10;D/IDVUxvUM+NosbVDIBrc1ExvVGLJi5q8qXRodS4oiN0c9goHe8d4ScNV5Ldel6Hg3rGsc0cjvAT&#10;RbvKC/gYlI7Pj/Azb7Cmr/DHoPS7wwg/CekTDDRz2LzBzzMpRUR3a2lc8dhoX2psNSyvROpzNQFE&#10;EpyfKNZGw/L6pWw1AXCT4g3N+DYjF5VqAH5RzyFxNh45zLgaZl8rRy3KKyyRURM/HBga2E/j2ozu&#10;k5aJBB3UuJo30B7hEJ1dgNF9prFshBjntTEwc3SN5jMNWRCmGjvta6SShhlSexq8D3PNU6YaRvRV&#10;jaq3PlkYaF+UqReYOkxGJ5rW5SqTk6h/bRIylkxFPbZ6gVDaPdDNma/VMJw1FXwdnWgKBbqw18Ce&#10;NVbM0uitD2E8vlQEeyqN8kph9JSEF3sOiXSq7MqFIVg2XWLo8LW2nKZnYSnNbwIbq/i0WiUyFOon&#10;UplUnVwvik/0Q0bv9TEwO4er+ERdqrKXCY7XuNCJmrQvagEUiGwWeo4b3hjYDY5S36sJgAeii/PW&#10;RihKwTSjBaRKe48L9Vtq1Z1Pk4VFTSH28gg+41un+a6wNQ6KtTW8gcjZeVCjE31612Zcwxu8HHCd&#10;N+MamB3X8AZ11h4m8YtEyv7MJDybs3IEn2RwIs8zZ8rA0inZrI0RfNIqmbcvsw4HZnl+BJ88iqLr&#10;VbaaN6wXujpR6p6kScR5zQ8MbYkpzEJD2P7I2EpGq7DVsFTgMkHl1YkygYSVja2mGz2HQwCwRgq9&#10;i3E1jNiLeiB60Yni26ib18DIgVF+1Ag+8UWp2K7G1bxBsr4pEoi8vtcGYXkyWswcNozDwgSHiC6O&#10;LdRUJqFtYXHnBUd9rk6Ut0R181rYFxFRcS6zFHpcH/jYpmvnwh5cOdS4xt+g1ISKluOJ90/EZzOv&#10;vfzZjeIfrya08QIjxHYTTM974Ysx9HbnlfgCu7w/zNsXXZ7GGJ11kR4dqeMFRkjUcCK9ScYYiiqT&#10;4PMCi8JMvMJ+jlqUEiZ0YhFPNy+wG51z1DdrGsAYkiDh4dAwsycEV8BQMLU9GvVJErgpxPUCIyHW&#10;+L+crG2MItkcmmKBLCxhR0Mgoxilnv8bL9PG2PAO9xxk98c4EUnEM7K4A4LxX2AE+o2+B6dhjHGW&#10;mRoBL7DE29XIhkHoZqPuLCQs9W8kFGscU2S9jeJSpRKzFsb7/sMt/WEQTnZVdxEPu37jjaVvQmGf&#10;UzX0SsDoYq5jC6NUdnRIYjUOFWAMGbhZ+g3DGPdTYWw0oPgRZECbI2ZhKAXUAhnpKIRKwp8Z2cAI&#10;T7/fzR2aKHZ/aqxd0OycD7SBoQJDMSkyID9HCJqy6HE2hbWhHlp30vnIfLYmEWQPz4o8wlrDuDfm&#10;UDPWmg6w9nQ4hbWGoQalWry4LyEmmO+WJg7ibrawMLhK78ARG2tECYy3vzCspXCAmcm+kDAd1lrD&#10;sMaBrawtJTzo86F2QMPoHH6JNOnMW6MLZWxcI813G1g0wxSXMNbaG0kO8NVkRNLgvT53Iid5PxFj&#10;Gy4hZ0FlN+Hq/PusNSmQSMWzq5rJhsFclxz2YmxNCknbiod23t0rK00ZaHW6jUIUa8RDDU8OzO+A&#10;KSt6QwsPM5uxNQXxSIka2Oy3UYliDWm0+m5NQVfqgkXXK75bkwLWeHhUY2sYj6LP1ojCWpPCLU83&#10;JhIIB/cOeLtBlGZNjlQUazwhGLdkYFcubIhMxUyOWDTWcvs674CBYY2ZNOfbyEUzk3w6Y224hCLD&#10;qpczSq/6AH6VDOyKb53cgPMqGaGp3wEDYwcgUFWrpB0MrMndPVpTdvf9cjNnwMhGPXMNDOaCE5S1&#10;JgXPyqM35ezGmuGSKVBK/epnCTqxA4ZL7iiEeYoQq6RJAWvI79R+a5ifyZGPYo0IleHJgV1pPpIn&#10;0/PYVnaKwD4u9nkmB8ajThJyjbUmBVYJfok5cUZ5yu5GlmjW5FQcxRqMp2ayKYhT6pmqJWZy/ZIb&#10;gQKzSkZ9So8UThw1thcueRZ8FN+tYTxAU9dTWWsHA++VCIsaW8OuXB+ocGJWyXAJBcRUSUUk3XV0&#10;YA0JtVqTTQrJvEilUzGTDaOwBK9JylqTAnFTHl6UtYalxKSLFI6kFGvI9Mx+GxjWCMmbsY2olHs3&#10;8RKz3wZGm2LEnoaVR1YaH5QIivhuA6PNK9c3Za1JIZL5T/N6CL/1mqRuEVpFsQNGkcrYnoLP85oc&#10;2G+MrUnBR2emhOlvfLcmBWbyWXpHjK1hvFLQuMZwyehS0QQ+RXfC2nAJ8fxUqjufASMxjQIxZV2F&#10;teES2uQQijbWmhRiDYm/sdYwxM7wubkHjMwUa8g/jLWB5WWEt1UxttGoskqIPJkTZ2B+lUxlUvxy&#10;mEtZa3eGhggE2s3untqkWVpcBMR3GxjvuDivytr4JYh9GZyx1jBWFvXDlLXhklTldqukYXglNCRV&#10;1poUKHTB2NRMNowHHJRWak02KdB5CB2+eQ8YxSrXZ2pEq7E1KdDEkR6f6rs17EoJ9jgYZ+Ya1SrP&#10;l6lsYlZJc8mN0y1hzbO1EaByncKnN2NbGOs4gUZhrYOoWCNdwEQwRrkKJSD3MKtkRKjJvFa178j6&#10;L0+B4CTPimps7WDc7tw6lBe06lWui9SKNDPZpHAj+E2MXqySF/1qdK/KWpPCb4xtYARMeMQ3Y2tS&#10;+I3vNjAEJe7VaOSoNzrW5gOcPYWFEXq6m9qPVBDuxcVhStcZY21g3GfpP2dmckghpTNUfHKUrDcc&#10;Sq7swtqKUgmOJVf0PJMLw1mm0p2xNlzCkyQ3RmNtYBHZmPqF9D7t7wZt4WEYawPDMUEjbcY2XEJ+&#10;Cu8IxtrCSORQZ/doWhG1P9IfVny3oaAb303dA0bVmv7mpKkYa8MlvOUnre184kwh01QYp7GcsTZc&#10;QvhCVWlGXNqrhLd1pbB+gVHJlOp4ZmxLCqTRKZ3CSGLZozClyL/7HHUrQQ+k6oa5Foa1B0/Jx+9G&#10;bbt/z0y+wKiNQS87Y+3fkIJZJbyT9o8kiI2XbawtKeTaIfYbe7mt4WA8zG0RxVHDKK13R0xx3N0v&#10;MCp/pFeR+G5DCrz+qM72iD/7R5JkgNLVWBtSwBqPaWZsA8OayuJlm/SP5P1TFbJ/gZHVJMc2XIIb&#10;Sk93M7aBIUHiScDM5HAJE/llSnqRed5Tgi9zofGpWCXjl1ze3pRfQvrOWIOVTcycTIGGXdDWmveA&#10;Fxjtc1TJNwLyY42yWUbo/QJDSRqhyHkmV+764Ox2YxsuIYCnSudxetbYcBQ4uQyXDIxGRF8wnhnb&#10;kMIlJWPF2U0N9vqRWKMRgeGSka6mWtS70V9/Lcx/t+YShKG554vdPUrZVOuEvMxMNilEN3A3NQG+&#10;VvOKcPiTy4pYk00KFAa64PWasTWMEBIbTkR6KZxZn5uAFQ+ghicHhjWiM8YvGf0q1phJsyYHhjWm&#10;0oxtBay8SD7MWwcFpmpKmBDMmVWyAtYviumZag5fA8Na6iyJVTK6Vy3U51Gwx5bSAkaJSrS7YITa&#10;P1RLyYUl1M5FwIytHYwrjhoCerEDpuJqnraUngt9QY/tkyPAvK4vjFB7yhqbsQ2XfGLO1CUiPlg/&#10;EmuE1cwZMKVQUU/ybmS4ZGDM5C0Fts/MNcVQiUSkm5L5bk1BkUart0WcpZoSrJE5ZVbJwBgbpYbM&#10;2FbASj6DqivNE1j9yEjveRMTM7kCVvIO7+a9myewtYbXpaw1KVApj6NbzWTDeNwlzcLsgBWw8vQA&#10;5YlVMjCs5Z5vZnK4hHWc7uzn+9voXvlunDgipgAx1gegSyL5w2omG4Y1zm5lrUmBOCMlZs39beWy&#10;79xwzDsON6EZG3mspjHIwhgbG8DcqFbAiqA0RUvEd1suIYnEaEMJLM7YktBnZnJgsDI5Q2a/rYAV&#10;KleKDz5T/UisMZPmNB3dK1cVbsJqbMsluXirsTUp8KnRG5jozOheI4LJY9P5xFkBK6X0Ob3FKhlY&#10;rKXkgbA2XIJwhiYSxlrDksajGmrgQNbn5oVKMtfAkErBymqVDJfAyi6mMLpXnhA4cMzuHt0rEhjy&#10;QdSabArCGp9NWWtSoDj+A824+W4Nwxp/mRNnBayEglRZbf7s+txYYymb77YCVlL03sz7G7fztpae&#10;XOZlhahWwagHQbEQs7sHxrsiVGbOt9G9UkOOonXKWlPQb1ibOw5UorJIvkb3yp2bp2T13ZoUCLKQ&#10;OGrOt6m7GgHrl/LMp/AqDyvXlJM4n6YDi7yKO7TgyRWwkkeo2g9TiK8WV8b2qW7CU0Y1QjW0x2Zs&#10;wyWES6g6ZsbWpKCrAKE83bGxuw1zrYCVfDTVVYkCmWtNrskVsNK1MAXVzqtkYHw33snV2IZL4l+Y&#10;WiXUk+uxvSOyNRr6rxWw2kpRC4NLcu8Tq2QFrKxJVVOJHiw7tjxbGGvLJbnSmvNtdK8sf3a38bmm&#10;rCrxBM4AwyUDYybt2JoUEPrjwCprDfOn6eheqVFJz1RlbbiEGmTvJuMa4WN9blQprkrlwuJPptnq&#10;2XtdASsRWwyK3T0w772ugJX0GHSXxtr4JfQVuF5NNHR0r8wk2lzjmQ/s19hMVG0FrCkf56ytXwJx&#10;qRvVFFtlB1C0R41tuYRVw48Uq2S5BE9NvYhNcVfPJVNwlRQlV6ON7vO1cXJwE/kwY2tSwFN4uLjy&#10;6F5/Y2xNCuikvlKq4HyaTonX8CS3HDO24RI6Kd6VP7ly2Xe7SkbAiheE5syMbWDcTdkC5ruNgJUw&#10;LzcjZW25xEZnRsB6/eK7KeYaGKJqIk/mu42ANTV40p3nvEoGhsyZkujmDBgBKy+ZrnrP18B4E6Zj&#10;hrI2XAL/OFaeyq1ksfECrVbJkEIyHxRPTslXKhMhjlbWmktoxkgKqGHl1b1qhdXqXjlvVEYavNg8&#10;CXXlGeF8BqyANb2pTD0FSHis8bp+M9ZWwIpYVlUUYSmNNbaOye2jRPzA2AGmSvILLKygbvkvulcC&#10;lOplZWFJyjRVLXFWZ2xJxzH3gIURi0DQJVbJ6l7ZNciQBHMtLGe+2t2re0XA+qHuOAsjb5cLnBnb&#10;cAlLUmXK0zCuPwBRD+eZr+71Ru6DUkW8wPKUb06cFbCSD5Jyn+cT5wXGJdNkgPLasFNCkVC1JgeG&#10;a/5m3joeq3u9kIJuVEgvMELfpFeeV8ljBaycOGQpnWfyBYZyJqLqIyuTJFcziXqMwLKy1rDkhCcJ&#10;XVhrLsFTiKLOjK1hvNDyICbiJaS7zdiIRhueXBhe0FuE/mJs45ck0m5UEaQO1o/Ew4vCwVhrUkjK&#10;O3dhM5MN47WPW74aW/sleOYuhkc0pseWCIZRj+HRFYwl4mJ4C+MeYK01KWCNaKhgLnTe9SOhEr63&#10;2QGje72S2aRe+0jvXWsuOvMY3WuK9kHLYpUMzM/k6l7B5SJ2PAN4OJ6xRU9k1uQIWKkdnLVsrA2X&#10;5DeaeAk67/qRySVX0ZmFMSPu3fQxAlaK4KdsqBnbcEmcGeNPUnhkxkbHCPMCvTDeuwnaCp05we6x&#10;RkzB3HEWpt/yOc/G2p2KtOImvDD0JWRJqjXZpMCxQYqa2gENizXV/BjdaY+NKra07hGrZGCcAUTo&#10;DXONgJXMVlUE4DEojDlBIxreGhq2KINhRtYolKGcHOYsHflqsuuVCzQoJLbMonHvRvRKzNFx5KBu&#10;TH0kzmefZMSrqdiqaGRQCKMvKtkaH7C+2Rd9MUx1xkXpCNdjpKsEGOkjZRZIc89vjKxJhAZjSHSM&#10;sUaRL0rsznDI6F2JALkje1AsEP5jjI1ulYaLpKKZoQ1MS7BJx64Vkjy0NKE+OwgDg0NY/GZbj271&#10;yrUtb/HC2pIIdGDCW497+xVQP8ISZa1hqeRCL0+xsUe3er0SYjfpimRh1AfAGndUIU9AFV4w3BF8&#10;LXOIDgxrThKKPzDWYAhF/gP7JQlVM9mUgGPHLhUPmOzL+pFY46w3hLxyVy7OqdUn1uRQyVPuqsbW&#10;fgVb+3lrENYaxtgyOLEmR7fKZYO4pFklA/sNa8Ml5FQqSSgtefa7cbgZnly5K+KjL/XdBuZXyehW&#10;Uw1eJf+T9LFjk2tydKv6uZTwxlrjsmF2wNZrRSObbLnzmhzYb8zkcEkyJRRPvshdLSuPbhWhB82m&#10;zO4eGOcbVyKzu1fuyrunKpLCI898Nx75TIsOOkkUjOd73gXU2BqGp8AZYFbJ6FapaIqXbDyFgWHt&#10;eXSc3eTRrZKqQjDNrMmB5cBXpYd5QOmZpJgdiSBiBwwsKX3IyAQrr9yVyLULXg8Ma5GzG2tNCswk&#10;ecUmcLFyVy5gqkQ7P6pn8gMHQ/mTA2OVPGM5YpUMl+AEQcvmuzUMa/JSOrpVHDwOVLVK1i8heG0e&#10;MB8rdyWaeVGhhIHBXJJLRrdKOXjkQGoml0ts4GJ0q0gLKUpkZnJgeK/sAMPKo1v1p+nA4pkT9hb7&#10;bXSrqW3zqQJOA/sNa+1ghEnSo/t8do9K1nt4o1tN55K7KZRFsKhIAWsu8ZObaMHwlYnnqLE17Des&#10;NSlgjR+prDXMe0FT5tWHygfG7iamYO4BK3fllc/5JQP7jTXZpMD9jYCaEOpT274+d6xFsXE+A0a3&#10;Slv7Z+z0vAMGhjVOHHPrWLnr87ZoeHJgrJK4r2Zs45c8b8LKWsOea9KkmZKeWx+A75aOXoJLBhZr&#10;qrgNev6xhl9iEnYXxndjKatV0qRALIh9o8bWML/fRrdKnIuXf2VtucRG5ke3iutEdMww18Dwgghz&#10;qZnsywrxSahEja1h/h4wulVCBRRiM0tyqOQN2apyuUa2mnit8iYHRVCZ8i/GTxixK83UuL+JkQ2K&#10;2DwfzVwCRrRKqnZcmTNHDgpjjMxw5GhWmQzuRcZYs4/XeIxk9ZPJVw8Bg8IYN0X1zZoO6JehOkLx&#10;clhMx5HxSSEvQf4jWKUPsCpqQxRsjFEOzyQOol8rGK15eZky36xRlKAlmq2msbmA1xSiCcZYo35j&#10;GpsLYEbiW8ZYo7iy8ZZu9tmIVVn64Z3zPhtUylpm9s+ez0hcIQJVXwM9WX3pW14A1AE6UlUCFu7l&#10;ZlCIrhmZmsbmArqpBCWmsVE3ajFeTUY85dJqQmhWpRplLAohIa9N5vQcneo7dKV0i4Oi3FRaSpsF&#10;0lxAi7cvU4oUHUHNByJVDhllrLmAIjHIu803axTGbimkIpZ+cwG6sjfl8bxIW6Er9dIw0lZiwSkP&#10;IFbjMAgfTVUZvl5G2vp+uV6N8ucFlmaRKlUKXNMBzUaguvPgXmAUDHYKaHB9NXmjV5UJRr7AOC8I&#10;64o1Ca4p4U7GvjlpXmAU8cWDEZsbXFPJHTHtTVQpeYFxg31kVo6bAFw7FiRnqWLbLzDM4TO50TUx&#10;EHxTalrMNSzNbtW9HlxTw50orfHsXmBEqEi1Et4WuKYUVKAqJPkC0w0lwDU9cHbQakntu4almfuX&#10;qS9wvYxaNTVfjFzgBUb7cnorirgFuGYVep6r19IXGIGjL2prmo2welVuKUaegLkmI05wTmNnrlmF&#10;JqiqWDrmGvY75ppVCLCoru6YaxiF+GEHN7pmFTo9EGU0K3MFsrz7qIol/MyhB6Qsxtd7gZEoR008&#10;dSKs1hXFrGnkgrkmI0IlJBM4c80qNz+6hqUUgtJ78DOHHiiVaFK1XmApMspzq9l3q1ulbAmTcvSM&#10;8MpHJeuXyipXce9NETDMNRnhqpDEKSRW4JoeuN1+vIsw9guMx1beSNRpvupVIpTUrTeTOawCYRLM&#10;UN+u6SHNrSnAYMw1jJXJTlAnwihYaWcR19uYazJKSXJux2p0zSppJ2/qavLtBpZyOqbAB7ihh3eS&#10;OtxSGRhj+5CTOfRA+qepQMyvHBjcQKtSNZnNKvi06h6JuYFRRIw2SsbcSFlRUnJJMEtlYbS45nat&#10;zA09YM4ohHjkGFg8HJOPAK5ZhQPhzk1GbISFUYhblR/D3NAD38Dtu4WlorYRQGFu6IGlYqSbrzBe&#10;9t+MAgrc0AOJeqZgxCsM8Tg1+tVSGXpI03Z1WR4dLHVd9LcbekAUZh4/GN3AfsNc0wOROqO4wlqj&#10;aCxCqWs3l80O+GGmBBnWGkW2NmXslbWRtFLh0TkqgyLJki+gztaRtCKpN2UVIvWvwFuSLMlrMKty&#10;JK3U2HSrZFC/Y60JJeVI1Dk+Qlh6yxOgUrfykbSmR7xQODKTw0J3zhDzuJ/HzPoCXESc0zCoHI+f&#10;cpU0m0AKpiBMfN76jUjJ7hRVVaukWeEjzerMsTNCWFQx7AC335oVPnDblC87QlhUMTx5ubE1K9Ay&#10;3CQUMpONIs5KT0M1tpG08gpoyuJdL4OivB1dyJTjPJJWb224JJeCmxtbeyd6TY4QlplkbIq5RtL6&#10;Tml/dZwOipmkA7taJSNpJfTsPKFB4a8RV3Fjay6hcJNz80YISztukogUT04F17Crm8nhEophfP5/&#10;0s5mV7Ycuc6vUqgX0M3cf5kNlQYea+iBPSyVG5KAdndDXbbbfnp/kZvBZKyd514uqNHArRO5SQbJ&#10;xWAwFn8IC04EnstOWJb9M7sJGAGjBQIlHJGaK220JbiGuPUTDnPZCMvmZcLxc6WNVoG7hmbIHuo2&#10;pjKsctnSOl1aScU25CBSZvqtbGklsjdnuUoq5m78kqmWLFtap/utpGJHK1Zhyk7WLa086DY1Akoq&#10;/EkWLHN1Gz0MtqbO7INlvTCmckobbQmz4pydrPtn8RPYQjKFkmIVpksrqTDJrGynShutQmzrmBrd&#10;ZSMsfsnKbQRTpRVbQjB9ygsqG2Ffo3vOM69bWqdRUm0Jz5fNcOKx8W/wDKF4ZvaeSKrYPzv1yiPp&#10;Rg9jegSUVPjlPGYy1W9yg2tYoIk5oKRiNl1g12dQUre0EuGcCtGUVNxny5UVc3UbrQJvy895CnX/&#10;LK/aTt2LR7+NtgRbPjd3l1S4zmyCmLivl9JGqwCS51jOkorSCBxOWa6ypXVh5phDyWiBUJl+mytt&#10;tCVxO+1caWMqdiJzMduUP1l2ws6P7mJL4pHHuTVO3dT6Wq1PjLeSyvCV665WKMGpOaCkijMUvBU1&#10;M7rrttbpuo0rI2YcnjmdK22Ml8TzZVO2pOyhvfFsO6dmpuo22pL50koq9lqwl3CqtNGWTGOy7IfF&#10;C8K+zpU22pLpGadsiHVKG63CtC0p+2gj1BuX006sqMoNrtN2sqTi4RQ2kcy15GgVpqNq5d5XdsSy&#10;M2CqtLK9FQ3n5reSiiOar2sQJ1qy7G8liD3zzCk7vEZvBvvDQmDKKpcNrsQ9Zu4porRiS4zSii2h&#10;JeeYsXLxK7EgLPNcxxWzEMzYFBFXNtSyV4JtPHNtOVoTNiXw4MSMk1c2x1I7zmHP1W40J9OUQNkd&#10;y2tdAGWutNGccNX43Ga2cvUrjiF7GaamgbLT9Zh7XT7OKQ0LCDDCDWtTS++yQZahMxcyKakojY1N&#10;My3J1rlBy9kQZU2FOYl4xIRhBoZDaXHv6IyTV1NFzJA3tKZKGw0DTMJUEAOmfdAxjirERXA/NpWw&#10;aUO6WQe2puKdCjyTuX4r1mQyrIDzP+jIhPqcY/WJyJV0cVngjx1YTUU4Ymp0E9kZSiOGMRN7qolu&#10;bCKMgTPTbaMpiaDSXNVKKl50i6vlZ0orRmHSf2XBNjRIzDdxLn2mtNEzCd5uriVrqtl1PhtSBi1n&#10;/deaivUix7mm+q1uip1cLxJHGHQEoCw7poZb2dw6G+vFvpXS2MMztRZmrh7SYVyn2Pyaivj83MxN&#10;IGcoLDagTQ2AkgoLHTe/zkCybGyNqk0cVqPXiv1hMzvH4KdKGy0J9xVN7dNmgA0twoHDA09tYrSV&#10;Xa2z/BuM21jYzgiYmtvKva+xuWFmkQ9NNBZ2fzLhT9VstAjwwXPTdtk+G6fOpqgHgqajjrjJU0ar&#10;pGKbKJeKzdSs7GZ97lMXzDKsRysSe6Xn+qxsgY3dNzP3NYaTNDRInAqdCsxwuHtIxiifujuI0sZk&#10;zDOxcXYC/OUC19i2MXPam9JG44Pp4RquqdKKPeA0y8zBP0obk3Hr4tSTiyQb7QHvk08dxpNkO97/&#10;FGXK3vSh39iywV3cM85WSUbEKa5mm+m30SLcWczO3ApD3cZk2Dr2jk2VNhoSjsvObXEnYjc0CUuN&#10;eNF2om5lDyt7NraZo/OxUB5Lg3iYWiVCHA/J2KHwmFrf12Q83LdO0YpsPB1LA5NT50pqMvyKqSep&#10;aJLRKNyJzMzcZyXJOFU6dXqeZKNR4NgFW4lmRkBJFueVp8J3HL4eWpKrZHgkZKq0MRl3QXPIbQqT&#10;oy1hi07wFRNLqbLpdT3fFZkZAaMtYa8BU/dUaWMyjDIwmarbaBSWHT9qrrQxWdyEzoJvpm6jUVge&#10;lDbXkiUZz5PM3A7AsByNAoaL20BnWrIme0KtT3nJZfMqpeG4TZU2mqCFxxnm+q1sXo1dG1PHiNmd&#10;PA6cfT/m7GTZvMrdTVy0P1W30QThA/Gq+gxKyuZVCDveCJkqrZogYvNTI6BsXuVSyUmfqySDw4+z&#10;URMjoGxejRjcFBdA2GfoNwJVc6fhANOQjKd6l8kRMCbj7o/ZETAahdk7CRimYzJ25e7PuZYcjQKv&#10;27G/dAolYzI2e3C4ZqbfyuZV7n7lvrSZ0kqyuCJjinwmpjj0G8e+eR54qrQxGU7QfS50UTavMrSn&#10;btGNgO6g5O1B9Hyq38rmVQLzLGin6jbaEu7mnNvQTmx2UJIVDjuxp0obkxGEm/Rey+ZVIrVz9xEQ&#10;sB6U5I7mbxxanbAlZctrUCNzId6SjAaCoZ0qbTQKT2zJ1O5hNjgNdcO8clBvpmqjTeAYPA8lTHXb&#10;mGw9oJGnChtNwpMbfO9TgZmy45Uns2ZesMfjGZ0SgnDcWjGF/5KOq32mThKy7B1aH5qEcycz5zJr&#10;uoheTE2ldecqZ0l5d3em20o6jgvPxYHqzlXctDm6lLXJ0CZc+DLlk9SNqwtRaEbNxCKgpJukE/GK&#10;Bw2n77QNb3pIRwh0alzvo2tBYfeptx0pbEy37xB1E+O67lplziakNtWMoxW5z23hYpIYmoO9j7EZ&#10;ZaqwMd2x36aMSNnpir9GDHTKa63pwP5Up5Wdrrh5T65rmalaTccDgVPjuu5ZpRm5xGaqtGJ9InY0&#10;g5G6Z3XlCTEc+YmhVtLtrG2mChuNAStGum0KI3WrK0vSqcKKV2EUNqaTxeg//PqHf/0f//y33//p&#10;H3/9w6//xn/8Q/zXb3//c5PxXz/9+ud//eXnbz/HD3/9y99++vsvP//2lz//+W///vsf/xuz0f99&#10;//nfv/1McrIkVcvme4np3jHxzUqM9zgmvluJ6bUx8WIlpjXHxKuVGBM7Jt6sxJjMMfFuJcYEjokP&#10;KzEmbUz8sBLjH42Jn1bioJjH1PxtYUxB5qEs6NxSuoezYHVLcg9pwbiW5B7WgkItyT20BSdaknt4&#10;C5azJPcQF7xlSe5hLpjIktxDXXCLY3L+dlAXbGFJ7qEu6L+S3ENd8HkluYe6IOhKcg91wbiV5B7q&#10;gnkryT3UBSdWknuoC5KrJPdQF6xVSe6hLmioMTl/O6gLOqok91AX/FJJ7qEuCKOS3ENdUDkluYe6&#10;oHRKcg91QbaU5B7q4saQktxDXVwBUpJ7qIs7PUpyD3VBWIzJ+dtBXRAXJbmHuqAUSnIPdUEtlOQe&#10;6oIrKMk91EUUvyT3UBdh+ZLcQ12E50tyD3UROC/JPdTF7Q8luYe6CG2PyfnbQV2EuEtyD3URfC7J&#10;PdRFELok91AXUeWS3ENdxHtLcg91EcAtyT3URUS2JPdQF9cKlOQe6iJqWpJ7qIsw6Jicvx3URTy0&#10;JPdQF4HKktxDXUQeS3IPdRFLLMk91EV0sCT3UBfxvpLcQ11E/kpyD3URyyvJPdRFlK0k91AXYbMx&#10;OX87qIv4WUnuoS4CWyW5h7oIVZXkHurimHVJ7qEuzk2X5B7q4iB0Se6hLs5Dl+Qe6g5BHX9b/S6o&#10;4wSzkzwOE4/K87eVXFDHaWEruaCOQ8NWckEd53mt5II63quxkgvqOHFrJRfUcYTWSi6o40yslVxQ&#10;xyFXK7mgjlOrTvI4djqijr+t5II6zpVayQV1HBS1kgvqOPhpJRfUcZDTSi6o42CmlVxQx0lLK7mg&#10;jqOTVnJBHWchreSCOg43OslfxxNH2IXAy0CAF0cQvQwEenGq0MtAwBcHBb0MBH5x9s/LQAAYx/m8&#10;DASCcUTPy0BAyNkYMwOBYRyk8zQQILIvycvgQljYjIUikRNsVhUupAUCLwNFIjyGl4EiESbDy0CR&#10;CJfhZaBIhM3wMlAkwmd4GSgSYTS8DBSJcBpWBkpixDkrLwNFIryGl4HaRJgNLwNFItyGl4EiEXbD&#10;y0CRCL/hZaBIhOHwMlAkwnF4GSgSYTm8DBSJ8BxWBkpsxIEbLwNFIlyHl4EiEbbDy0CRCN/hZaBI&#10;hPHwMlAkwnl4GSgSYT28DBSJ8B5eBopEmA8vA0Ui3IeVgZIdccrDy0CRCP/hZaBIhAHxMlAkwoF4&#10;GSgSYUG8DBSJ8CBeBopEmBAvA0UiXIiXgSIRNsTLQJEIH2JloAQIO8fMDBSJcCKeBopEWBEvA0Ui&#10;vIiXgSIRZsTLQJEIN+JloEiEHfEyUCTCj3gZKBJhSLwMFIlwJFYGSorEJnMvA0UiPImXgSIRpsTL&#10;QJEIV+JloEiELfEyUCTCl3gZKBJhTLwMFIlwJl4GikRYEy8DRSK8iZWBEiXc2GVmoEiEO/E0UCTC&#10;nngZKBLhT7wMFIkwKF4GikQ4FC8DRSIsipeBIhEexctAkWgyJ7xnWKPQIbA0UPKEV4TNDBSJJn/C&#10;HbpSBZNB4T0OzcBEIqRJCeVzg6TZBopEk0fhIQzVwERiXCdawsIml8Kzn5qBaRPj0s+qgYlEJVS4&#10;HMTrhbias2hgcircl68ZmDYx7s+sGphIjBsxawYmEuOOy5qBaRPj2sqagYnEuImyZmDaxLhcsmZg&#10;IjHui6wZeEjkYpqaQQgco8p1UJqBNzvzPLRm4CGR56w1Aw+JXDauGXhI5OiTZuAh8R5XJY7dGAKv&#10;FwSJ3GVlZiBIvJscC8fmtQomEpVj4Yl5rwpxKWBpRJNj4RpZzcBEoh4N4UJJswqKRJNj4REUrYKJ&#10;RD0gcjc5Fu6rUg1MJOohkbvJsfBCmmpgIlE5Fp4j8LrxclTE5Fi4mU+qYHIsvOykGZhIvBwYMTmW&#10;++XIiMmxcOuHVsG0iZdjIybHcr8cHDE5lvvl6IjJsXD7qrSBybHc9fhICKyJRQ+Q3E2O5a5HSELg&#10;aaA20eRYeKRXG9G0iXqQ5G5yLDyTrhqYNlEPk3Bu2mxEtYkmx3JXjiUEVjfqkRLuEDIzUJtociy8&#10;0ym9YHIsXCehGZh+oh4tuZscC3dPqgamTdTjJXeTY7nrAZMQeDhQJJocy105lhBYGugxk7vJsXCn&#10;jvSCybHwJo9mYNpEPWzCSzhmG6hNNDmWux44CYHXC2oTTY6FG8+0EU0k6rGTu8mx3JVjCYHVBnr0&#10;5G5yLHc9fBICTwNFosmx3PUASgg8DRSJJsfC5XCCA5Nj4Y5XzcCcnfUgCtcmm22gNtHkWLi0Xapg&#10;cix3PY4SAqsb9UDK3eRYeJNIq2DaRD2Ucjc5lrseSwmB1waKRJNj4XZKbQMTiXo45W5yLHflWEJg&#10;tYFyLHeTY7nHA3YlimNyLFxwqBmYNlE5lrt5TuWuHEsIvEZUm2hyLFztrG1gzs7KsXCbqVkFnZ3N&#10;Eyt35VhCYDWicixcUm5moEg0ORYeKJReME+u3JVjCYHXBrpiMU+vcGe0VsG0icqx8FiFWQW1ieYZ&#10;Fh5r0SqYs7NyLNyGZ1WBB3arBiFwunFRjiUEXgaCRN5BNjOQ2Xkxz7Fwoai2gWcTuV5RM/CQuCjH&#10;EgKvEQWJi8mxLPH+0zi1hcDTQPzExTzHwjurooHJsSzKsYTAqoJyLDxHbGagSDQ5lkUv4AqBVwVF&#10;onmOhbvStRdMJCrHwnMHZhUUiSbHsijHEgKrEZVj4f5IMwOZnReTY1mUYwmBVwVFonmOhWdrBAcm&#10;x8Lj5pqBaROVY1nMcyxcAqwamEhUjmUxOZZFOZYQWN2oHMticiyLciwh8DTQ2dnkWLghVnrB5Fi4&#10;YVYzMG2icizcam+2gdpEk2PhgmitgolE5VgWk2Ph5RjVwESiciw8x+Q1onIsi8mxcBW4VMHkWLgW&#10;XDPwVizcYq4ZmEhUjoV3GcxGVCSa51gW5VhCYNkD5Vh4ldTMQJFociy85yi9YHIsi3IsIbDaQDkW&#10;3lU3M1AkmudYeIdF28BEol7ptZgcy6IcSwi8RlSbaHIsi3IsIfA0UCSaHMuiHEsILA2UY+FBKzMD&#10;tYkmx7LoFV8h8KqgSDQ5lkWv+QqBp4HaRJNj4b52GUzmOZZFOZYQeFVQJJocy6IcSwgsDZRjWUyO&#10;hXcYpBFNjmVRjiUEXhUUiSbHsijHEgJPA0WiybEsyrGEwNNA184mx7IoxxICSwPlWHhoxsxA184m&#10;x8KrDYJE8xzLohxLCLw2UCSaHAsPaGkVTCQqx8KrPWYV1CaaHMui51hC4DWi2kSTY1mUYwmBpYGe&#10;Y+G1QzMDRaLJsSzKsYTAq4Ii0eRYeBZVkGjeEbYoxxICrwqKRJNj4QlsrYKJROVYFpNj4THhqkEI&#10;nDZYlWMJgZeBIHE1OZZVz7GEwNNAkMhrMmYGgkQeYzIzkNmZV0jNDASJq8mx8Aaa4sBDIg/Xagbe&#10;7MyDxZKBybGsyrGEwMKBciyrybHwappWwUSiciy8F2pWQZFociyrciwh8BpRkWhyLKueYwmBp4Ei&#10;0eRYVuVYQmBpoOdYVpNjWZVjCYGngSLR5Fh421CgbHIsq3IsIfCqoDbR5FhW5VhC4GmgNtHkWHg6&#10;XBvRtInKsfDAqFcF5Vh4cNrMQGdnk2PhzTlpA5Nj4a1BzcC0icqxrCbHsuo5lhBYQFKOZTXvCuO5&#10;b20D0yYqx8Jzrl4VlGPh1VQzA1k788aomYEi0eRYVuVYQmB1o3Isq3lX2KocSwg8DdQmmhzLqhxL&#10;CDwNFIkmx7JenkoxOZZVOZYQWFVQjmU1ORaenpXRaHIsvHiuGZhIVI5lNc+xrMqxhMBrREWiybGs&#10;+nRKCDwNFIkmx7LqOZYQWBoox7KaHMuqHEsIPA0UiSbHwvuzgkSTY+FxXs3AnJ2VY+FZebMNFIkm&#10;x7IqxxICrxcUiSbHsuqTKiGwNFCOZTU5llU5lhB4GigSTY5lVY4lBJ4GikSTY1mVYwmBp4Ei0eRY&#10;VuVYQuBpoEg0ORZev5bhbHIsq3IsIbCqoOdYVpNjWZVjCYGngdpEk2NZ9RxLCDwNNIpjnmNZlWMJ&#10;gaeBRnFMjmVVjiUEngaKRJNjWZVjCYGlgXIsq8mxrHqOJQSeBopEk2NZ9a6wEHgaKBJNjmVVjiUE&#10;ngaKRJNjWZVjCYGngSLR5Fg25VhC4GiwKccSAi8DmZ03k2PZlGMJgaeBzM6bybFseo4lBJ4GMjtv&#10;JseyQamUYygh8DSQ2Xkzz7FsyrGEwNJAOZbN5Fg25VhC4GmgSDQ5lk05lhB4GigSTY5l07vCQuBp&#10;oEg0OZZNz7GEwNNAkWhyLJueYwmBpYFyLJvJsWzKsYTA00CRaHIsm94VFgJPA0WiybFsyrGEwNNA&#10;kWhyLJtyLCHwNFAkmhzLphxLCCwNlGPZTI5lU44lBJ4GikSTY9mUYwmBp4Ei0bwrbFOOJQSeBopE&#10;k2PZlGMJgaeBItE8x7IpxxICSwPlWDaTY9n0HEsIPA0UiSbHsinHEgJPA0WiybFsyrGEwNNAkWhy&#10;LJtyLCHwNFAkmhzLphxLCCwNlGPZTI5lU44lBJ4GikSTY9mUYwmBp4Ei0eRYNuVYQuBpoEg0OZZN&#10;OZYQeBooEk2OZVOOJQSWBsqxbCbHsinHEgJPA0WiybFsyrGEwNNAkWieY9mUYwmBp4Ei0eRYNuVY&#10;QuBpoEg0OZZNOZYQWBoox7KZHMumHEsIPA0UiSbHsinHEgJPA0WiybFsyrGEwNNAkWhyLJtyLCHw&#10;NFAkmhzLphxLCCwNlGPZTI5lU44lBJ4GikSTY9n0HEsIPA0UiSbHsuk5lhB4GigSTY5l07vCQuBp&#10;oEg0OZZN7woLgaWBciybybFsyrGEwNNAkWhyLJueYwmBp4Ei0eRYNj3HEgJPA0WiybFs+h5LCDwN&#10;FIkmx7LpOZYQOBrsyrGEwMtA9ifuJsey63ssIfA0ELZvNzmWXe8KC4GngbB9u8mx7HpXWAg8DYRj&#10;2U2OZddzLCHwNBC2bzc5ll05lhBYGijHspscy67nWELgaaBINDmWXc+xhMDTQJFociy7nmMJgaeB&#10;ItHkWHY9xxICTwNFosmx7MqxhMDSQDmW3eRYdj3HEgJPA0WiybHseo4lBJ4GikSTY9n1rrAQeBoo&#10;Ek2OZde7wkLgaaBINDmWXTmWEFgaKMeymxzLDqVSyPsQeBooEk2OZddzLCHwNFAkmhzLrudYQuBp&#10;oEg0OZZdz7GEwNNAkWhyLLtyLCGwNFCOZTc5ll3vCguBp4Ei0eRYdj3HEgJPA0WiybHs+h5LCDwN&#10;FIkmx7LrXWEh8DRQJJocy64cSwgsDZRj2U2OZddzLCHwNFAkmhzLrudYQuBpoEg0OZZd7woLgaeB&#10;ItHkWHa9KywEngaKRJNj2ZVjCYGlgXIsu8mx7FAqdXY2OZZdOZYQeFWQKM5uciy7ciwh8DSQKM5u&#10;ciy7ciwh8DSQKM5uciy7ciwhsDRQjmU3OZZdOZYQeBooEk2OZVeOJQSeBopEk2PZlWMJgaeBItHk&#10;WHblWELgaaBINDmWXTmWEFgaKMeymxzLrhxLCDwNFIkmx7IrxxICTwNFosmx7MqxhMDTQJFociy7&#10;ciwh8DRQJJocy64cSwgsDZRj2U2OZVeOJQSeBopEk2PZlWMJgaeBItHkWHblWELgaaBINDmWXTmW&#10;EHgaKBJNjmVXjiUEjgaHciwh8DIQjuUwOZZDOZYQeBrIiuUwOZZDOZYQeBrIiuUwOZZDOZYQeBrI&#10;iuUwOZZDOZYQeBrIiuUwOZZDOZYQWBoox3KYHMuhHEsIPA0UiSbHcijHEgJPA0WiybEcyrGEwNNA&#10;kWhyLIdyLCHwNFAkmhzLoRxLCCwNlGM5TI7lUI4lBJ4GikSTYzmUYwmBp4Ei0eRYDuVYQuBpoEg0&#10;OZZDOZYQeBooEk2O5VCOJQSWBsqxHCbHcijHEgJPA0WiybEcyrGEwNNAkWhyLIdyLCHwNFAkmhzL&#10;oRxLCDwNFIkmx3IoxxICSwPlWA6TYzmUYwmBp4Ei0eRYDuVYQuBpoEg0OZZDOZYQeBooEk2O5VCO&#10;JQSeBopEk2M5lGMJgaWBciyHybEcyrGEwNNAkWhyLIdyLCHwNFAkmhzLoRxLCDwNFIkmx3IoxxIC&#10;TwNFosmxHMqxhMDSQDmWw+RYDuVYQuBpoEg0OZZD7woLgaeBItHkWA4olcIzhcDTQJFociwHlIpo&#10;YCJROZbD5FgO5VhCYLWBciyHybEcUCq1DUyO5VCOJQReFSSeeJgcy6EcSwg8DRSJJsdyKMcSAk8D&#10;RaLJsRzKsYTA0kA5lsPkWA7lWELgaaBINDmWQzmWEHgaKBJNjuVQjiUEngaKRJNjOZRjCYGngSLR&#10;5FgO5VhCYGmgHMthciyHciwh8DRQJJocy6EcSwg8DRSJJsdyKMcSAk8DRaLJsRzKsYTA00CRaHIs&#10;h3IsIXA0eCjHEgIvA+FYHibH8lCOJQSeBuInPkyO5aEcSwg8DcRPfJgcy0M5lhB4Goif+DA5lody&#10;LCHwNJAVy8PkWB7KsYTA0kA5lofJsTyUYwmBp4Ei0eRYHsqxhMDTQJFociwP5VhC4GmgSDQ5lody&#10;LCHwNFAkmhzLQzmWEFgaKMfyMDmWh3IsIfA0UCSaHMtDOZYQeBooEk2O5aEcSwg8DRSJJsfyUI4l&#10;BJ4GikSTY3koxxICSwPlWB4mx/JQjiUEngaKRJNjeSjHEgJPA0WiybE8lGMJgaeBItHkWB7KsYTA&#10;00CRaHIsD+VYQmBpoBzLw+RYHsqxhMDTQJFociwP5VhC4GmgSDQ5lodyLCHwNFAkmhzLQzmWEHga&#10;KBJNjuWhHEsILA2UY3mYHMtDOZYQeBooEk2O5aEcSwg8DRSJJsfyUI4lBJ4GikSTY3koxxICTwNF&#10;osmxPJRjCYGlgXIsD5NjeSjHEgJPA0WiybE8lGMJgaeBItHkWB7KsYTA00CRaHIsD+VYQuBpoEg0&#10;OZaHciwhsDRQjuVhciwP5VhC4GmgSDQ5lgeUSmF5QuBpoEg0OZYHlIpoYCJROZaHybE8oFREAxOJ&#10;yrE8TI7loRxLCKxeUI7lYXIsDyiV2gYmx/JQjiUEXhUUiSbH8lCOJQSeBopEk2N5KMcSAk8DRaLJ&#10;sTyUYwmBpYFyLA+TY3koxxICTwNFosmxPJRjCYGngSLR5FgeyrGEwNNAkWhyLA/lWELgaaBINDmW&#10;h3IsIXA0eCrHEgIvA+FYnibH8lSOJQSeBjI7P02O5akcSwg8DWR2fpocy1M5lhB4Goif+DQ5lqdy&#10;LCHwNBA/8WlyLE/lWEJgaaAcy9PkWJ7KsYTA00CRaHIsT+VYQuBpoEg0OZanciwh8DRQJJocy1M5&#10;lhB4GigSTY7lqRxLCCwNlGN5mhzLUzmWEHgaKBJNjuWpHEsIPA0UiSbH8lSOJQSeBopEk2N5KscS&#10;Ak8DRaLJsTyVYwmBpYFyLE+TY3kqxxICTwNFosmxPJVjCYGngSLR5FieyrGEwNNAkWhyLE/lWELg&#10;aaBINDmWp3IsIbA0UI7laXIsT+VYQuBpoEg0OZanciwh8DRQJJocy1M5lhB4GigSTY7lqRxLCDwN&#10;FIkmx/JUjiUElgbKsTxNjuWpHEsIPA0UiSbH8lSOJQSeBopEk2N5KscSAk8DRaLJsTyVYwmBp4Ei&#10;0eRYnsqxhMDSQDmWp8mxPJVjCYGngSLR5FieyrGEwNNAkWhyLE/lWELgaaBINDmWp3IsIfA0UCSa&#10;HMtTOZYQWBoox/I0OZanciwh8DRQJJocy1M5lhB4GigSTY7lqRxLCDwNFIkmx/JUjiUEngaKRJNj&#10;eSrHEgJLA+VYnibH8lSOJQSeBopEk2N5QqkUlicEngaKRJNjeUKpiAYmEpVjeZocyxNKRTQwkagc&#10;y9PkWJ7KsYTA6gXlWJ4mx/KEUqltYHIsT+VYQuBVQZFocixP5VhC4GmgSDQ5lqdyLCHwNFAkmhzL&#10;UzmWEDga3L4pyfKSmFkIzUIWHuNHAoHjS2JqIaaRLDxEkkAg+ZKYWoh5JAsPlSQQWL4kphYyWZOF&#10;h0wSCDRfElMLmbDJwkWnEi+3bybzQoILOk3uhSwu6DTZF7K4oNPkX8jigk6TgSGLCzpNDoYsLug0&#10;WRiyuKDT5GHI4oJOk4khiws6TS7m9k3JmJfEGyNKx5CFazuVkCELz6skwQWdJidDFhd0mqwMWVzQ&#10;afIyZHFBp8nMkMUFnSY3QxYXdJrsDFlc0GnyM7dvStC8JB46laIhCxedStKQhYtOWJniq5KFO7Mr&#10;UUMW3rqHBBd0mlwNWVzQabI1ZHFBp8nXkMUFnSZjQxYXdJqcze2bkjYviYdOpW3IwkWnEjdk4aIT&#10;pkbQaXI3lHmxnSZ7QxYXdJr8DVlc0GkyOGRxQafJ4ZDFBZ0mi0MWF3SaPM7tmxI5L4mHTqVyyMJF&#10;p5I5ZOGiE/ZG0GnyOZR5QafJ6JDFBZ0mp0MWF3SarA5ZXNBp8jpkcUGnyeyQxQWdJrdz+6bkzkvi&#10;oVPpHbJw0akED1m46ITREXSaHA9lXtBpsjxkcUGnyfOQxQWdJtNDFhd0mlwPWVzQabI9ZHFBp8n3&#10;3L4p4fOSeOhUyocsXHQq6UMWLjr1+jKycP1OJX7IwvU79QozsnAjSkr+kIUXcyfBBZ0m/0MWF3Sa&#10;DBBZXNBpckC3b0oCvSQeOpUGIgsXnUoEkYWLTj1uQxYuOpUMIgsXnXrkhixcdCohRBYuOpUSIgs3&#10;3qmkEFl4rBAJLug0eaHbNyWGXhIPnUoNkYWLTiWHyMJFp9JDZOGiEz5InAOTIaLMy8xuckRkcZnZ&#10;TZaILC620+SJyOJiO02miCwu6HS5IuL30iMhsdBJ2PWShYlOYmOXLEx0EsC4ZGGik1XmJQvTdrIU&#10;uGRh2k78tUsWpu1kUr1kYdpOLN8lC9N2As9LFiZXdLtwRSHx0Hnhim4uV3S7cEUhMbW4oNPlim4X&#10;rigkphYXdLpc0e3CFYXE1OKCTpcrul24opCYWlzQ6XJFtwtXFBJPiwtXdHO5otuFKwqJqcUFnS5X&#10;dLtwRSExtbig0+WKbheuKCSmFhd0ulzR7cIVhcTU4oJOlyu6XbiikHhaXLiim8sV3S5cUUhMLS7o&#10;dLmi24UrCompxQWdLld0u3BFITG1uKDT5YpuF64oJKYWF3S6XNHtwhWFxNPiwhXdXK7oduGKQmJq&#10;cUGnyxXdLlxRSEwtLuh0uaLbhSsKianFBZ0uV3S7cEUhMbW4oNPlim4XrigknhYXrujmckW3C1cU&#10;ElOLCzpdruh24YpCYmpxQafLFd0uXFFITC0u6HS5otuFKwqJqcUFnS5XdLtwRSHxtLhwRTeXK7pd&#10;uKKQmFpc0OlyRbcLVxQSU4sLOl2u6HbhikJianFBp8sV3S5cUUhMLS7odLmi24UrComnxYUrurlc&#10;0e3CFYXE1OKCTpcrul24opAMWvzDr3/47e9//ue//f5P//jrH/7jj7/9/tOffvn5Tz//9PsvP//+&#10;80//8cvP//HzT//yy8//Eml+/cNff/3939q38Z8//Z9ffr7vK++i0Wn/Fv99u2/EU+PT//mX//3H&#10;//qXV6Lff/r7Lz/f1oVD3GeF+IgLYzMs9f7yT3+uKe68EX1GB+87uyd6+D2/y3//2kq48xLPGQqM&#10;79e+STq/++1Pf/nbH18VeZfZ0m7r/d6I4/u2wAllX72//O1//cu///Zf/vj/io4bOraNjqRb9/Mu&#10;H1rqVGm77VvbRcPPXLP7yvb9M7sqm0W/o+/yDkOUsj6WvHIdXEM6ae/8r/VRawweZm57H/l5C5br&#10;7ML2Mymaj8HPvBfSw3MTJZe0H7JmH9xp0ciaOr0A1+scOGiBfH4260xzt7XtkPad9b5lwO5Ta68P&#10;FqCJwGVH8RwJE3V+0pE97Yd+3rZeqWXZT3+vK/YlumrPfgef+7ovLcJx3+50bQa43/hMlDfo7euS&#10;FwCSAt8vU+R3+W//fru1TZHx/b0b//zua+24hCteGgliBVDRsBn3fitXK3oWyZVLGIxMBgYLgrkC&#10;5taIwDvKt1c8s0m5DOHWCDp+Pda3I/XDvnwC9xbuJyl3Z5eRwcnyrQ+r668M8LdSmTaM6I+L5Z2x&#10;FhGhffd2Sq/Xhzs2WhwN6G78rwxX7ODR9nKcYyqN54/Lja3xa9tnSlpM0Av2WTDMxx4HOc7OA9i1&#10;F2A1UKz//KWhSJA0MLGxNXdGUSZ2Lyed/C7/ze9XNiePNiPrl9/VevZUe54IpxQmiNc0/67Ztuy9&#10;xVdaXNqUvmwsWug4XEn4w76EIqHk1DcsoGTNy78t7nTfAp7S5LyK02gvfsYS5WRTa5l1b7W93Tik&#10;nCZov7+f4sjv8t/8/k4pqSPg6hNufldLy1TY7kbV3rd9bSG73qYsQ/PVMX6mTWvN8Dpzxz0/M8tn&#10;P9ay6l9ZMg9395IP2lSyptG6tThu7TXXt2JMh73Jaf73+u7HvXl7Mt7SEPFU7jkx9Kxpx/Tm7tux&#10;bedaZ/iZejY35f3zlE0gUE7W2Ucfsl7QpivG7FYsJM7WS9dz6GJe3quGH9f5Hk3Ys86070o9+bkr&#10;xgCunbHcaIa0CkcqdqlzIq318HJj3koEj6nyu/w3v79jOHrL0lK5mMjvPuJoiaFxkod01wUoy4Ia&#10;5yKDnzF3r3mxV3yhyXuP7FiFz2Pzc8k4Ri24Cfoz7Tvr9ciTkfEzDkWx8cvWNyoPP1/a9HPJ25ab&#10;Coa075K3x3vu+aAYVr/PEDFq01rXsrLVs3ewQT3VTG/GNPAJM5lvLS1L4bmdFiSlu/BTq41fEPUJ&#10;mQdVZApYGBVtcxaONtV8wXiyTalTn/keeztO/W5TxkcHCsbnjNsOPy979yPwdN6bGn48Nqlkvn/F&#10;UokVRp1dFoxs9925EelkpN8l41R114hZ6s2wTpRMjdt5PkrOtO+sRwR/+JkVTm+x/vNka9+ZgNMe&#10;YY/PUM67ZFyxvpz58DP7pPqM2ptkruR79G0vmZmjmro7rQ1sTiOLl6Y/h9/RU2dfTZZ8j3VwZv2y&#10;x+MaDVuJL50/J4R6k+AOhNt7KvbA2jhzbSxFs+QreG8YgT60edNDPCeMP2vGLDkH3VydoUhwODMt&#10;zmjFNoJn7+frcL/RJL0zRptTbUf9q1kS9pvtvaeOWLcX88su5XzqK+YFdT84AJJvkWFh+dawJPiZ&#10;j1u2V/fEekdymvhoTD7u4GvGH2HAnHFvW/j4OX3NS2unFc3acti6BzRYkfU9rfld/nt+j2v5Hvix&#10;RsiIWX72qUm5+yh3w7FoAY2yksKpSoyxijgJjKz1k6+79x3jIAusBdW/mq6sj3p7XVdSGK6+lMCB&#10;ON3eXizR2W6Ww7GbHzRccvy2E8R1qlV+0BjdIwKl1eXn0vi8n4MVMoNrHj0PzFOPPHBKoy7fMHtx&#10;TcdpBJgV6nD6cmFem/XrlT0MHMBvnbgygfYdxe+lfSKkAW+lY9tRvjurqoi4gGbgmt/lv+171hv3&#10;DJ2szyVm8+9/f+DLpEZhAtNZyXxr3bIUVg9pOFamJhn8RCZZBJzN+PFnPLf+M8avbyP78ZS6cnYh&#10;19c0ZSxxxtG9Rqiy2YaVW6xlQbXSAWkuac14UOFsnVrL+lfvCSxWc7dJu553bOdIuK0sTNtmKjrq&#10;FTotimGK2u56fn5NkR9L/k5MFaS3fVL39bjjljfdv8TOxn0E6boTpYkA5llm9m3+22oY4ZucIfHz&#10;ln4VRH73sV02XI2MIkYp52aO3i4syI+2fRy1mY5eq473zysRoLa8YKUwPLldsfB1uxzLDQvWwBbg&#10;yGXN1+1yEE7IhVPMgYr5rG9rF5YW+Ub8nTH1fjQjv/t6xB/Y8fSkImzcAfdW7lOjgtt87OO+ssKo&#10;4WZwGPHEl5Va8SdOJiSblIfTIv58/jqO6FpQ/eusKWZ16VMBwfRb8d149ybiAM04Xkznf8Imf9fY&#10;XyaKss574j2h5qlUzEDZl7V+9a+ztnhGcZS4JWVqqxljSbORPwQY6cwelWe+fe+XqbAtf7Vix5Do&#10;Jbj93KlCKnV1AvCkegQjXL95y8mtgo+0jFeCg1sP815SwiDhsYxmNSx891AxoWdQ8+IzfWxkcNJX&#10;lDECxKkZwsPXYnES09a/qY+5YglvJNn1wZdizPfgV++9PoBYEPVVW0SUPk8SOfjb0KF5OyCiYxKH&#10;+dmnxsEDgIHJEcV0VBAYI7u3ejgj9VdC9n3BzPU33YjVgupfTVcCtd0L6RaiV//GI6DdI9AZlue7&#10;e2DQnEEPhnnajwhin/tzs1gs/7OdYGOCzMmn/3qQNpUiVHD6g1NQOIB2LqNX/PLTWewZY/ISYytf&#10;1kYmpodTfnYQlNGwF6EM7E+NHP579u1KwKi6SAdDLPGJzxUx4sFb+HLWqAV9Z9ohMth2DxDuoVa5&#10;HPj+tENYBRPfqhu0W1lNPjC13W1jKGMdB515uzZolnPaYdI3ViA8vBvLmZZUGwOfl7bMX+n6qtSd&#10;mTL9B1Z757JoChjYlnyO6r7iudSlDU5L3p9/XzHEdQXyAlUWG4vszzai9tc5+g6m0VyBEN9pSTse&#10;A+jpZV5//apfa0FfA2OjsRJ3QZH1ONr3gbHjceSstDD8iGYMXb/T2xnfWPBVbgUYO19n0HCJmTK9&#10;UNG5jKizqYgOLblWD267BotitPYRhgE8fatsyJ2f04rDu+ynylPAwMvBrWqIY8Y6TwH0jMFYtxhX&#10;pca2wJrQaqfPPVFboJyGd4noSonNli64NjI+cM4GsfpiJE4XS8AkZ4NwOGozYh63bGQ8+WjSoee/&#10;hJPU9kvvPbZ7ZHSVFeXR98698ZgTaBs9JGjn/e6sbpknWkXzs/w3P9/25EiWlXrqtHz5/JlO3xIk&#10;avZefvb1yLpzejLI75cVIw537zvSv6oK+w4IrTS7R4oI75yd1kv7MCbunHBnndTKYTjXQXHn/pFH&#10;Rn6JFrAuHTsMD5mfW5kxn50gmxoWd7yMiOO9arhEEK5kfSNy0uOv78bLYUN8NdjMlpo1ynuPY6ll&#10;Rc7Zizc8B2xVS8sMUIcGsQZOArcB+7Zq75KJlnW98aDB8+zgADG8ypZ1Dh66DEp+xkFMxWBHzlnv&#10;XTIRnzRggDUI8vmSiXRkbO09pHvWYCcmu7MzcCSFzORFPybO/PkVi50umRjZLU3nQilnDOldMjHV&#10;3trcKVtnxhvP5ILRs+SV655onvmS8dVT65U+PXvqXTLmtHsgF4sP+hb2grSSwXYfvRVT9a+GMMIW&#10;BLFbWkZJdddgWsm6NSfMSdxHQqXeijEy0koS0HicccOpUXUDFn2zxsp6sPqnN0xuj3avF58MEpej&#10;L6kYc+QZRp0rmWhMn7dp2XBIx0phjfckDyJwVqfBGxXum2hWlgLvyyZ+PJ4PJrfekaxs6pxzwwd6&#10;xw9Z3ld3g2UPemc/e64mm0fCyW39zI6Mc0T2joytDr0juzv5/pnwYg9sxtT4gsFka3MGtzvIVPBW&#10;vCQ4or3HGyLkIyZux0nudY6tHcaowhPKtyYJweFq136m3OAHT/ebGVVgsLMuR5n2M51lWE/MZV8V&#10;rw+cvzpsduL+OZV9COZi1Fh9t5JjnWq0dtDTabcJT0soi8MGPDja6sxobtfM936OPZw9ddxpYrQ2&#10;QYtYLLzaiz2AQl0QkY3dXPlz7FMrg47IbreA+BBfBR8+2rBY3XatL1wNuwXGn+nICkCInPcWV3De&#10;PataVvomzW6u7NJtJ41ip9374pv8Lv/t329b37fcd+YxgvK7/De/x9dphxuw7QRmsifyu/y3f0+0&#10;Npt3bL/8rtYmUxGOSF4gouAyBCD8+mr9Q5dGBDLXoChooSW21KSH8AmIENG5tPoAY8iOPJ1KZNob&#10;ISwolh4juDIpOx3bzdWHocsISb3fMeg5S7jjkveJha0ZMgR2HNx2XUEwBhH3GaelnRfg+/rZtITQ&#10;A0tnYa5Glg2BfU8gsFYTfdypcq4LXevPGjQ7kphni1N0g8N6AcPcTN2HaSm2K2dU4OsZLzHeUA31&#10;sOeiEDYVPyIa8uuxRlDqrWOsrtPeZr4fxw4zKgHTpjohBXFED2Jfffr4VLMtzwje6Wk6t+lYy6p/&#10;Zf2g0Rip58z0wYsAR7loWLHK4rpDx61pid7hnwuCs+5ZZuyiaAwxqVgR/6BNH8SSU0eCfudqbeiD&#10;zzXjPazOqV2CT0zH7FLKJr+6jA+m1V4z1mlnMP9Ss48l8/GbIf3g6LL2zD15BKAxyGVsPphEcpsE&#10;mxwhr+d7M2CSq453wKaPENa53bCzzm5k5vtnPMrOjhIsP23KZJ1BQvfqsBDiH2GC+yYaolcsUWqd&#10;6auccYhW4TXP15m3pvv2nWvk7Aa6+6EDmPzomNESsjIIX+6F/wU7Cs7O8V17VhDMgg0Hu6Wii06f&#10;bECkfr8yjTbbw4TxOMO+w/e1tDZOYlNZO/t7X1g71FAyC3oWjg3BC8P+bLTem3Qv+6CajthKx/Nj&#10;HwwuRkvL2Zi6JCeIwbImG414Rp3qmRNjwLbUBE++6s0vI1oslPoAYmZ7A/GrMBC8wp79QRz8zTFk&#10;P+S/Z8syL8XL1K9O53PMUev0/Oy7ISoc3eb13jFjPRzxlW4EtTjf0ZqDFCwSpbQs9VROv7/SYPJ9&#10;vDeR24fJ//1od36X/7b8OX5BHKXV/pM+36k9t7m807Lm7qb7y9pzIw9gaaUxN3WOLbXKf1M7/Idc&#10;Sd2J5vb2ze/y3/49vm2DKgcK1n4nSH73dW0Wdtdl4BREx5r2HPtfVYZFHAcKW11iSZ3bJLKs/PfU&#10;bUH53EVAJOlmqBZHifrmPiaBxqlhMb7SLVLEIv8F6ldtvh+mje/7BIj/HJsWqmfzySaxBuS50Swl&#10;9oEVc8rPez+bg+mVHY38TGgrU8eOhXk7H2RcXrBMHJO9omUK4WfCqTkuWY2epEFaQ06bAau2ouTb&#10;2Bj3YztPKiqb4OIsd7/XKTs6/00wlvrhC2Yp+d0XbUrUorcKBqk4BNLkjIjiy9d+xDQZsQXSPu7J&#10;BLCw5f/RKu9Gg03vijEjiJ3/EqO1ll8PQDJfcl8THcTa9EcDMAJmrZPhZ2J3bMVstvPZH6x8mBfa&#10;kIBZJaRaP/9atWXB3W0zNhGUtxF+j79ayzbkib2mq8qqsu2qzAZlORhhzXOIskw4bybsv8JgJ9gw&#10;mkQDm7a1oFpF/IIVvv3MEo37hV35Wf7b9KOP4YfOz1mlXwBdy8pEpMm2iO3ABZ9M9uzba1nC79dx&#10;uWACMzxF0ey/+1ipT8XiobL6ahmzs+Fsj2wtPKoIlJw1id0mZVQQ28SHOH+98wjD+8LXHwZWieLG&#10;Dt1XxnHotHJDrFf60SrMECHrqE9XqvxKyMOobUQu0kCBnHpeN5Z1b68Du1qLxU/MvTh3AkK3z8j5&#10;2MggMv12Fo+4KqU+ELc53linxKn6sbZEPJKloJ2GZ+F+3MhMjTlOCMTGFqUxY2qfE3OcCpO+jSNb&#10;2beA8YsNXBX4RNfD8Tp7Fbft5N0GD1w/j8hG//xHPhvdHttkz9w5D97ntcw1/2126asa5Gcfeyoa&#10;JVX60Cj0Y/6K7vUkVwSGMxxk9hQHr/FdWtVYmtVAE5DYc7EajHkd/Kyge6g/TrF1OrfWr/51NhE7&#10;fbujubACOUdSjjP4he70sRRj68kIn4iQZFssHPc39kYzEXeCgc048SjEgMs4QZfNGDcrVNQShtzT&#10;uYHQe56oBWK1fvWvVltcizR176S9thjYDMIssESnC91/ZaLKEfz+da5YtkjkSuBDbZmh3vW5NDK+&#10;eY5gt28JcKWnytnHvW4aDa6qXUkPW0Nti2Hn3D2BmROOQSeegc2p2kb4KrcssxonzDb2LfYh3z5i&#10;ZgE0peeJ+7MHJ0cBFun161yxr/NyLSn+Wd2gCCn4NjTXcfvqlZaW0XTONnPFRhQxNYZBrwwzcVn2&#10;SLWM+4yRkGK7Na5v+5VGNqax4Lr7xHtjVVGakX3fsTu9za34LmU+4axev7mEjR34ntFBU7Vl2YuF&#10;axnTe+fu2qxPOGVZ2zijdiuzDQGZIy3ce80yVyxTdiKZI7xyQmtUKg5012ksQpJppaBL3udYqoGo&#10;fzWH7BGj4Kzth2KjOumuXYslZpRBpfcyaqq2K7ucku0gKCNLLE6V9BN6H/wm4kB58oMVDdz0dN+O&#10;nh5X4jxlZL524LSevyIZRKXpxL0Znr0qLkrOu216Xu9xMuVEKUPnhAtNlJ/lv+3zr6qWn33qwtpa&#10;OHRlnHy/pcsY6yvhqS4kQPo9bOCXZCzlA64IHqfFdwE7DrG+CujDk60y6UQwhbabf/qv7KXP+Y2r&#10;5SCDp5HDVPpICgAvABsxWnwch05YMvu262V6sV8tAGtvfr2ChGxi1/5pk24RM+zm7L2ETIScQIoU&#10;uV6NFNeDZPr9PXZ1nUBlL8jVS/2edsS+Ujt4fuLgrVm/1I6lXDqRAY7r+c3aMq1O4WI023t7cnKv&#10;rnnZuUj8/jRl2F68ujIj8DM7+vJnllvGTERa3no77SB7zGJv/Nj7RErx1vJn5tnquvIzeufPIKUf&#10;Rqi1rH9lnfe40eHVL9h9spaSiUW19TT9x4bVMvbZ9EjqrPOIm1pW/StLBvJdayx93RSEP8Vaqk0N&#10;ACbAM7i3QfWzzG54os3eLycUa/m5ZMLcSQvHJr26MMalYmGaWTPYqmNNJHnF328lE6c55++LSRP8&#10;E/DDpctUAcqG4fwu/22tcwdhuZyN4YIvfzoY+V3+27+H6W7zLJ5m21Y2TARftATWJFMRTKiMEy3B&#10;rQL5M5OXdhEWMH0VvLDYqzfrBMX+OkJ6rT2Yjs8jC2nR2OsL7tIggcsaUAF3WJ9EPDOB4VrTt4yW&#10;zDr2lNewMM42m8JeijEgXjvdC+4Im3bFWLCd5OGl9z+3NptbmsOJu0nWxcaLEcCCldgVP3N8IOuM&#10;x0zLz7d2LAYzLSnP6OW7tYvhY7OZlMxxsUb5U3m+NUoGXljvszlxk+MU3diccalJWjYwEIe4ys/s&#10;t806s7qCb/lc5y/puUAZNqqVzxzLPHK22nvu+NhXBBxzhz08ABah9hW7GHIDR5ATMAlFb2KHeckI&#10;cWtmki/0LraqjWR8z9yW8Zq7WPWWJqEzmmcbhHHcO1B+RptuVVkPdaKo1rL+1UomEMAetAZ9DJ/w&#10;EiwsmQBzZHBsRRTjwpc+PRJiO23J3MiAeN37PEI4hRFWKkV7toUAzgZZ19Zm3wEGoyn2vO1fLD3F&#10;YsZG596QsUsy+yi/+9xGO+c1vzYPnCnL65OYhl8HPEpF4MHbrIUFiE3IUc/JNoooUxtJLFYlJoDL&#10;RlAnG4FYRF3B8TN4TqvHmqGPg1rL+lfiAnq+xV5i0QkXWXuH/ePdJOKnnnxVNy6cy8+Lm/iMds4R&#10;WMuqf2XJNFLb8sNYoL2k5GEswDXtt1dz9pIpi2q3sQ9snDozsYeFjYUVA5zokmQ9jn/WBKdJfJf8&#10;ldWptfyez8sRhmzzICr7OH7brcRpthU3G7W4wo0dQ++7t/K7/Pf9fR+vcTbunAcHj0G/pwHb+jSo&#10;0zfnk999rzYH59ob+naYEizUifuva0O0qfk/wSmzW7ql6KV9sp0xQ7Y3WWKfZew1KMOP7Tot9h3H&#10;JVrsu/caBF/6JNh8Fu+v1JfRmRq0diTS9W53OMrTXn/djvF987kwFbhYL0wP31eM9FJwiBKPV6jT&#10;9zjEzQT2QfauGfa1cTLDCL7U7HPJDODGYYSffXFLmMJziLJPvzlE75JZu3Sfh/XFOWlMlkzjNJ+Z&#10;xQdZ19G/4BwkqDh7G2T+2NnERZOTY9IgdSKo1rL+la3N6E+sx84lsXhsGWPKebU2Ryq5d6Mqxu6n&#10;fgyIPW60X8NuLav+1UqOc4DJA3+DZ5aZkCr3yy9pD+a6UmdQ3Q+XME8528n5mJV1J6yhXuocTDwj&#10;Ou8VaSIEItwp9o6JMflrqOwvWlvGTsylPZ7JNR2nMzOMhcv33PLXwl3sAMDXaS2b3+W/rTVjx2Kv&#10;E5NPZ3Xyu/w3v4cIb2AmFocn9mreQZ+PfQb5m3Mrfjm7pmrLES6l086WwxduLmgfIdyGGn5tC+ER&#10;dP+MFtGUd68fBKxbqphjv98S7IUKj+z8nu2kl31kmn9EvJOE3APRP8qfOFvWgsBYn2sz388th5OU&#10;0eH3kch303AijqF3Ks3iAQM4jHBOIMaNeu1nHJOOnlpW/evsaSxChBAyLaSdZD1uWCR+XPe5sDAk&#10;MtgUizOXmN5zPqtlZd2zzO09eFlNx8GPM1V+l//m94Ax49+sCdoJ/AGNl++JT7XtDbiWb08rv8t/&#10;M38GccYMWFG/9wfmd7U2mYpDCNlnMIvNz88+w03D98+mgSCr1BUzHluGW7vjVcUGrYmW4zI2AHz2&#10;Vpzu7FszUtP8t+n4iPXC6QwThyP2MjPH4tVgUM5JlOM0bNl4Yb7XjCmmNxe3LPD/gkaObBHxPXXk&#10;mnb2XszULBYzzc/DRYptit/HBN41e0RaKeMxvGyBj30WpwHa/H/efVCCaUCRY9Otz/C74iKLcZwx&#10;JbEPPMvkmNZnv+hzydzemSPleq8CYxbFGhxiI0xlHEEPYeb+M96bUTKeYN+deb14Icx031H5OuJZ&#10;myR8zq4Y1z/31WGtZf2roY+1bKzsXmYrTpXUmCqHh6AasznZPHwStG+YEQBuKzXWacQnjTqzQOx3&#10;er+O8tZKsYs+rgp4KQa/iY9b+pmDUMRk82cm4ykEc2q3XwqI0Xl2rzkRmf/m2ByPG8eUr2NTv+eA&#10;XW78wx8i5Pz9EcKdBYzNVgtoy9sPRhT3PXTPBXvGtt8f5E+8PIlUpo23R5t6f8QEt/r123Aw5bHB&#10;cxximKtYOJw90/cKdEyU+Ya14BceZWqQlvqxd2+Gk8IRQvn+fBNb6Vv/Azv2Fcr3n2qGA8w8PM7C&#10;BXMoyxhu3UEIPG67GirOHm3A0yB5/3qH1OeSsUqEgk734LIhgb10Qcfmz3gPUjK3CPRdbOCqb3mu&#10;ZdW/zpbFNaTk1JpVTe1NCGdKTsWAYGVM+TlugmiKEaEwRjg8AFlnWmLIdQhzbBHeOLuwb4dIHEGZ&#10;cvtq/tw3DM6txrjBKCI/r9bG9YpOHTvyBsATwbHbVlobTrMfAWcvJ9dSN2zV9q1/tdbmcat+a0js&#10;JzzZyXel4PfSYMJgQLtXxbA3OQO9mdW5OsPhxy00Z51x84WG4PBUPyrEGS2OQ/x/zs40XZKTV8Jb&#10;cn92e9j/xu4bSCEQSdUh7+Mfp8tkJpPQGBKtZ3wBVekXD7JuVI7z12fZTy3PEVKPHWaZOcFeKT/n&#10;v7k6zc6Fydyd2mY8yzrup1ZBwVQNlbzzz7amYNxcGyqCJB5jn1n/5fGusRsiVR12Q2gHxcpuThSc&#10;Lh1pxjL36gi/c+55XyNQeLmP+F2xI36wGzF+yl/FDk8vur97nhlWf/krDgHiNfzDJ8O4LDIeMeA4&#10;XyjRckAcqeXcMwLC/h1itIkdqU+D4PBNrsgujks/uqq+YIpDc0b1ue+ZyvjQ3DghKDYEAZtcQ9nE&#10;ZxsHCP+UUC3thKx+f3S9N8UGhACGw2fP2GBhAc8562qtgI8DiScCs/WMvEj9jrgmI/8w5y+RJdx+&#10;RBrEG/CNoDN7vz76NClv5USZX7+JU8RafbTnoNgfnv/icVVwI8H2pCsomJ57+nl0+HdMvTCRHy1+&#10;HBDYSDl/Bhq8cZnNkVJlu6XkRL8k46rZ3VSf5kt5CAaYZm9GPwuRztsUQ/Ga9776r+Q7wAVU2ib2&#10;S8TTKRUvpRx12SzFu1GqQoD2vzKwyRF6X+YP2Sdv/QYHkh9ddsHP+e/XMf68pmSP1Mw8tjoJkJog&#10;MzkIrLc+M2jXGYzKPJpaX5/ZN1ojHQfDbXQgU6oiCZ9pDS8yVqTfEB1900w5Cb8Rc/P5OMzLuuzr&#10;CKu1lCDNLnO7luf73Lz661vQYXh15jquzQQHNk2WZBMilzlGPLcvvFHtpKsk24ZIYTKo8vlpYkGb&#10;GgLvxz3uZsJGb04F+B/Hi5WRHf6YOWcMAoeEQebvii7ADO64ip6FvS3vRV/f/surjcfYsVAWS2rr&#10;qk8Ki2TBwr9UrrY3E5M0UQMTLV9a72unC+Ik3iM6SB7wI11Qec7yEUeJrMU2FCkUHgpCrrsSQSAQ&#10;SXTzyvX7SPsvr5GAMPkuKokudGw9Y+OYHaKobuXIMPblLYrdQdjMFLTeV//lnvGEO7iCQpHYnkkX&#10;GBreeCUx73MG9WGMDUkXWT+Lde599V/uecE/EAJkk/qcsdbTqkNwE27udIG1hdjMOcPYSir1vvqv&#10;7Bk3Q0Er8J6izLSeOfGEKOLTnDjUqK0ZMnAzTDYG9pjzRpFAPSu6xkdlr7PDC0Vuz1MVBjdjzk/Q&#10;Ruu/fu44sxVTQg0L6cKNjtbtwj/bvXDi6BULJ1iB7pJj7H31X95NrB5jh1R+q/vCINGJowGzJvdT&#10;G9iCwqE42YQ39776L/eM48HyHgMy7aJJwRxMMz7E9G4AAYQkXBTr3LS73lf/5Z5B05pQkAp/bdFD&#10;RoKnOT8tb2rXTMkzpS5+Nl9rGhx+XwQhfY+5bXR0HinWFJGaUA3Qv/flX9k7S7iZ/KRIck9Kvg2L&#10;CMXiQfHnnolIGxeG7wvS7xsPmMhMEz2Pwg29uQlE7U/OtvfVf3l35BRLbQmN7wHdWgQi1KmM1UaR&#10;y7hR7V6hfMlKLGGK4wq/Wf80hnGJNILOKOOt50VeoqziG3gxZxUqyDn/rcoGW8/ElL0kLPzvXb9Y&#10;xQze6zubG5nuq2ph1ANZwXS+cDZMVKupSrOMMS7Pn3cTt1RGhJWZgL+mLxrnGtoZBA64MOvoTSaA&#10;18bwZnRY3CD3a4o65IT7kQaGtFy3i1s/ChWFs3CrMYbLfGLtAIQoJzZWp8+y/0oKXqFeRKS2JAQ+&#10;PXF6KsIeimjNWaWhLJsbTqj31X+55wXjh/G13fWoAJbrbamKJdGAviQLgojwa16Mdccv8LE6e5PK&#10;Ftju+6dxnySBqzT5PmeB+d2MNvNBWzzPGYCLVWASLhXraPu8pE4ckKDk56B5BQHiUZtx8d5X/+XV&#10;JiKZaATtKIK09wzxWvv7DwHNAV8HRt3kQu2q6P2vFzyypTrICbd9evVk4ZDd5AK3LRBJijkrihYD&#10;u9vnxb9HXIZ3u0KAh4Iw6/g0oYMnIn1CguBZA0F3farIxKuyfnLmbro2AZRKNGRYWfC+ThW1KarM&#10;O1DrrCV3N2dcJ5XLBDADImkbqSC944WwMzrvzTA1542hm+XlTJc9o86lpiL8PqCf7dPEGmIjaabn&#10;rZmQUp4qml1B4rJnCkaldkZcAX9rP1UoZzMdivTDbTOwB6v811ucE1qfrtWSSJDoYL37nAkqOXed&#10;e7/xfW/NDCw4CeSw1OnoJ9jaeJ5kQj4ALLJPKp+Vt9HP+W89j7By3KGCKaysn+u95VtyxadHkoA1&#10;BR/6zPDo12VZM2e1KHgtl/Ol7My5ZzyshS4igrGtKRaDlOCx5EAc0kExe4Y7O8qCAJm5Yb0vz92z&#10;Rdb7WOCYoJKqNmpZo/15wDEoNjEI7JCwgb49j1KaO00qjvLlv3+fkEmtAQc2YoJfvq9LgJMOOWaz&#10;EobH3WfvWctxlgzwACbDyV71eUAtICob9WJO6Q6IWANW74ONeu4Zfcd85plSC8ERAfSxAm+5iUkx&#10;CKdzMYo3N0AyjfaukvBWQdebnZ1c1KU80fSCaD2ycBD70mfZf/kcwptMA+A40H56z0TJ05LjxDww&#10;kbI/HRknBJmIysueG5dS5kzvuTFAOPPGpVBTKq+abQn5fdkzztZ0hDN7ONy22pw6kxC1TTitfWCs&#10;Ueos7Av7PMZ92bOwr0nbyF+2qn8aDd1pe/h9sj703Gf8r1BG8HV004gsXPZMVN1n9wCrHcl7Sdtk&#10;9uyen5YwCHMLS+CuZ0WFDVLAPMHUbXPWxYoWVkA+McF7M9ix9Pyj73Dx0Wi+7BnqtHAHdbpV2IQj&#10;VZocLMPpAbXaJP9yKsdqw49IdBl7ddkzQV0oUjtFcJmk9W1S+NnslCC2mIy6epb6nucZLxs9v6Aw&#10;Ak666Td6PqSq4G61mQxcYY/Q4mEB9xBvN+R+5x39V3KSv1htx73w5ctYWXkYfgYwDvlp+W37cYfW&#10;lRo3xj0DuHerrRU0lh3FdCsS1W02Dux2noHnGm8C8wTM82KfqRcinHGMGmmz7TP0WslQANe2ihSY&#10;sdjXuVcgaJLrX84Zk9q+BPKXhWpqqw0BmnjlzwgmNSkMKenNIKSDlqe3L3tevQJEgbYDK03HFIa3&#10;M5X16pmSMeAlY8XwzCnJ4LpnNrmCAQfv9ZrQqOSdjdHg24NCo2fqk4rF3/e8+DsRcnuaMG4gZw7g&#10;rdcFsW0zWgwJWDbn877n1euJL2/TeNn3cjJSBRZe2nvmZDhvcEQ+3/TMubCDkhrxD9coO+ADK5Tu&#10;RoAtVvg3cbPzPlsTTB6CW1gQo3GeOE0TT+Tn/LeeX6Kg7MtD4z1yKtbMVgTuT0ylfnZas64v6Zyq&#10;NQvP+2FNv+AqQBsZhwCSJb1bnL7P0WQSuf4K3Lu4zE+IUvybPJ8gg6vnNaLkY2NEO47yS2ycC4gV&#10;Oxt7xjmYfr45m+MuEO1zog8qKIK9y8gVjqDo3MbBVjCDlMMPZ2qnF13p5HUEwXyXw6G7uROFCb1w&#10;v24faW/Gk99Q89IQC5UxI98PXruPdMEsUBuADU2e4ef81ydhfR4EyiNqtj3f1q/i8YzKz33YMx2Y&#10;PJ/CD/TQQftogRKK9/ct1WU9Rz7oEeTMoC9nHUAncrpuK/GFNlFIkLJJmwSQCu89aXPr7TeWQZYb&#10;oioZyGlrA37Of73ugpsW9cOBLFX8nP/W8+iVqefg0NWpC1ng5/y3nieUmRTLgmf8atmnx/MzAkPw&#10;Zkp2P3fcVzl9a1SEXH9tHHFpPpxFlOx/rYt8OYsfep7jxQfGfmk9imTwINTyolHvnv5V/JGU9sny&#10;9dy9puTuFRdA9ceT+8MecIJzz3D7zrKp/u6HmSF7zYPFofpZgdCWZoTQNnHYo7UVqD4hvw+uce6Z&#10;IIWBXtTUSF4w11TxvxwYJE4acF/yT2em9/Xl1GGYunYuvJLccp+heer6t3JfwHrbsuY9/A49hvdj&#10;M1UqkjfNt+9WDN/afBcmvamOrWdyv37149Gaa0Fve17mDDppc323gaFl9XJruACWcde5ve0ZbEly&#10;rknVRSXrp5XDumHquERLV7OFpgbzeBOrXekDNDcx6EaARBnsk8d7zcnYyQAZlBaE4CqFlOs01X+Z&#10;wrAAfDIOSisgHzuVAA0Y7DWXRMScc8bYwHuQfKP31X9Vz5jySZ0gLwhQ9jnjBqlmONnmk2cVHA3A&#10;JY8u7hPV++q/3DMmv50NB6wGGXnwl9jICdmdcyY7oMBIzPkNDkFJuIaBHKAvxFaBFUfPXNhGQmFf&#10;ErwT9mQA9AWbdL/abHJhcAnC5C2pNakVLwoeCuptPWOFOGeb+JsgPS967u9ikW2fhusnCeE7kLHT&#10;xB1uAAMkJorp7jwj0gSPGyeSSB2spH8ah0FtpGr8bVYN/kGTAVtBdOrFnBfdc2KYltWe4F11HKHp&#10;pXnqx5QEkWgKadyp2bLWVA08z9yL3U67mJXyc/776XlTk5/rvdVbjM2HA6G267vL4ZiQ6ZpZO1pv&#10;+QVBPMMP5XDYSrQBdnS5RDJ+sPU2dgK2y7440oSzkPgdHbE/ul49ODuR7a0sHZZrMUEySJhWIzOi&#10;gFXVBTbNNWDH3TyvNthV6zxk0u75V7CQv+20OkkkGZ+2TaQqeod7X/2X91lGr6VZWeRzI/mYRQ5J&#10;YPgb+5zXZlY7luRytZeeNb8N7Am2ZfbM6myuCrLwHKpAL0Vvf7Pai5hFolDEY5vUlMLs6Z4Ytsp/&#10;4NWU0nqxz4vuAPg3caTLai/qI6rqBiJbtYemXfad/ayfkgJM2HsQuHL1y3MwtVPzhKAOnje0jOeV&#10;QfLNWtDTeXx4emLY/M0v4wI6nWYUjgnV24h+5rj6DHN0UoGCRZEiwZ6tu4ixbM84nrW9xgM42FSY&#10;SWbMaltXVEtoSqm2YhE4XrLGl/cPviSMvRrRZ8GUtAFJ3Ys3SbmftyP1mXmtcoaCk4YRL/FYESA/&#10;5b9+Gg9PuBDJ9gam+n23GE2mi/L0c7f2by+jB/62U0KfhceDYhds6bAcXxdy2R+gui/03LbtusKt&#10;bQEO/1QEUAlg5q1xpUHcjJ5hn9m2Kppg2JP/ELpHi/h6PsCN5wVZPD11aH/z8/kADiX3hwhL/tvK&#10;AfnhfOBahGuOt8jD7moPyGQicdmoa+TaWgC6haHGmyDARuPd+RCCND/LyerQHiURIiH0WRUw2daf&#10;AGl61eEdn6pBeq3MAQj1RFkOjfKn9UeVTg2Up1Us4etuLTS4jscj6HTh8bDiMfvDBKWNBAOADLaa&#10;84SGBEL5YcXdd/RGxI6oeLyDKk80rs/nCz3BOdMYBD2fACz2d9LT1hP0mvAaEALoJ1tP+9PsbahR&#10;6ERCkW/jOlV3ky3id1SrQu+Yr6o2S7JOYW3DcTgbASDnyhGIZVrRW9+f/ivXT1V3sk/spIhy12dR&#10;BVPLVmpY1z6AU3mfv/DyU59KlM0YIZce6aawZZ5UTHGlTETWVvOMuLGLrchgKQ7ce+m/kioFR495&#10;EqdOO9bzBL7lcgYgxxWcWQeEdxRGKKocN3S94AO4krBq9SZXHCois36WSHUedULSxJ174whmjTdh&#10;dsEk7ngP8cf07inwsG0ZXgb4mD6rOgooKK1TdE1bDTK+4927XmVQ+sOodOzuOlVZFLGCUgi2MDle&#10;3ypKzvlP4POj2368OACKl8dMpMZ5V/zYkQYUR/I4tM19+tyoYAsZiIzg1G0Ow708OiQwKRKl9THK&#10;U7cYtYYn0MFWw5PYvcOoWHLs9dop0thONnCaOqfXfQ5XeoyWsEHXwpSNEkcBlYf83eYKYDEdMuG9&#10;rCB5Nc/lswiWrcTtMhVKY1DCps1zLgJ2b8bPH316a+NAg5qxFxsXVqbv8Y6f8l8/XYAcAdnKyeCn&#10;jvumi0yDxKR7dDUKKw+/UC6wFP02H45ZEicI91SQH/M59cl9oJMIcYpFHK/4FLapfTwoB6k9zVY8&#10;WTlgFWX6YId6yskXCShn8SHF21WRPmjMj/lvPk7BA/JW4tzJBeysez/mv34ccZ+kBpo9YSofdwmc&#10;dNmz8CdFXb4OBkmHdajBEBgEBPjD05zD2JXJGZehHLeDxNs8uxRpUsEQxlPrjbWV0hE4qAp5tsbJ&#10;3qvxjgQEKohtBHyZyMbqExiqfSRYV4RUW6do/imq4GBknXn9+tz6L9PB8mrtVHW7fhi7raMxwZwJ&#10;ip1EgRn6pls8NRYciOUY8eyWFTbD5iBtYmUVOiqKdc+Sf7VXsS8bCxR/NzBLieebnGiturM6ya4v&#10;a/+Vi7yIupOIWU43T3YEXeMM7wQQXZXcO3W7iNLnbDHTU+vV5d1T0Pb5bcde8c7a1UWk+7H+silw&#10;WfWnlgDWFuMtaOypYcjh5w5fqi7Ap9N8PelEy2F8qlOLCvdSS4OUE1JyUP6AFWbEBn4sx+TKVxAK&#10;edbeaqOLY+ap5OL2TXF6UI/RQFMPeat1f1Xm5bqKTQPWoVoI6zxVqiEbP3uKTnREDFlqlCjlabSQ&#10;GPfF3JGJFW8ShHzDPYnPK0dMfTKnHcvEIqTWLYG+gUQ/WKF9Zl+sWBTILMqJeaqgAIuInPloxer5&#10;4NXteZ9M/40zSUxIppLmBepdcYH4up/y3+PTz/zWj5g47A4U3NEPZxtI/g+z0KXx6fOQAxkF5tu4&#10;eBpVJb8+ANBfnwZzkv5hJJ1cj9+f5rRG4RZCA6pl8f1pCovlPFFgSz57Hfuux6oC4PudCcCw4i1T&#10;EYAtqcRjaiqeQciI7i0+l/txQRe/wZHjUfLtNFjqWy1HElCcR0gPGySVY0NRpxgQZzqyOq70nuXG&#10;QV3Y2dVtfNygmOOzSi9rag++GOcPYlmoyFHsQV/N/ivWFgWf78ZnUSE7iBXsJ1J4NFLWa0sfULgl&#10;kwsAZJIqfezT+5rnQzeuBJdQzPIHfZVkLkMsMBGVZ9Mp6zwf4bNyyJQU7MuEeynNXwW1u3oxbkCM&#10;k84CAhY+zufYJ3HsVNKINSoTaSFBAS6S96maVbgbTZ+YiC4jD5Alr0C6opXlOupxjUKbJ44hm4YH&#10;4qUbNkscjaWa9XH6zPq+gRt8c8Z/4DafeTkKO5fGjrEp87f45+TlfZTJH3AaZhyHt8g2Wdefm1Rd&#10;u5bsPYzR3vhL5ey0FuBPBH05nZttLdDuM/UZUyMZDnvmp/w3x6bkgpwR8Puqu+enjvNBlnoVcHp2&#10;PoCgoIBaDFk121vcW2ih9LlSVegNMkgwpNT4YdCUTW3LhIWcIpNQp/yPC4H/RYnSdOAAs8lLuR80&#10;7PnmqqgQQ/isQZfPKIuf8t98et70ydDu6p6Mm95zmShzG56AeexGLcGx7bhQO75q5d8SKDd8jXcM&#10;McJ8R5InHXke/hvzgZVbng3cmSPHfupEE+wlVy7EqSXLt0fJATFCZtEoYTVEcE12lL6JRt1ufDbW&#10;3HeOUHw/9oeDD1F9nw/CJ6M9uu8vIHofTwQ+A+trPA2C74dv46zKqVGjvzw6Hu9xrQhkpqUE4aoS&#10;zEKuivQjHwf7e8puwXOSN3ItO4rfiR8c+1xkgFJg2hEBHex6+rrhAOtlHdAiAz7T27FP8B4pTXEZ&#10;qhpX++yoTxU0vh8AGL8vPxkn6oYmKCGq4gHjgxdnFpUkV1JcAZEcK/lt3xBkcsiPHgB99H1DBFGk&#10;KhtxjbUFRr91WdbB987zOa0h8R4suvisnHnN+yxwqRf4yYgpZW2+p8Qqz7D30n8lP1MxmFxJvL39&#10;kgHqMZG6EgMaxQvWTQURbfen0kbr7PRevMbZG+mQlibUcHyczs/SGGSAPNpjLERGBGuKTfwujlXa&#10;Fokcr41CVesUFOJU6QztMqdUytpCtbq6CKx9thILuT+BkCejzVdRvDfHIAxa+cKjW/QwRtC61QYG&#10;GSCadI1nzLQvbP8Vy0u3ZC76w1hZ24ehVDvwRtJd6/ZfnGepfbMWb3CWuAYUus9Flh+6f5hE6lRs&#10;UCvF8NbZftrXPr8vhEGI3omb6PMMI1brB7qAobpyeb1lKYV7FYYby8j29CLC3OQAEUcjuxOhhoeK&#10;0Uefu6MqpPYlY8L0zcH0qQKUIBG6X+IXHF2ZioNiGFCoRJe9Ung+JRBTDjEyZ6oE3ThVNZml8biy&#10;fW5fdoagCGxpDJrDW0bMDzuj8iyZXofnLc55DQkNGc4fn0T9ago0bmRVvxuNGDDV3zbeQ6gfF7My&#10;yeJNnEKNn8vRCtIsGk1gNSAqEjihjLK0oY3e7YuK/qRjkSgr3Hs9FaoHngydfdn4EuLFeTj/4lwz&#10;xV/MU9XqkxYIn3RFFF80/s2gMUpdb+RJGUyXCSQ6/8HA7iNIqidUJ2iZSPdJfyL0xImiNXQ2SfI7&#10;+nC8yCk8T7PLF1L5VTt+HBMA7RHX/Kj9cUmGwVeigPJU+Jun6cBhfYEO5Lb5KJTE7+pbuu6l0RHO&#10;Iv5fjA337oslVDU7f1bqW/8sl+D5syUXTZ7c2UUtheizpN8Veaowe6qmT8moMm8OycA/0IkX2kWH&#10;oWRF9MkxfKGLEKtSWfUQi1LN22exNR3WeshMXMsoXfEmLBlpE0Kg72D/FeSprHgDlWEokYfu5aNI&#10;ghHn5LOpcMYyTwpJEEsZfergfKDPU59UhCSEnW+KKtpnVeAsTiFh663eCYUanAZOlH2ipHov/VfM&#10;U8VQk9FzfLcCLsoxcDEdjnmYZV4EwXNcJgX2F9R3RUMAaOWC1X5yQ7hU22X5lF3gO7Pgf52GSJ9A&#10;N4s3MTBfrC1xRxW9U5+qMhlCwFNR/SyryWxZZ6s4Hco5wyJf2do4OH0LLrwqi/5/5DfKDbDVgv5V&#10;EdJv/IZtc/kRFZPuKDTIFfU9Jgv6vPMbvKT2b1Ih71OdA/cdVEJ8V2n7Y/UAWoUD++N8iPIZXAwf&#10;vasoRQ6p0WZygXVEBcm1hhyOyFDzJ4F+4YAGTeDbj1NzR4cqZhizosZH3jdhmkDE4FiJz+rivaaV&#10;Ye5XJTFo8gVfgUFa0qrqcE9SIJ7tfNK4H209GKyAoHTj1MDtX2D5pdMnIEXXumxTQfNO4gPyA8a8&#10;9QmVpXpJ0arkSFdrix5NvkGMVsTYtoxCepVDypx6mh1u0rK9/uXNwR3u+oRMLJvKQPJ+IhtcOFF3&#10;8nYHLJESX6aFrpj20VWfBECVaapdge3jRl+XT650m10CcTcaUvnQ3BVQEZlkdtentilIU3WrOy9D&#10;87P5TYUsEofbgBih38QJUZ7eLhn6r+AAkoEeLeKn188Gnua4NBJsu0kOE9BXeKJLg+LQgB7z7PyG&#10;jERllIxVla1hn7ef8t8cG0w50eqoa0/fa3+aOBAEGQyD0j9VRdhPfTFc5F7ITDNc9rjMYyY/GC48&#10;CkZtTAZwUuiepkpiUqhwsZeIga5J0KjAwHhzxLaOK3faLVJnhGCPN3H8NMLDGqHEcTZSHXhvRKzG&#10;gPB8vJCwfBZpHeuKMd+1NAYk/1cMCKW9HRPSeFUuJRrRnYc69aCQ4zxZM3tKuRJhm4oikB4QhNe0&#10;NIYDhC8XHuZ/pspzn7DpDGurMHmr9Mx5FKhyTOXUeKSf3ssX+kPpdIxj+Gjv6A/dkBvCYkhoT40h&#10;AH9D9QhaUIJC3xcAEYYVEVJ5katH7tFfv0zWXt2ieQSZ8XrPTcOCRSsZo4VlfvAe9hULLiA3qBWb&#10;otzZJ+UyUtZTDKuLIxaBLc1z5tNyR39Y476/F8ndGTx4da7Jy4WXG1/bVQP6sJd9Zl9ogS1F049d&#10;RXsdu8qYf+BFJAH9nQHxoqAakq5Yy5IbT1rA2lNdcrFkbqcMlfJujTCWKvBPLlPTBIRmtRNQ1c76&#10;GrF8PDD6RAV8Ia3wCoBVyh2FF/U+uYMS666TWC2CCrUnLyJM+yaf6w/8U4n6pAR8v7wCjgdNxoCw&#10;3Xo1D3gIbwbNl1/xbm2HnyTexFjqZ5ujq8i5dgzbtytZuHGZXLS9claqwncKT4aN8FqJGu2iQPRs&#10;Zt9qldI3hK+0lqtZUlzRxSlRqNA+1j4R5WX/y+fQtvofFaOMnX6p160qKkTbfSvDORCrftAlVcQy&#10;lvbXuMYuufR2sg/uRnJ35MQZWs9Tf8X7nAyMmIey8xZuQgqcI5CqLPlBx+ojCK5JyoecVaNPagJ2&#10;AbC6MiCuzt6oryekiN4EpcLgrudJQqsCnuNN4pCdhihp4iSpg5+Dc5uxCDCC6ET3feL9sefg6ecY&#10;/CIGRMZo104oDaaE3TFaOPqLu58BK6gc9HiT/exCB7NYFyCq8WnwUg7IOFr0lk+VAayxxk4qEFhG&#10;Px4Or42f8t98mlBS+rf+JD34kZH3eJrwfQwWPlP05adOlMUlImAIxjtki2wqH+qYPJ2aPTVcNo8o&#10;xrhZsA70i11WwYVi+7zZOAUcWBqi+kTFfVRUgq9kI2zthXWNMqHasOOz0GSXNfj/VO4xGvlsHxDx&#10;Z4y30UiMt1a1r2b/FbuHAq8I/XgT66jntXBbrAM7nLS9JhBwIC8CAcgX+hU8ELsv+kSkdk6xpP3+&#10;Q1ipuzVwBQg+o9HiwsxriB+c37QUMxQ+IfXof1iZgu/7Kf+tp503ONOl6cFPndaQsjb22OOa1oot&#10;DBXO5nTCQ/I84Jnk08p1j5V4zOfYJ+GT5JlYDru+CLTAgR/CVJsuxGrkgSHB9BPqw/PNVUHL5ita&#10;d0JFeQKXVdmeRjWEaYyn0UbCrlmePs4Hce8eoMPuIEYzdu4kq/t7U4jWRlblhc23vAl36N5jkgQM&#10;2Uf72cIwODt9ybdunS+cTp9Z/5UrueRrggb41Y4xDiDnJqAdKTVqJSSgQWl8EX7IkMgdrcxciv/w&#10;6McKTTW1cjfwGmSB3tlY2SDKVQxCuupTFT6DrQDcVpxnmQlqRerFhwwMHGppRUJmr5JS8Yo5gI0P&#10;afP3E4u0uwqlHXVqHRCoBOuTsPNMO7qaJk47h4xUhLMvLYHkZFYEjvHMtb3GqZK7iaZGQuG9c1Lx&#10;uTiL+qpSKpa1XabC+m1JrSoOmG/qnu8gvsc8+2HGZ5Z8hjC1/Uq846f8N8ibs8Ax0smHzhibZ+Wn&#10;TkdiySPlbGfhBVPgkkeK11C5kstkcQjCMqM3XcNxBkK57xihHIIZr1Q9dKxUPvhxPjrmQcasJq7B&#10;71BHjSdjhDwtmurfPs1+HhShL9mydYJL2vMh5VBZVzEVoqVZxPCxm6c+oZu/E12vi7JDXfCKQ1N4&#10;XMaq6u7ibq/glNXZ0ZJDQCSL5Ax7L33F5apNjBe88qdrmAffjUXk6X+Cupf96T0lUyWIQqhtCJx/&#10;UAy67wnOntFFjlki3WuySyPhtQqY9V76L/c5P0t8t7vrcVTUgPgHnoeFauHsvmH8iwA+9vldrk+N&#10;AG/9ljuJsZvG9hdFY9s3XVmUhZNAr/z9nfZV6C3NgHvFCSmW+8YVHZSwb8sEK0vfivwc4cutfRMc&#10;LA4m/oesRn5F+8KvpbdW+mVX1oZmGsSnUOCmmQ5DcVAZ99xk9Zi7PsFsJPiH2Nt+LwA2YcIrKIu4&#10;hVjl+0i5hTmrNP7gKJ06+q+gT+LovqVXxe+7wAOFY8SMMo4364Y4dZrGBJMykH83T7COqXfCXxjw&#10;up/MzGV18dpyQVZrRHA494awWThmrvpk9QzHftp/K7pdUPWG9wA5pvrN4ho4rkQUt2uL29LaBBlF&#10;GWY3aeL1+1+iUxia4D/L2V8D9DLHzxLrtJ+kGhj5M6z8NhV8zq4KpuvkuvYs2Gk6jwUGD0q4Wlts&#10;E+OjlJfalw93iw3SE96DjMo4n+PU3M9zhZFgJnaewFIbtEZZh93fg4s8oWdyI0WU5m6emJXpYIDg&#10;N+8UHlhytwaZMN/NryX4Ua7tW3cZst6qhSKtjUw4KsjZ6PPpvyOqnCXGkMVyWd7SLSB1wxcJ6ik2&#10;vpAmSw0Pjz6ffkr0i+QJb92fmA2pMeCbVihx7XOJlj/8sYpwJbhnBqev9lOONwPExEHbWUGjNArn&#10;6XcGYMNRGotA3wHfueryv38JeOSLeH1aj/AWwBKxnQcgpiDY0SiX/f1uopFimEafQ0KuK4vmSBmK&#10;4G6KIWwDIh6cglehiTd9whPM4gmqbZ+FwJIyYTSdXWA94DULlkAIJsT51dLKeDLBPyM73DJkYB6x&#10;gL7VSm8xVONtqInU2/RHwMMhw4VqKZoCL4wto2BnL82FbYbVl3FbjCBrTZ2nb5oW0tAVKDD7UaPi&#10;RPupL8E7nrbItfz6IXCHci/k8lDhN02ZbCZlP6mJ8G7fWxiHYjRqE8QpR9hn1X+lnqxcb0PioO+2&#10;kIDgnEkmmuht/zGY6JB99eR6F/1XdkjBfidkMNDGbwAPIBxzhuxcH42KUPxK+5jI7psuCd2mANHC&#10;bZ8lUIoqNFaOI7M1ooXkSQQz9cb+gAINka03rYMouCUBOHZSMqqt7G+Cs1PcfYAhnpcW8zyDfZQH&#10;6Gqj7sS0PoXgZiHXIyMoSPpYRD5jQHenf8EVYBB0PVbnWxqz5jlSoXqfuATS04mKHZrEZZ+HN2tt&#10;sRPrsyBF+tqCNDBoCkzkC/2OqczPQkOdbpfPPqPtK7jCyIvLeS6YDaRWJ80V7aE8vra2DXSgu9aD&#10;Y3Wq6b98PAnFe8se88RCqEQ66eS9TwAdabq9XFsyUFQab5CJKaH2E8cckjQaMTS3PqGwNJyLwO7W&#10;Vnmfpj5YTd9PYAx17FEqt7VdGAasb7x52ScaQZrFzyOIBaE0scGHBPvsa4t8TtZfJ/uyT1xdGbUi&#10;ILQJfRyOhCJGn0/GCLIBP1Q0SpE90pBloKUJAOdV+c13/NSR4nDU2DAYCnObOLIQ3bYPokgDCWE9&#10;qd68WxVmRjrEp8+CUqtkgpx49YnP29fofu7T881VISpKPmD0RkbhIGHG6af8108TOdqpZHn6uIaM&#10;CTNy9DAQzm0NVSEsxQIsul+vgH5GtCR2+SUXxt+rYqHj1D44hRIN093/hBgR8zJO+bPet60Kyekq&#10;26reCID/kNSu++CtRfF0AYr8zeMa/vU/VjEYjaAJrXaL1EhlJ43u4XwbFhAVN31hn+dz7pPtSP71&#10;VI/RH2z3PjFnnDPVDBkDWvz+vZf+y2d0nmvcoJtnlHQDXAnjs0/IHp6oqmfCIrzhfJy3XKEnZI+Y&#10;se6w1VROjcUzSUoN9ezujAPPdC4s0fFfGxMnvJJ8pUysOuMU9QIFHwNyBuJln1MGPs06rgMnEWF8&#10;9mkQgtdWiWEtgvRp84i+g/1X7iexV0yGeJNz2OeJg8iRPmHDNm0IgyKdHNQ4rGhQ78Vnxr2hnTqs&#10;gUbucfop//XTTDnHJhdehdH8mP/m4zxMPYkxFUXNQ/AuvO/5OOqWHwf3s4mb/fFfcMkIfLNkZOBt&#10;j/d5e0i4Kmx0MaZ4qSgFNBQXUMUIBAnu+aig0grdLqyJg1m9o32U1JD6Oz/JPRA/roHqhqUkQ9CH&#10;zbQsWe/LkwLjabkPmw6JNCcFWj5NQoJDsgBXU4HLJygsFFNGGQwr4+50wFVLsOL92NwTVAsHGBcf&#10;Vn2HrgERyoWlZyvzfMF88FRRSDFfZbbbh2FNno/Myj5bsI1ECuNd3P+hg9/NVqgT7wz+lh5fVmYc&#10;NWHjw1gim2cEFu3aQwzvFZoAs3Ne5ERazTYf/ATpySeHRjx53Vuq6bC9MSjZpT7dnYj6ryQpXTft&#10;o8uJ2RRNNt6eBCLy4vatW9WbS02zHJ+Xi/yvHNgx4oefFp8vobz88MM5LAtZaAuxXIKAmd151y21&#10;2e254tL6LVqiygKuKKRrjjFt1tkixFyjCI2DQLRaL7slsOGcSY5Iz5kEKwSsKHaP/MUN3cit6Rhv&#10;Qcl4toVuOHW7MSO52eZLUGW+5Mf8N4gAsQXiORgytXRmDM6PnSgHAYU/3ZkUVJhtPBQOiFchhk2h&#10;IrIH17VcW/HsIfFvrBS99YevnCQggw30fVokdzmXT3dkJGtiy77OS6BQY0iUE9YVb/YAOR/qJh8V&#10;7qHPbNxqEISNkpZc64pMhIyycxmt+U9oe/u0ArbxaQ7Plq7G20P/0LEA2YV73nKy717/lQSAY8mI&#10;TpACTGrrGQpN/DunBsm5zVn1THNJYH+foMZedfeJdeVoDJluacsvu/P1eQSYRYmf89/6PuCqFMjS&#10;ucMy+PZ99HHPQgWj7H3xd48rx3F1BqYAR1nfxjIZjomxm5wM3HnKv6UZ/6yJCVkTLOeOWpDJFLNP&#10;ShMhNpnwP+hQMI9BDoNO92YgWUlMGJLveiZLxewZz5jQ9AujJJY3ah1kz//b9AWA8ISAamCkVpw5&#10;2nm1AYM57AXLUvJd63lpHtXHmrwSBF8bECcEBv6Bl37oeY56Xpg1N3K50E2x8+7mp2f8EUkGlCmZ&#10;tNv76r+SjvFgaglj1Jyurhmw2qiv/jS8q7uPaUbb99sACV74vXgX4vV6qZdtORcyUFSvQ+Z4m5OR&#10;+wzPyDj3g7Z9umq2AHlyvCqRGju8nNoPazQKc4w10mVvG8QExmg0Oy6GgaFsZINHmVWNt4UkPVPk&#10;PlJBvNKKQd0HKyZaXEb6fL4uAVVl2Icd83heqdceFVdl7Pxofx62XCun6uo/8Me+P/LmbeP/sNLz&#10;7CsW2iPPG8nAJTau06gR4jrL/Q89r4Tua/rmCVyPCbZYV5G3Ewhhvum5HW563s7BynVgO91Q2bgO&#10;PXsf+yz7L58GzL308gnBp5B/I1yUrNIIZAJsq433CypIfkfyoHe499V/uef1XeB8PXKClrh8WhrB&#10;3vOwyJJnvVxtHWDzjQO/W5vBVIU7a5LBuiQoLWGsPrjOec66/NLrhU+xBy3YyGUzkJ47k1nfFib4&#10;/7vPwrtu+7z0rPl1y4SBjSIDyf3GfSvBifos+y/v8yITKaS5gZz49BS4uH91QUUjwOVkgL8Uev9F&#10;z1MmkuyNobl9Gr9TkgFZWsJZtp4XsUfEgwJSL3peuBC3BW1Y7ya4cJ3++5CoU5gIPvZOZ2MNU7oB&#10;sNviOuhswxM0NpJA1xbBQplEsUo5BdJQZsj9ai+KqArx9sgZn2ZS9WkAduPTdaooQeKaSQSkAU++&#10;2Gdqbih9ZEyKbc5CsPPTgg/nkvwNAYZStjSjReSZxCki3/n1nAnHQDjZs4B1zYM0Mp0SjKLMPClo&#10;K4WNC6zdsyqzvuCeZA4V5EN5mBt7xIR0yGK5G3vOuTWzfq/mLJRyzPkf1Tzux4ZjBKwhm4FsbfKZ&#10;SLBTpIkmE1N4M2eCHtbNkZG7AF7tZrRwkoL7atPutI7hh3rTs2qt5z4Tdtz5NjxdyVqDAFHTdpWF&#10;c0YZ92xWvUbrTZ1f9l/JPYVEteZ4+jSFnuAe0fNhYJjsGTEUFAt3xQva/mm1MWZNBofNWLwU7/d5&#10;RGViUtxsuW+ksFveDDIodtLHErLFS5Xa6Wvq69t/ebXh25bP2BtbTgswoxHzHwOTe3HThlTD03YU&#10;7uG8JOmhGWxaNdglmVTxUfBIIQw+a/k8DxjYz8NX7YXxd88zw3dgIw7AgMIdjRUp3JvebGSwLrbq&#10;zfhv3CczC+/NY2bnnjGNfGrHom09I5OsYZ6WnNRWS6TXu4nuYPc+ehoAnz4pbbbnDOPvKTw0LuMG&#10;avAiqgmhLMuJXNiFHRU+s6oeFXJxy3dnGJSDSZ07rNpmL/gFEl+AvKAmpHCv/sTWgQLwRhKh2nyL&#10;xACYdLwNx2MY9/wCtg4XzHcBoO+TonqMwxqqJ9zLNCAy/vGt2op5CLNwLYUp0P6PaZspbRAZPs2c&#10;c0ko6wnCvJEBBSKcr8Km8L7PU6fm/iv5hSrnmBVx1XYWyCkxi9LpknbQOFUN+6mijoZv9qbwCqUW&#10;znP2uXafSIRaSHa4klj93Hmk1AjMNcIZj4G5DYWUQ9d5JDa1perCE1FCM0TAQcms2rvzD392zq1y&#10;xLfCYVhxROFid5Tigz+77w61xJLz6DymJ/DRs+fuNdJpDs8Gb4FN8J76Of/N53XXQWGhCDc+ePBx&#10;TRWnS2mBb+rPrfTb/0g1qnAO5RC3WJCiG/KV6aTCIEaZuBPF7yMlOJf3QLINRKutufk5//XMWi+o&#10;TGPfF+lyntk6dORgFAkouu4TJ/TdiamtJnzzTZyAS9N86Sn6MD2PMzF7RpSkz1k5X1SibdRC6MDl&#10;9lhTbpocxPSglvOcCWmYEEH9g4jvn4YyiTHFdrFbcSvQHBi8wwE4/JgkMOntR8/77oCtLfQe2ulP&#10;EQT8WfCvHASg/bJV/F3/zd0nPoQRks8j4KuYkZ/z33qeNQhNFZwLR9Mcyc8dVw6/kGg/lgY2Evpt&#10;LQ2zciR23GS+6WvwZ9lN420lA7/h/ERTVTkk3iWguznGSIwBsJPNxFE2V+IvgsCptqPpAU312eiz&#10;9NxzjYimIk/yo4SsYzrLidqfZ93T8GV6BFhNk36u9+ZedMxzJ/D4pTysNSUrXTkTY+KjoGfnmsKt&#10;uk9qhJGwdkONynrI6CdkBl92DoRH6r8eI6niWUpMz/9HLCxo3s/5r59vo+KgXlEXtruKjeVUFaBu&#10;51IFP1N95ig9F6qtvnIxjytx3gOS89KvwKfJE+q8CEeDYY6iQ6CLfWBS4/Kswuuz7N6DI5x7hmIS&#10;kEQIhGyhBiuEtWEzJC9CylC8p/eMWptxc4QQLN9xg97Xvjugi7ImP7upTLxcKT/nv95NlFhLP56f&#10;2Uh+rveWb6mUkTGsUsU2zZhiDFblgEBQhKdvNuEaVxKlGQryGHtfHoH7/AfYUsC7eMsb9fnEMjHf&#10;Xi+QBsj2bSV6b+7lt5JUkk5V5bMDEvB++UZm+ZtQS9qe/UEZE0sChFimu99RCxjT0rAAnKZ2VryC&#10;GEhpWFia1KnvPYO7MaehKu+boigCx6ACx5zhMlvGHs0MLNVG0poTgzYHBvwqkUFkPSNwrcv09e27&#10;CdOmz+SMGPfpzvu4mzwPTjShJ6iSM3fX3/Vf76NItL5PjVfTmJ/ro/Nb7HcaGaqEnqs4p7ouFHx2&#10;i2SSNIrJmOv4eSU+9KzcqHwXRsTawIXdM9Pn054O7oXulgX8I90+30ZjKp7c++q/Ys4IQkwKv8tl&#10;A11XUy1JvpefhvYDTjEHpvrabpYX3Nlzva/+yz2TTZBOA1LiSYpvnJm1xotSn8bA3paECEfBoZQr&#10;ffaKeb/dJ8ZzVkeiahYm0ndppyCwy2XyvBDSF1wE+iTUkFJD3qQeEZe3wHkZgeRqzlcIAZvemw1+&#10;/IMutc2M6sRyfgwJS+dIlG2k+/MT+jgy70LrWk7gcc/w6RuNw1tcN7INHRnpPeMsbEUIZD4Z8s7b&#10;hPqtO/S++q/cOfDNzir4HxUS4IDthAhob6WX3A9WbWtWObNYHTy5n1AGx56R3JQK8btkYPc5L8BW&#10;3E3gp/eBURPOPeM1fgMIpD64c4zl5sJW6pOCKSTARj0Lfb4yDSKTdrHSzDDH21fSiDvnGXVyhd/o&#10;8+Hhr2NP2T079I6boZuQasVYE3Pfvr79V+4z2miVPZg7NXvG0WZG+RttratzcEbezrODQ/+Tl347&#10;C4pD1B4pJcnj9XP+6zEK5ZraLJAQlQ7uOvN5ZvgPrORS5ScxmnNm6L02wAgYqLRV203ddpE8hZig&#10;qlBFn72v/ivHy113inwO3iCmG/6G6pkqGoqbRjM8bjvU0igtAga01Dyw97WtEUYbXMgflf2yrdH+&#10;PIiHuXMaxfZ87807IdvbQ9eiNYUMPzxVsx7kUBMHBK36IbkuYmf3a0ow6M9iOEUD89MwOCvWJzrF&#10;Qwn3i56LjC/PJjwYn0GO2tQ3e8aMsa4wj8DSrCQmv+0Vu+x5PXyHOUNbNrXQfbdbMchSk5XjOSMc&#10;3qw2jn/bYRTK5CIw7dSclIqwep8PwkFJDV5tfMt1vjtN9V+msHlx25G942qpQ43Lu+uElBVmYNUz&#10;A38h8VTKppbzJFhWkfZcEskO9yx5+IJf4MZ3FVUcZqaRudrYzEXbuHM7DJiRQJ+mMInac8/b+cf9&#10;j0mQ1IFrDt2u89T9+fX8SYUdFPGT/oKXCk919iK2uAnrmaFEtg08aAy9Jo4gmzyK/KUPmtmRjjBZ&#10;8QJkz6zvJrjwjrikKD0j17aeWXJbluOmGs+299V/mfsDXan9IC0uigTPSbHVWSFOPT+aiZonUkBQ&#10;CJLRjjxy2x0CRw4U8Rb//cT90XpnL1CCz4m/e5wZCBXpFsEJ+XdQWs0M91pZEMBR4D6NaSwZhFKe&#10;wMIfZ3bumbixnZJK1e9hRwrdVUkKPo2M6uwKf6OiEzluD+yOB6tuVilAh0lhoRerOzSjZBT3r+a7&#10;npdrTJgUCkgnURgB1lJMSjkwPTaIE4G4XM6ZMWDi3K82lqDxUPSs20jbRi7JsjQzjG1gsCD7emfz&#10;5ZxnBu/x0whBbwbaG5ZbHxhkYK/nbH70bBrP80qWhO/dUp+UsM+V8nP+6+e5pNI+KxUIwhvTOeeR&#10;gkltBEeV2yVltC/ayCpPRik8eLgf62gRGS/f9NyRx8zOPR/fXT7NBVbJKCeh/NB82zMhMU+KSjGh&#10;ByyfxsmSWsRkCEszQa3UX+ahvuwZ6jcNkguMUtAIhftoEQk7Q5g9I74zK1fhMrSs3OG+vv1XUgdZ&#10;78IPJq+RcbX1TGzRAvHJQonkzWoFFBp4Y7H/CVbFkQVwiPnunBQWe4m0ZzNOTlcEYM4c+hfaItLT&#10;+DSOA8ey0zYw/Cpkd2qeRSmWtx/7vJ9CYhToA7nOy3j9nP/mvqjaUTFq3bBsfujnjru5Chbi+ypY&#10;verB6E2+AA1ZLunYm9GiLbXYVu5cuqcjWKj8DzG/p2qk2+eKzJ6K1VqBCLGs64iCR/VZ9l+5UoT0&#10;yvkpkb4JFvCtKjcdAzs06woGy9pq/mk3UZkAzvij7NUPPFjc3bG6MUb7Wr7vJk7q0tFrVeqELBUF&#10;ADZDxt0joDJP1SdMITj4Y2bHNV3q45zUTWqRKz8h1vRfVKPuWcK0VeZxNiPLrd31vvov0/28JIzT&#10;ZbqvOQvsXJOSadHnvFSt+XY2jz2vWsTp2C9qwql5EfWI2BzY3WovlWwYtd+dc8aUmav9ZFfQVgmH&#10;4mZ3PSPlDWoVF0V/bwyB2ofTj3doxhApflHNlz3jQiz/yHPOwEvmp59kQLh0ykvQc28obNVNDjxS&#10;3pZyhqGKbH62IbVM+nKD+iR3muq/krZXHRekmGJJjTuvLBRq28wVBLUvq8DTwJK94JGs9ZTyutG8&#10;9wymzUhyIg74ArrY4IYXJwgRicEz8+I8I1FUwGDwAsLUeyEEot5lKOGNVuLMuiSgtFQ7Pd5G2/31&#10;Ys4E+Iy5xR2BcOpzxvFXUCAKQimzr/W85OnrXoawZu5ouwXF0CM3nQr4S7F1ctGV2dt65iSZxVHE&#10;RrYJzVc9q5q5y98pqp3ZfuYkgLyQKLmc0il7wEDYO5YsVhvc0av8DJUtIc4/dopQdeIcZ88CJrkZ&#10;CgpjejavkADcZC/0SHZWGaTZM+Pv5h3QnT+Kh5HuL6/rstqUKQYflG/DfDOL5261idSpJuyYM/5c&#10;XS7dPk05fc9ZRb27rCLSA7QklwS0AKGx+30GNodKnD3/ySVvvWdwXU5Cx/dAz33OYNCEH4hxg2kL&#10;MribM2TlLFdmwN22Y9S1kcRPnW9FqboDTAwMRPbM6qV/7bJncLh2XMtxGpGy2bNQI7kZbIUAhutm&#10;UHKz+JAyVkJlefRsfSw4trBcEEWsFHEl1deMs+jn/Hc+D8TDz9OLz66f818/DyzD6AhC6xnUYVR+&#10;7iRHwLFp7bIXPFw7YXEUExLPF/EPNManzVedm7H70MkbXRvLG6SF38XSDH489wB+ZYQxGftptMxm&#10;Bu4dZGS6hSFWs8+y//JK4TE0V2QYm20O5pAlyYHhCZWvtO0+qEEHekA5S45e9yzYtg1RbgHTDVTr&#10;p4nml7XI8vwbcM2a8y9YaiLmOYlEvN/0DNjIG0k5ISESW8+ItWLXZJZtp/wPYnrGm+AdllJzPWf8&#10;aa57xT9Al/VTPph9EiCmQBZmqzkjRzj6QWFgKISMvO8ZiW/LCvtUFR7XOZOLVkAYkiBVlW9phuPQ&#10;7J7/A6Fz3zMoGRAJliO60aWtNkAYPp0UptjWpp0BjBSaeJwqqDPvunvwlxNtE/USsjDfhc1sfieV&#10;hptgKOL0bUng37yd44YgMj/xsmd57vyubgZr+wxpg0TxwJ7gH+nl9pcR+hN/vd1nYpCUUvFyspGd&#10;SUWQKHtGgcoUf1MY6Y5Eu3PcE1RxN2dudQaIFKstOzd0jfo0OpBWeGykTOhttTGXyssnH8kHXNFx&#10;n5vVUu9Wz4RhIEH37E/P5tXLV2/fzRmNa8IiKjK1fFos1T0/4lqqU1XNMkNenCqlmXifp+dj9qxs&#10;JG/k08UB1n9G0av5cs5wkhnLe7hHyDmrazlUbHDjJBwqp/XgAfFm3PVMTRm4gZfzEctTJM+sghze&#10;PdRHd4W3nM2XPcOZKtBdo67VVqXNGWS0S2g2C+Lgk/HSYwSWeJ6qp20rDKJF/2G1VY3N0n02380Z&#10;7oe259V+HFj+B25PNz9oG1ZCkbNsLsfko2frY6GNIITQff3R31wBv6OH9+flbK3nbdrTi5/zX39f&#10;ZbvsZcCZVvaQn/NfPw9+y8rvRPAs3z/yI1QZF/wjjq8gTxOmYrtFDgWKK2qBkqjRlCtXGLDHyp17&#10;linqVX9iF4BMlM32BLYRmZquI2G47tkR0CbdABDMHQbQLXMUWtwybtWPdT3olaRjt8KM76UdAr5U&#10;MXzVW2o5LG5yIh2jpngoUdIqjUKsL9y4OFcQKTFi9PItl544qDTw0FgQ5XDpRZX6FziOtSGJxLBt&#10;r3YXm6KYEEbXVskGtiozJ7qFpffZquCcjyP8SWHwW5VCGc8Otqp4cneH42Viy7LbB5r4X3Rchyde&#10;ergAJrCB/rAKQLRlRP3Nipu4ANi9pq/iufQtgcCH380WtmYZM5HHPpzKZJ6LDIfre8spqCHXBt3t&#10;LbvjI/KELuP1kSsiSWpX6pC3JVIFCwof0FW3UImzpTkOg98vtEpUFqSxWRHu8E2NlbvNeupbXDEp&#10;HbJBkmPsPAH3D4ZCsYwh49rAIHCfIqBBwsLfkjNsAu3Uk8LLFb4H77CyQn31Fe5glqRRFv4hyK3e&#10;hqncHyRsdKwIT+rJnclLmjGYckTXwPC0/mGSH1i885x3CYZabp8UyJsf8V26m7kQQStC0t89yh05&#10;hkqTlRXXDitinY+axT8FIiK5MhImBPeKgKnnACNMz9cBdvmq2ZL6rmd56bAog4IL81zbhVdiqjKH&#10;Zsi7EEEFO77sWZ+r5WSxm2DjTMLyqlnLvXJONcs3leN282XPMtxKfxoTXI/lUNCr2Z+uJWGk8tP8&#10;v3pWAZbSRol3dM4LUBofWM352UwEvqLRWp57bxHVKIgD1qgfn0b9Vhn8T2QAqogbXd38jsKI1LlC&#10;0kmP5D5JkPr7p2u1xyUf/++e6y4Jen5sJN66wl+hFudyzp5bM7HOe0WSgBnOa8uFJ2ZeFZgnJ3kM&#10;DPyqsrByM96tdouu63T2U4WcRO3LT9MYGlTNWfkIk89C6GfufOSeqlTpgMYhxwYNSvWYYlJlEMye&#10;wajWwF7mmxBIwbPqT8st2FiFTEbHtaY7aPYMgrWcDDKBX+wzQrQS3A5iVrhRazyEJ3YhDT4PrSfH&#10;jUfhhRaNgFtwLaA6u2OZaAEfNwlBjj3eQQAArdCHjnGFN/OOe1KWUVWRYiMf5gpD+SWgQDRjzGwg&#10;I4FoinuW6+7Rs+V0WrBAhgq3ig6dN7Dwlp/zXz9PPNE6ikAh4aZbnj9SsMwNn9ppTBWhNLciENbt&#10;aFHeDWeDJ86hfsGd2QxKLfvdp0NTSbRW1ySw+6GmaGRZY9OAfKzpec4cxamimhLmnAEbe0nEWnY6&#10;gjlN3dlUeNkzVWYKPPiwtikByKdNos+zA469ckenE+CuZ/nNCluIgtPjF/juF2jUoVmXjnkz3vIL&#10;btqzzX1iRfPmmSXprjZDMqx052Khl3OW09yjxtrthijXICEqq1mCobFQIvKu8EzKnlj5vaWitJ5S&#10;ajDywidekyJ519eC8emHwGpCuprv5rzcJXX8NBOpA1ufngNb9ZZqvuyZmIwt7IPvjOz/mXH0VEwa&#10;oLea73rW5tgEn1ZITYq66DO1ohT22YwVWv74UvfvelYpx6nbyvPWSIjTPFncs2cFR+u4v+0ZzWPa&#10;bc+epWibMUvZ6rRNnHSxQ9x8OWcZA3VsHrRNYISie8nWn3nF4mp1JstUvuxZotXs8XmewfoQ33TP&#10;PrC1z0Stp87zmbY3qcpbeJv9UaJ79hr4Of9NKcylghUUnRoh8/NzR4mEY0hbFAqEyLnna4C6qCDu&#10;4Bdbs2bjiYvMRvPlmq7bVe/WolHhay55kWg1DyO9etbWHnmk527fPJRbEgEN8FFpZH8eLaMEcinw&#10;P60pdcKoPec1fbB3IB+Ew9xstX/ODNqsmOhLOlVEvtTBkpbz06ypITFTjFezvHXzhHBOX+jmw7Hh&#10;Y1/etflpNrOO7lP9IIFgKUZgz94dHQHpo79czqpUMHsmrFxM9qlTUYoQv6HftkZ22TP6eFE/bs/u&#10;X8CdXFg42Zg9i1BocnOUcUXQvYxfLmbHlcqHG4elemUpxhRqFDR+cbfI1et9QH5kffmr6RKa46qY&#10;WCnykvdgAfVEzEdU3qLPlmtSsJDyXWKqZSF0ntR/xZnFj0L2hV99hBLQJ2s+BYf15oPk4PT5XWZ7&#10;bySoNKr3llJBWSu6Piw4qz/8wGqwqlhN2e07FAi1yVWUbrDjCSBxtyT7EhFxK67dtrdkIBfbEcQq&#10;Wq/2Fut2gks4Q4EqqG5x3FTYCzrv3m/ucPAtFboehMU6cuLT3mI1lmNcWWzd6wiIsEKignp3klKd&#10;YrNmcAmCb96688+v1myhE+t088OzlVhJ7rwwJC98NtzIRG2r2L3DfAiZ+Xgd1oJIneni7SJjQtjm&#10;RPJsYCkoSpVyguAKK1WzJe5heQJ2MenijqRYHBvZs9hUfZgS6nW88JH1gCcHiCqWHhQepnvmSIkk&#10;Ssr6VeIfTS9mOmWXnRaZc1sbhHrwgqSIKJgPUVEty5LUbJErlrtPrHc7BfKn3Yvdv4la2qoHKaUa&#10;BAuz/xuebC3/0MqJrwOE3RPh0Ku9xaAvoLac7H33cFn5ckkVXRV6YB0UdF7dciIiPnjXLVUZbXmQ&#10;wLeBLBEwBdnCi6Kc16VblQiwjwq4gyrP3LILgeN8gLj4QBip9cMASU2rFLwEPdNauWzDHFseltig&#10;q9mqzKs1k/mqSYqIs2sZL7U0Z6tg5XEKMH5VOeV+tiiReYCEjuqGJc5f13amWxy9LU4EOKuKDcqr&#10;/CJkgruajIAcMfFEdKNPi4yYj9htzVbAyeRhMlheULLQnrV7SPnuzCZdgasMc1BEWjtE5bcAsO4W&#10;ofHCrUuGS+lDuquxR+PInKtgnHTlHjYg1C8Y+eDYLzHj0vjMzhk6lLEuMrCL8p/LKumQG65mKzQI&#10;Ne/Srr+iZN2NZUQZlVKVm7rsLZOhr5wPjLK7sHWtrwUfgXRE85GSu932JwhgJ8xTXVDjDvL3Y/4b&#10;KibCuKrwCodVLMmPnXQXcXlLcyKL7Oc6KdTOAoERgQcP01pZaUsLrjGcpn3vqP/KsSLNrYuBh9hu&#10;J9RVjl5LRP1WFVFXetou/QPL/cU5IYLxrxVenFYbLJr7gCvCxkpsFS/boDhjQVcPyvFi5zzJ/vHh&#10;An+Hv/T7FpJo4IDrH9Ib98ePa6m7a/6PsrPZzSu3wfCtBNkP0ASdJA0m2cyg3XQxQK/gq+PGAZzY&#10;sI0Gvfs+r0hKpI7i6GTz5fj8UKIo/pOysA3Z6oitUoItCePxX+Az7LJZdFahR8Rx1CB51nS5AqsD&#10;Fj28S7o5+YQFrI5a9HAkZRbkKhSPC5xOpWDa/NIm8Z07WiqgikuOsouOyPWleKy+bAuA9RMtjTgR&#10;AsOiTp9GE85ykXg6ASTTt+K/zsyRJeyt9SiXYBGYzt2oIgE5ZeMg/qMvFeUYsN8KFsJ03Q8/CEHh&#10;E2Bbya3htR3XUT+MXHCZSFoK6fUVF5CRazSEMpAnbcgH+l7Oli3sAkYtBnDFZTSK7LwiQB25uKp3&#10;CUuaoJZb1BMZt8BC7f3oCLUSrwYd6cORBw5YJWJmsFT3jNn2IW+BxZAPj4hK/dQpIMkBSgcjHxTZ&#10;RJlrBat2pyaKWQw474m1FcfsryrqWMDiHgok4/6aWuWApmie8hxJxUbyrYMy7f2xoFB0x7nLy/Q4&#10;osS7OqGNEBF4Xlq9hhQ5g6axANgOhr6mwwLEV+PXB8PZe7REaI+DVPbUs49TWyO1zR5HNG2ddgML&#10;iOZ8LDG1J4WjMal+4AeFOzCLjH9ILKpRddQC+9DHV/dLnRTnquMdsVEyxjc/mxSJGN5wVVREA4wJ&#10;BxWWIU5Hibi1QXi0HV2XqFWnJnvPb/kc8Y2VScE9Y1+TikC6z86kUITc/aoDT9HVplFOOODxV5YZ&#10;wONI50bWiQ6Wk8ovoUpURRqePj5JYKsqapKW7irAjyrFbDmpNdh20GCjKiwE/GkVW/RjNkWanj9g&#10;brpLAqRTpNrtmmWwxXAwI8QoGlgycfzAgct7X2CiYJ6pgsTFb17YkSI6niRIjzA4SGyzOr96FR8m&#10;z8+FNHHnd1WRJqDQZwv+JxNKvhCwY0NGSTshw8rq4SSe15bVDjQia6qzGhKNFJXTa4v/3Osj0qsd&#10;yerDHmvbiWbcZYEcU2dJipMDEYhGUkdKxjZjxewuil21ypGknhXDJqf3bmy0upj1ypaWsyVDdSNh&#10;n4reTMfEq9zjxUE06OH1JkZTzBScnJBf6DFutHGwBf1vy2dR0kIfJOlwSjSgm5/bXWQkgul9En7H&#10;3Hy0SKepNoMNHJSEN2vKUsE9DD4b4jGCPHlma7fqfFZf0PFmUAqnVQYZLW6CzxjtSZgNKz5a5lxY&#10;gJqpxWfZqUYmfUA8HaM9d/43Cleoi4haPCaZhnTAbaCPx+qA8k12+wkGnN6kZZ1SxpMsSwPiWJap&#10;+wbKnucZiiO6o3ZvPQduMeGVlZJg8ofYn1T1T25a+ERsbVJJVGtuGk7dkVUc0pXTTX6ylfl4w2qS&#10;htPTqDauQ8mPaKw/PV0h2d4XZfnSgBMMwDIfmob6B1UdXw8QSZSN/qPuuD+fjzaW0xcqkp90lkZY&#10;51OeVjaTQ4inlvMZO1XGR23GkfabCuyqSE7rgxkme201nyXMQU3SBCdX6tgYmFnq75cIBnUEOG2n&#10;qlPjD2hiBRPhEJyXmgN8lOWzOq/FPwtDh8ckmLi8QvNgNVS1u5pn4NiohCOXQ0lCHJIN6+/EU/Eb&#10;T0cckUoOwnvz06v5qKw8KKOPKtgSFsyrmA97uUp5jBkPh8p0Vob6aj4rmCj1wfJllVbbDO0oHCU6&#10;GHeCmW4SHzwDk6XxFVfjA/P89XmyqI4EtrsKe9K6wVXDObHNP9I79Gdg5ad1W2JlwKFvLLbjDwaB&#10;1UsDpHJzDJ8QzZnyKx0w1IUSx2IUYyqtBOcPTrVX+eZb1jMMwTqzemVUys7rMh1OUd0FCXHE+TB3&#10;8zwRGSGZMdMw2hyrFUq9MpjqvuYLPN6M1X/+Jrs2VL9zMJEEwWPwCYjbJ6LKN2HoUyft9CYHkJ+Q&#10;zPmzwnMhE2kAjgSSL6Z6xvQm7ND7RWxJZhhdKBlElviX55lg4tSewsWK8IcMZI+8CjlTV7DyOOk4&#10;1r0WdYp9HFw0nopfX/exemNjJ7lXIfk7+Go7p2A6hYljA/abnQF1Qko3OVDNZMMeDsebuCTno0YH&#10;mo6iFU4R9Al2iY3s74n8JlK+ML20J4Yo6fMcu4kIjJu6e/McO5jdrQ4QaU9gPIVKJO3QPBYdJr4m&#10;34e4sfHmbs8zsRRVdVblA3+dV3mowdrUbgv/cEhfcrP4zhJmpTj4b0hFzi6l8Z+/E0/Fr9EawgYc&#10;ND2E0kyZoCZD46kVfco+cPqkza6qBxIOk8T+C4kD1ZOe5C65ex6e3Fo3ZE4ISDXjsp3al6axKFOm&#10;aN80OWITrcAMfqD1rOaZKfs1S1PmmVgH1iidnzIS0iZFzXKPydY885vkPE3xgsE/8dLNMYx0s+tR&#10;ezDTmwdFFRUozLujqpQ5r7hhUE/FZr1yHpd4NlttmueACWI9F6ov9hgtdZzUFjjFVij16gjzYMFB&#10;jB5xI2yBXdg+GzDxYoUrhDMbvZXkHm7HPBGHU5F++iyOcqUmpY2Ub3ZzfQtmflP+i0K3+aa8LWWe&#10;ifrUB63naFds1quDzBpvBvrSXlncHFJg3NyaJ7ImODJmyhRhSUz3rwePWeJD+OnUmdK4Xp1ZvbJ5&#10;Jpvj6PlNpszR8Zs4LalNZ4KIinK42nR07CZzkIx2JRQlGkp+EvjFsKPrzOqVzXP0KJUFpBO50mcV&#10;n3MViPiDSsDSTWYWMkvlfET3V7gN+WLQcGD62Xhocii5Iefiqfj1p1lrD4Atn17NB09jsDEceiR5&#10;5SGT3xUnSWJSkwBaNgVh82ilgY+M2/uSXx63kO7wFFekY1tgI0fpHbtSOcVlUIpe9IAoMflASp1e&#10;vTIE0TQ88nGU+TLloOAbj2oZwCphsoBNrua3SEDzCW/tR6L/YW8oCbB6AlHpI4SE/3dOqB6eXc7j&#10;xS+3pJnVVJFXESNXfmD1wCRXM4elz7nj8J1Abx/QYZ6V8kjH9DNuoQKi+WFzxlPxa8sAJYfdjio+&#10;0mLiqdV8km+Nw7L8vPogmOSyQ1FEDuaFS14sFcWf4GmJhZA1MvUUljnvyh6p66gdGWZieKgcnlNy&#10;wOFqnkntpRpTyReJhSTeTZLa5DlLNnjLO9rn3ckUpIetYvcJZr6JKTrpc0OHHDGurXkm0Yd8d6sh&#10;1jPpViTJ6aC8NKBkD9MEYIRPKzbrlW//oa2Q6e5ndgRMop7hIUQiqRg7w8QbE14KRn5iH8JUQkYd&#10;g0XYXPFV3OSmJcZ4MC3D/yMWsb+av8Da3HKBXqY+RL8o887MGpUOVJBprFQoDwu+4rJeBWONsxkw&#10;AVFMq5xowY/JpRvTTGoXrENHroD2LQqS1ugYwp8CVZQFa1qjwYQyzT3bYfJ8vHnOSpbjK2zdgyHM&#10;bo3PHi3WpEFSyqIuYLvzTDsFfWNOaxlKIvxpin8mVwHmtZP0Fm6TwU87D0mvtBkw+UC2mcZYBzXI&#10;n+1R9bJrq7IFc9j0FM9P59QOTQ/njcg7DWdwabzOZ8TyUAJRfORtTR/FgILT2RxhT9UFM0bzStFB&#10;C94d5hjSzHaIRukbT632qPi09Y+n4tefbrFYgad9nk4Dqg+vtmCeTWsKkmZDJgy5MO1zZJPXoNUI&#10;uJBN68cQHOayAohgc6clgbBJNRxhP3IbUe8yaoew/huUZMmYWwCH2sCx88T680fZUq5P0pJnUgCw&#10;5TyQokqIE/5wlUkan8Bz5AZ18JChQiGgoLs8mKHvkedFrx1fvYrEuuB4UVxdU2LhT6JJSS1XaVL3&#10;LsQnKyDn0ENZx/dF06084KQXw2AYc73ZtXHYs3LSjBgrlHoVUqGnA9F0/bWdUxgIbEk7pmdiNtHn&#10;o8CU2Ro3CcGegImG5wYNBRFva3IGaSBUj7SNoGMEJpikTXvpCK4BPyBwizCxBJVno/2Fc9TPY+zz&#10;JALtU0FxnXveEtB104CmyDpvcRu3ZAR6ZRV76JBRymdtnnSen9I6iIKrekWjJdyjMOIuTJyEkcaK&#10;wPVT0GOeqKOEouyz8CxTkfpNNDocjA0mvNaCZFu4RWpFuQ9cTW2WEl/TKRS+bahUcl7SYeKSiHmS&#10;9XXCOlVigdtkdNNj+QrMkbmMZx4LuNzUnxwJ+MJtl+3NExpyzYwmkyh/5bNg1n3XaiNZtRmoPA5D&#10;J/nN0zr2YI7cbzKa8JIUmLBb10Bxy0wlBnRUC35F0P3MSS0pSR1iQmMpMGXxmJRE+/Ts/r6eyqc3&#10;3OJhOlMI2sSMfxbXez10lOx6vNSNNGUSTNoMVoHrdCqdM8NyC7ekv8LT7bMQkUUbYiokOUfGgdpo&#10;VOlB5heJ2/4mzHjN+4LXG6cFQOTeqg82lTS2p+Op+PWncX24RKQHnZ80wKziqRUvV2DeeRzHbXhO&#10;QZ8P1lSgSaMvqhRlXBCLzYcCghOxN3Lw8Fz4m+zlsidoRq/6crEUpRtUnZADp+iZ5TfJallbFTFf&#10;x4qS/w3v8hd2P0E8Fb/9aZIrHIICcRPGlzjEkHOO1HhT4SvoGuFLp5+P19QFghUa90oLAv74bBxa&#10;hVKvbJxqQu+KJ0kEOs4+8U9WMiJW5DT6QRkdJlTqggsdw6NzW7SPeSONuS0N/nvL2u6fhZCc0SFj&#10;vYiv31SGtWMVr0nHap1ZvfJ5jpo3mPdkJeVKO2il2vZQbngbcZwrRX9XHrJ1e1e2t9ToFPqkohJr&#10;sSEBDj0deSA/lDuDMdJceh9wWykO8YdL2T7Iqv6EPkuNJsXSMav45gqHBOQUMta64fWhsUWmFVIW&#10;tI/aTZam6k54xaOogxfJb9/GIdxKLKF9FtFWVU9t6/C7YNtWuUe7vTitVPXFW9l2qgFxvoB4po7X&#10;xxlYiV+jKYVpwwp8p/a+09MrHEI/kEKbD/l87NqMQ04JwgDxm8ytbEZcqJhDdhNPv+3UA00sYeK3&#10;jzosxHKlQ9o4Yob7Z1HgWk1E7De07De/esQC7vADHWnCCtWIERrHiY/sfE7WyKcdS6js+h0cIpAV&#10;TBBNgHUdq5V4VmvgbTeJ/lTdjFKNqGppyoWPrOKszoaiPgi7waKNShe28VD8GkFwnphiRRoYGRL9&#10;/Nt4qMKxV1AaJBHtHZ3BnufCTTI+nd+x90q8CN8CctYIAh/MXm0JyxEVMzIMZ6kUI42x4Q10sxk+&#10;3Q3VeGo9H/X+MIQxsZpThNBFitnNt0y2zBWRGrn61DbHzqsw6pWPkvjzW+hGWKcdaNlQbGF4oq1I&#10;fDRoG2BYq/ZeCklUEPXKAYI3iVgBpKa5KDNyAMo+Xt9DBoSaDmo2qI+OmqjAtsZ4ZkJNiQWIXx8X&#10;zLB3XBi5E/HQciq47pSo2YbrSO/4ofAJrd/w6sMd90hfcdUrFnKLFSmlUrEQAUS9r9SuNv/BOUjB&#10;KduaJFpedD4FLW5hr53u6a5I+NxPqJ0ZkeHchobz4cD71/h7dsjsME++YTkKM8fqRns1wnyDxrak&#10;hTVEOgk5wzxQNGKfvdBmgIZbvKCkNPOerTTmfVBSBVGvOlUdXhxkMD7KapbtnOD9wJd9e/d4baLh&#10;/vJ007z6+s8/H5/cw//49I/ru68ff7u8f7y7/fLp719ub9vF1c311+vfbx9e/Pdy++Hl5erq+tvT&#10;65e6dbm9v7nYn9FQLC8EunyMN9qHy8duv7343kiRhb+63H94+Z/by1P71rc7ATTJ8vD49Mfl8ca+&#10;3N63uX798nT9EOKNj3+/f3z/eP/nw8ff9L9/3336358PLx6ebn+/Y6Ag//Lt6ubu4cPLq6eHtuJ6&#10;6vvjfXvz8/vPD/f/iv9//6z/Xfjb5f7my9Ufl6dLvm5vvL9+fXdzd/vp+uHj/wUAAAD//wMAUEsD&#10;BBQABgAIAAAAIQBREuor4gAAAA4BAAAPAAAAZHJzL2Rvd25yZXYueG1sTI9Pa8JAEMXvhX6HZQq9&#10;6eYPaTVmIyJtT1JQC6W3MRmTYHY3ZNckfvuOp3ZOb5jHm9/L1pNuxUC9a6xREM4DEGQKWzamUvB1&#10;fJ8tQDiPpsTWGlJwIwfr/PEhw7S0o9nTcPCV4BDjUlRQe9+lUrqiJo1ubjsyfDvbXqPnta9k2ePI&#10;4bqVURC8SI2N4Q81drStqbgcrlrBx4jjJg7fht3lvL39HJPP711ISj0/TZsVCE+T/zPDHZ/RIWem&#10;k72a0olWwSxK4pi9rF4jbnW38CQgTqySxTIEmWfyf438FwAA//8DAFBLAQItABQABgAIAAAAIQC2&#10;gziS/gAAAOEBAAATAAAAAAAAAAAAAAAAAAAAAABbQ29udGVudF9UeXBlc10ueG1sUEsBAi0AFAAG&#10;AAgAAAAhADj9If/WAAAAlAEAAAsAAAAAAAAAAAAAAAAALwEAAF9yZWxzLy5yZWxzUEsBAi0AFAAG&#10;AAgAAAAhAAjEqcy0zQYAjOEmAA4AAAAAAAAAAAAAAAAALgIAAGRycy9lMm9Eb2MueG1sUEsBAi0A&#10;FAAGAAgAAAAhAFES6iviAAAADgEAAA8AAAAAAAAAAAAAAAAADtAGAGRycy9kb3ducmV2LnhtbFBL&#10;BQYAAAAABAAEAPMAAAAd0QYAAAA=&#10;">
              <v:group id="Группа 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Полилиния: Фигура 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Прямоугольник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Группа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Полилиния: Фигура 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B22425">
      <w:rPr>
        <w:noProof/>
        <w:lang w:bidi="ru-R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65868A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BC17B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A861E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21C6B1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61EF8D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AB4CD0C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6A6EE2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1A3B9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16AB6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12E54D5"/>
    <w:multiLevelType w:val="hybridMultilevel"/>
    <w:tmpl w:val="6B0081A8"/>
    <w:lvl w:ilvl="0" w:tplc="4C8294E8">
      <w:start w:val="1"/>
      <w:numFmt w:val="bullet"/>
      <w:pStyle w:val="a1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A09A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E9C1C89"/>
    <w:multiLevelType w:val="multilevel"/>
    <w:tmpl w:val="B38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D3EE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676673D"/>
    <w:multiLevelType w:val="multilevel"/>
    <w:tmpl w:val="04090023"/>
    <w:styleLink w:val="a2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4"/>
  </w:num>
  <w:num w:numId="5">
    <w:abstractNumId w:val="12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6AA"/>
    <w:rsid w:val="00060042"/>
    <w:rsid w:val="0008685D"/>
    <w:rsid w:val="00090860"/>
    <w:rsid w:val="00103FFE"/>
    <w:rsid w:val="00112FD7"/>
    <w:rsid w:val="00150ABD"/>
    <w:rsid w:val="001946FC"/>
    <w:rsid w:val="001C7B1E"/>
    <w:rsid w:val="00222466"/>
    <w:rsid w:val="00247254"/>
    <w:rsid w:val="0024753C"/>
    <w:rsid w:val="00276026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4E158A"/>
    <w:rsid w:val="00565C77"/>
    <w:rsid w:val="0056708E"/>
    <w:rsid w:val="005729C1"/>
    <w:rsid w:val="005801E5"/>
    <w:rsid w:val="00590471"/>
    <w:rsid w:val="005B26B4"/>
    <w:rsid w:val="005D01FA"/>
    <w:rsid w:val="006307B5"/>
    <w:rsid w:val="00653E17"/>
    <w:rsid w:val="006A08E8"/>
    <w:rsid w:val="006A453D"/>
    <w:rsid w:val="006B16AA"/>
    <w:rsid w:val="006D79A8"/>
    <w:rsid w:val="0072353B"/>
    <w:rsid w:val="0073123E"/>
    <w:rsid w:val="00755BF8"/>
    <w:rsid w:val="007575B6"/>
    <w:rsid w:val="00783C05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475DC"/>
    <w:rsid w:val="00967B93"/>
    <w:rsid w:val="009D090F"/>
    <w:rsid w:val="00A31464"/>
    <w:rsid w:val="00A31B16"/>
    <w:rsid w:val="00A33613"/>
    <w:rsid w:val="00A47A8D"/>
    <w:rsid w:val="00AC6C7E"/>
    <w:rsid w:val="00B22425"/>
    <w:rsid w:val="00B4158A"/>
    <w:rsid w:val="00B6466C"/>
    <w:rsid w:val="00BB1B5D"/>
    <w:rsid w:val="00BC22C7"/>
    <w:rsid w:val="00BD195A"/>
    <w:rsid w:val="00C07240"/>
    <w:rsid w:val="00C14078"/>
    <w:rsid w:val="00CE1E3D"/>
    <w:rsid w:val="00D053FA"/>
    <w:rsid w:val="00DC3F0A"/>
    <w:rsid w:val="00E26AED"/>
    <w:rsid w:val="00E50283"/>
    <w:rsid w:val="00E73AB8"/>
    <w:rsid w:val="00E90A60"/>
    <w:rsid w:val="00ED47F7"/>
    <w:rsid w:val="00EE7E09"/>
    <w:rsid w:val="00F0223C"/>
    <w:rsid w:val="00F03CF4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27E2CA5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uiPriority w:val="1"/>
    <w:rsid w:val="001C7B1E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1">
    <w:name w:val="heading 1"/>
    <w:basedOn w:val="a3"/>
    <w:next w:val="a3"/>
    <w:link w:val="10"/>
    <w:uiPriority w:val="9"/>
    <w:qFormat/>
    <w:rsid w:val="001C7B1E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21">
    <w:name w:val="heading 2"/>
    <w:basedOn w:val="a3"/>
    <w:next w:val="a3"/>
    <w:link w:val="22"/>
    <w:uiPriority w:val="9"/>
    <w:rsid w:val="001C7B1E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31">
    <w:name w:val="heading 3"/>
    <w:basedOn w:val="a3"/>
    <w:next w:val="a3"/>
    <w:link w:val="32"/>
    <w:uiPriority w:val="9"/>
    <w:semiHidden/>
    <w:unhideWhenUsed/>
    <w:qFormat/>
    <w:rsid w:val="001C7B1E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41">
    <w:name w:val="heading 4"/>
    <w:basedOn w:val="a3"/>
    <w:next w:val="a3"/>
    <w:link w:val="42"/>
    <w:uiPriority w:val="9"/>
    <w:semiHidden/>
    <w:unhideWhenUsed/>
    <w:qFormat/>
    <w:rsid w:val="001C7B1E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51">
    <w:name w:val="heading 5"/>
    <w:basedOn w:val="a3"/>
    <w:next w:val="a3"/>
    <w:link w:val="52"/>
    <w:uiPriority w:val="9"/>
    <w:semiHidden/>
    <w:unhideWhenUsed/>
    <w:qFormat/>
    <w:rsid w:val="001C7B1E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1C7B1E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1C7B1E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1C7B1E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1C7B1E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"/>
    <w:basedOn w:val="a3"/>
    <w:link w:val="a8"/>
    <w:uiPriority w:val="1"/>
    <w:semiHidden/>
    <w:qFormat/>
    <w:rsid w:val="001C7B1E"/>
    <w:rPr>
      <w:sz w:val="20"/>
      <w:szCs w:val="20"/>
    </w:rPr>
  </w:style>
  <w:style w:type="character" w:customStyle="1" w:styleId="a8">
    <w:name w:val="Основной текст Знак"/>
    <w:basedOn w:val="a4"/>
    <w:link w:val="a7"/>
    <w:uiPriority w:val="1"/>
    <w:semiHidden/>
    <w:rsid w:val="001C7B1E"/>
    <w:rPr>
      <w:rFonts w:ascii="Calibri" w:hAnsi="Calibri" w:cs="Calibri"/>
      <w:sz w:val="20"/>
      <w:szCs w:val="20"/>
    </w:rPr>
  </w:style>
  <w:style w:type="character" w:customStyle="1" w:styleId="10">
    <w:name w:val="Заголовок 1 Знак"/>
    <w:basedOn w:val="a4"/>
    <w:link w:val="1"/>
    <w:uiPriority w:val="9"/>
    <w:rsid w:val="001C7B1E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a1">
    <w:name w:val="List Paragraph"/>
    <w:basedOn w:val="a7"/>
    <w:uiPriority w:val="1"/>
    <w:semiHidden/>
    <w:qFormat/>
    <w:rsid w:val="001C7B1E"/>
    <w:pPr>
      <w:numPr>
        <w:numId w:val="2"/>
      </w:numPr>
      <w:spacing w:after="120"/>
    </w:pPr>
    <w:rPr>
      <w:szCs w:val="24"/>
    </w:rPr>
  </w:style>
  <w:style w:type="paragraph" w:customStyle="1" w:styleId="a9">
    <w:name w:val="Абзац таблицы"/>
    <w:basedOn w:val="a3"/>
    <w:uiPriority w:val="1"/>
    <w:semiHidden/>
    <w:rsid w:val="001C7B1E"/>
    <w:rPr>
      <w:rFonts w:ascii="Times New Roman" w:hAnsi="Times New Roman"/>
      <w:sz w:val="24"/>
      <w:szCs w:val="24"/>
    </w:rPr>
  </w:style>
  <w:style w:type="paragraph" w:styleId="aa">
    <w:name w:val="header"/>
    <w:basedOn w:val="a3"/>
    <w:link w:val="ab"/>
    <w:uiPriority w:val="99"/>
    <w:semiHidden/>
    <w:rsid w:val="001C7B1E"/>
    <w:pPr>
      <w:tabs>
        <w:tab w:val="center" w:pos="4680"/>
        <w:tab w:val="right" w:pos="9360"/>
      </w:tabs>
    </w:pPr>
  </w:style>
  <w:style w:type="character" w:customStyle="1" w:styleId="ab">
    <w:name w:val="Верхний колонтитул Знак"/>
    <w:basedOn w:val="a4"/>
    <w:link w:val="aa"/>
    <w:uiPriority w:val="99"/>
    <w:semiHidden/>
    <w:rsid w:val="001C7B1E"/>
    <w:rPr>
      <w:rFonts w:ascii="Calibri" w:hAnsi="Calibri" w:cs="Calibri"/>
    </w:rPr>
  </w:style>
  <w:style w:type="paragraph" w:styleId="ac">
    <w:name w:val="footer"/>
    <w:basedOn w:val="a3"/>
    <w:link w:val="ad"/>
    <w:uiPriority w:val="99"/>
    <w:semiHidden/>
    <w:rsid w:val="001C7B1E"/>
    <w:pPr>
      <w:tabs>
        <w:tab w:val="center" w:pos="4680"/>
        <w:tab w:val="right" w:pos="9360"/>
      </w:tabs>
    </w:pPr>
  </w:style>
  <w:style w:type="character" w:customStyle="1" w:styleId="ad">
    <w:name w:val="Нижний колонтитул Знак"/>
    <w:basedOn w:val="a4"/>
    <w:link w:val="ac"/>
    <w:uiPriority w:val="99"/>
    <w:semiHidden/>
    <w:rsid w:val="001C7B1E"/>
    <w:rPr>
      <w:rFonts w:ascii="Calibri" w:hAnsi="Calibri" w:cs="Calibri"/>
    </w:rPr>
  </w:style>
  <w:style w:type="table" w:styleId="ae">
    <w:name w:val="Table Grid"/>
    <w:basedOn w:val="a5"/>
    <w:uiPriority w:val="39"/>
    <w:rsid w:val="001C7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7"/>
    <w:next w:val="a3"/>
    <w:link w:val="af0"/>
    <w:uiPriority w:val="10"/>
    <w:qFormat/>
    <w:rsid w:val="001C7B1E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af0">
    <w:name w:val="Заголовок Знак"/>
    <w:basedOn w:val="a4"/>
    <w:link w:val="af"/>
    <w:uiPriority w:val="10"/>
    <w:rsid w:val="001C7B1E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af1">
    <w:name w:val="Информация"/>
    <w:basedOn w:val="a7"/>
    <w:uiPriority w:val="1"/>
    <w:qFormat/>
    <w:rsid w:val="001C7B1E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af2">
    <w:name w:val="Даты"/>
    <w:basedOn w:val="a7"/>
    <w:qFormat/>
    <w:rsid w:val="001C7B1E"/>
    <w:pPr>
      <w:kinsoku w:val="0"/>
      <w:overflowPunct w:val="0"/>
    </w:pPr>
    <w:rPr>
      <w:b/>
      <w:color w:val="000000" w:themeColor="text1"/>
      <w:sz w:val="18"/>
    </w:rPr>
  </w:style>
  <w:style w:type="character" w:styleId="af3">
    <w:name w:val="Strong"/>
    <w:basedOn w:val="a4"/>
    <w:uiPriority w:val="22"/>
    <w:qFormat/>
    <w:rsid w:val="001C7B1E"/>
    <w:rPr>
      <w:rFonts w:ascii="Calibri" w:hAnsi="Calibri" w:cs="Calibri"/>
      <w:b/>
      <w:bCs/>
      <w:color w:val="666666" w:themeColor="accent4"/>
    </w:rPr>
  </w:style>
  <w:style w:type="character" w:styleId="af4">
    <w:name w:val="Placeholder Text"/>
    <w:basedOn w:val="a4"/>
    <w:uiPriority w:val="99"/>
    <w:semiHidden/>
    <w:rsid w:val="001C7B1E"/>
    <w:rPr>
      <w:rFonts w:ascii="Calibri" w:hAnsi="Calibri" w:cs="Calibri"/>
      <w:color w:val="808080"/>
    </w:rPr>
  </w:style>
  <w:style w:type="paragraph" w:styleId="af5">
    <w:name w:val="Date"/>
    <w:basedOn w:val="a3"/>
    <w:next w:val="a3"/>
    <w:link w:val="af6"/>
    <w:uiPriority w:val="99"/>
    <w:rsid w:val="001C7B1E"/>
    <w:pPr>
      <w:spacing w:line="480" w:lineRule="auto"/>
    </w:pPr>
  </w:style>
  <w:style w:type="character" w:customStyle="1" w:styleId="af6">
    <w:name w:val="Дата Знак"/>
    <w:basedOn w:val="a4"/>
    <w:link w:val="af5"/>
    <w:uiPriority w:val="99"/>
    <w:rsid w:val="001C7B1E"/>
    <w:rPr>
      <w:rFonts w:ascii="Calibri" w:hAnsi="Calibri" w:cs="Calibri"/>
    </w:rPr>
  </w:style>
  <w:style w:type="paragraph" w:styleId="af7">
    <w:name w:val="No Spacing"/>
    <w:uiPriority w:val="1"/>
    <w:rsid w:val="001C7B1E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22">
    <w:name w:val="Заголовок 2 Знак"/>
    <w:basedOn w:val="a4"/>
    <w:link w:val="21"/>
    <w:uiPriority w:val="9"/>
    <w:rsid w:val="001C7B1E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af8">
    <w:name w:val="Опыт работы"/>
    <w:basedOn w:val="a3"/>
    <w:qFormat/>
    <w:rsid w:val="001C7B1E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a0">
    <w:name w:val="List Bullet"/>
    <w:basedOn w:val="a3"/>
    <w:uiPriority w:val="99"/>
    <w:rsid w:val="001C7B1E"/>
    <w:pPr>
      <w:numPr>
        <w:numId w:val="3"/>
      </w:numPr>
      <w:contextualSpacing/>
    </w:pPr>
  </w:style>
  <w:style w:type="paragraph" w:customStyle="1" w:styleId="af9">
    <w:name w:val="Название учебного заведения"/>
    <w:basedOn w:val="a3"/>
    <w:uiPriority w:val="1"/>
    <w:rsid w:val="001C7B1E"/>
    <w:rPr>
      <w:b/>
    </w:rPr>
  </w:style>
  <w:style w:type="character" w:customStyle="1" w:styleId="Mention">
    <w:name w:val="Mention"/>
    <w:basedOn w:val="a4"/>
    <w:uiPriority w:val="99"/>
    <w:semiHidden/>
    <w:unhideWhenUsed/>
    <w:rsid w:val="001C7B1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6"/>
    <w:uiPriority w:val="99"/>
    <w:semiHidden/>
    <w:unhideWhenUsed/>
    <w:rsid w:val="001C7B1E"/>
    <w:pPr>
      <w:numPr>
        <w:numId w:val="4"/>
      </w:numPr>
    </w:pPr>
  </w:style>
  <w:style w:type="numbering" w:styleId="1ai">
    <w:name w:val="Outline List 1"/>
    <w:basedOn w:val="a6"/>
    <w:uiPriority w:val="99"/>
    <w:semiHidden/>
    <w:unhideWhenUsed/>
    <w:rsid w:val="001C7B1E"/>
    <w:pPr>
      <w:numPr>
        <w:numId w:val="5"/>
      </w:numPr>
    </w:pPr>
  </w:style>
  <w:style w:type="character" w:styleId="HTML">
    <w:name w:val="HTML Code"/>
    <w:basedOn w:val="a4"/>
    <w:uiPriority w:val="99"/>
    <w:semiHidden/>
    <w:unhideWhenUsed/>
    <w:rsid w:val="001C7B1E"/>
    <w:rPr>
      <w:rFonts w:ascii="Consolas" w:hAnsi="Consolas" w:cs="Calibri"/>
      <w:sz w:val="20"/>
      <w:szCs w:val="20"/>
    </w:rPr>
  </w:style>
  <w:style w:type="character" w:styleId="HTML0">
    <w:name w:val="HTML Variable"/>
    <w:basedOn w:val="a4"/>
    <w:uiPriority w:val="99"/>
    <w:semiHidden/>
    <w:unhideWhenUsed/>
    <w:rsid w:val="001C7B1E"/>
    <w:rPr>
      <w:rFonts w:ascii="Calibri" w:hAnsi="Calibri" w:cs="Calibri"/>
      <w:i/>
      <w:iCs/>
    </w:rPr>
  </w:style>
  <w:style w:type="paragraph" w:styleId="HTML1">
    <w:name w:val="HTML Address"/>
    <w:basedOn w:val="a3"/>
    <w:link w:val="HTML2"/>
    <w:uiPriority w:val="99"/>
    <w:semiHidden/>
    <w:unhideWhenUsed/>
    <w:rsid w:val="001C7B1E"/>
    <w:rPr>
      <w:i/>
      <w:iCs/>
    </w:rPr>
  </w:style>
  <w:style w:type="character" w:customStyle="1" w:styleId="HTML2">
    <w:name w:val="Адрес HTML Знак"/>
    <w:basedOn w:val="a4"/>
    <w:link w:val="HTML1"/>
    <w:uiPriority w:val="99"/>
    <w:semiHidden/>
    <w:rsid w:val="001C7B1E"/>
    <w:rPr>
      <w:rFonts w:ascii="Calibri" w:hAnsi="Calibri" w:cs="Calibri"/>
      <w:i/>
      <w:iCs/>
    </w:rPr>
  </w:style>
  <w:style w:type="character" w:styleId="HTML3">
    <w:name w:val="HTML Definition"/>
    <w:basedOn w:val="a4"/>
    <w:uiPriority w:val="99"/>
    <w:semiHidden/>
    <w:unhideWhenUsed/>
    <w:rsid w:val="001C7B1E"/>
    <w:rPr>
      <w:rFonts w:ascii="Calibri" w:hAnsi="Calibri" w:cs="Calibri"/>
      <w:i/>
      <w:iCs/>
    </w:rPr>
  </w:style>
  <w:style w:type="character" w:styleId="HTML4">
    <w:name w:val="HTML Cite"/>
    <w:basedOn w:val="a4"/>
    <w:uiPriority w:val="99"/>
    <w:semiHidden/>
    <w:unhideWhenUsed/>
    <w:rsid w:val="001C7B1E"/>
    <w:rPr>
      <w:rFonts w:ascii="Calibri" w:hAnsi="Calibri" w:cs="Calibri"/>
      <w:i/>
      <w:iCs/>
    </w:rPr>
  </w:style>
  <w:style w:type="character" w:styleId="HTML5">
    <w:name w:val="HTML Typewriter"/>
    <w:basedOn w:val="a4"/>
    <w:uiPriority w:val="99"/>
    <w:semiHidden/>
    <w:unhideWhenUsed/>
    <w:rsid w:val="001C7B1E"/>
    <w:rPr>
      <w:rFonts w:ascii="Consolas" w:hAnsi="Consolas" w:cs="Calibri"/>
      <w:sz w:val="20"/>
      <w:szCs w:val="20"/>
    </w:rPr>
  </w:style>
  <w:style w:type="character" w:styleId="HTML6">
    <w:name w:val="HTML Sample"/>
    <w:basedOn w:val="a4"/>
    <w:uiPriority w:val="99"/>
    <w:semiHidden/>
    <w:unhideWhenUsed/>
    <w:rsid w:val="001C7B1E"/>
    <w:rPr>
      <w:rFonts w:ascii="Consolas" w:hAnsi="Consolas" w:cs="Calibri"/>
      <w:sz w:val="24"/>
      <w:szCs w:val="24"/>
    </w:rPr>
  </w:style>
  <w:style w:type="character" w:styleId="HTML7">
    <w:name w:val="HTML Acronym"/>
    <w:basedOn w:val="a4"/>
    <w:uiPriority w:val="99"/>
    <w:semiHidden/>
    <w:unhideWhenUsed/>
    <w:rsid w:val="001C7B1E"/>
    <w:rPr>
      <w:rFonts w:ascii="Calibri" w:hAnsi="Calibri" w:cs="Calibri"/>
    </w:rPr>
  </w:style>
  <w:style w:type="character" w:styleId="HTML8">
    <w:name w:val="HTML Keyboard"/>
    <w:basedOn w:val="a4"/>
    <w:uiPriority w:val="99"/>
    <w:semiHidden/>
    <w:unhideWhenUsed/>
    <w:rsid w:val="001C7B1E"/>
    <w:rPr>
      <w:rFonts w:ascii="Consolas" w:hAnsi="Consolas" w:cs="Calibri"/>
      <w:sz w:val="20"/>
      <w:szCs w:val="20"/>
    </w:rPr>
  </w:style>
  <w:style w:type="paragraph" w:styleId="HTML9">
    <w:name w:val="HTML Preformatted"/>
    <w:basedOn w:val="a3"/>
    <w:link w:val="HTMLa"/>
    <w:uiPriority w:val="99"/>
    <w:semiHidden/>
    <w:unhideWhenUsed/>
    <w:rsid w:val="001C7B1E"/>
    <w:rPr>
      <w:rFonts w:ascii="Consolas" w:hAnsi="Consolas"/>
      <w:sz w:val="20"/>
      <w:szCs w:val="20"/>
    </w:rPr>
  </w:style>
  <w:style w:type="character" w:customStyle="1" w:styleId="HTMLa">
    <w:name w:val="Стандартный HTML Знак"/>
    <w:basedOn w:val="a4"/>
    <w:link w:val="HTML9"/>
    <w:uiPriority w:val="99"/>
    <w:semiHidden/>
    <w:rsid w:val="001C7B1E"/>
    <w:rPr>
      <w:rFonts w:ascii="Consolas" w:hAnsi="Consolas" w:cs="Calibri"/>
      <w:sz w:val="20"/>
      <w:szCs w:val="20"/>
    </w:rPr>
  </w:style>
  <w:style w:type="paragraph" w:styleId="11">
    <w:name w:val="toc 1"/>
    <w:basedOn w:val="a3"/>
    <w:next w:val="a3"/>
    <w:autoRedefine/>
    <w:uiPriority w:val="39"/>
    <w:semiHidden/>
    <w:unhideWhenUsed/>
    <w:rsid w:val="001C7B1E"/>
    <w:pPr>
      <w:spacing w:after="100"/>
    </w:pPr>
  </w:style>
  <w:style w:type="paragraph" w:styleId="23">
    <w:name w:val="toc 2"/>
    <w:basedOn w:val="a3"/>
    <w:next w:val="a3"/>
    <w:autoRedefine/>
    <w:uiPriority w:val="39"/>
    <w:semiHidden/>
    <w:unhideWhenUsed/>
    <w:rsid w:val="001C7B1E"/>
    <w:pPr>
      <w:spacing w:after="100"/>
      <w:ind w:left="220"/>
    </w:pPr>
  </w:style>
  <w:style w:type="paragraph" w:styleId="33">
    <w:name w:val="toc 3"/>
    <w:basedOn w:val="a3"/>
    <w:next w:val="a3"/>
    <w:autoRedefine/>
    <w:uiPriority w:val="39"/>
    <w:semiHidden/>
    <w:unhideWhenUsed/>
    <w:rsid w:val="001C7B1E"/>
    <w:pPr>
      <w:spacing w:after="100"/>
      <w:ind w:left="440"/>
    </w:pPr>
  </w:style>
  <w:style w:type="paragraph" w:styleId="43">
    <w:name w:val="toc 4"/>
    <w:basedOn w:val="a3"/>
    <w:next w:val="a3"/>
    <w:autoRedefine/>
    <w:uiPriority w:val="39"/>
    <w:semiHidden/>
    <w:unhideWhenUsed/>
    <w:rsid w:val="001C7B1E"/>
    <w:pPr>
      <w:spacing w:after="100"/>
      <w:ind w:left="660"/>
    </w:pPr>
  </w:style>
  <w:style w:type="paragraph" w:styleId="53">
    <w:name w:val="toc 5"/>
    <w:basedOn w:val="a3"/>
    <w:next w:val="a3"/>
    <w:autoRedefine/>
    <w:uiPriority w:val="39"/>
    <w:semiHidden/>
    <w:unhideWhenUsed/>
    <w:rsid w:val="001C7B1E"/>
    <w:pPr>
      <w:spacing w:after="100"/>
      <w:ind w:left="880"/>
    </w:pPr>
  </w:style>
  <w:style w:type="paragraph" w:styleId="61">
    <w:name w:val="toc 6"/>
    <w:basedOn w:val="a3"/>
    <w:next w:val="a3"/>
    <w:autoRedefine/>
    <w:uiPriority w:val="39"/>
    <w:semiHidden/>
    <w:unhideWhenUsed/>
    <w:rsid w:val="001C7B1E"/>
    <w:pPr>
      <w:spacing w:after="100"/>
      <w:ind w:left="1100"/>
    </w:pPr>
  </w:style>
  <w:style w:type="paragraph" w:styleId="71">
    <w:name w:val="toc 7"/>
    <w:basedOn w:val="a3"/>
    <w:next w:val="a3"/>
    <w:autoRedefine/>
    <w:uiPriority w:val="39"/>
    <w:semiHidden/>
    <w:unhideWhenUsed/>
    <w:rsid w:val="001C7B1E"/>
    <w:pPr>
      <w:spacing w:after="100"/>
      <w:ind w:left="1320"/>
    </w:pPr>
  </w:style>
  <w:style w:type="paragraph" w:styleId="81">
    <w:name w:val="toc 8"/>
    <w:basedOn w:val="a3"/>
    <w:next w:val="a3"/>
    <w:autoRedefine/>
    <w:uiPriority w:val="39"/>
    <w:semiHidden/>
    <w:unhideWhenUsed/>
    <w:rsid w:val="001C7B1E"/>
    <w:pPr>
      <w:spacing w:after="100"/>
      <w:ind w:left="1540"/>
    </w:pPr>
  </w:style>
  <w:style w:type="paragraph" w:styleId="91">
    <w:name w:val="toc 9"/>
    <w:basedOn w:val="a3"/>
    <w:next w:val="a3"/>
    <w:autoRedefine/>
    <w:uiPriority w:val="39"/>
    <w:semiHidden/>
    <w:unhideWhenUsed/>
    <w:rsid w:val="001C7B1E"/>
    <w:pPr>
      <w:spacing w:after="100"/>
      <w:ind w:left="1760"/>
    </w:pPr>
  </w:style>
  <w:style w:type="paragraph" w:styleId="afa">
    <w:name w:val="TOC Heading"/>
    <w:basedOn w:val="1"/>
    <w:next w:val="a3"/>
    <w:uiPriority w:val="39"/>
    <w:semiHidden/>
    <w:unhideWhenUsed/>
    <w:qFormat/>
    <w:rsid w:val="001C7B1E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afb">
    <w:name w:val="Subtle Reference"/>
    <w:basedOn w:val="a4"/>
    <w:uiPriority w:val="31"/>
    <w:semiHidden/>
    <w:rsid w:val="001C7B1E"/>
    <w:rPr>
      <w:rFonts w:ascii="Calibri" w:hAnsi="Calibri" w:cs="Calibri"/>
      <w:smallCaps/>
      <w:color w:val="5A5A5A" w:themeColor="text1" w:themeTint="A5"/>
    </w:rPr>
  </w:style>
  <w:style w:type="character" w:styleId="afc">
    <w:name w:val="Subtle Emphasis"/>
    <w:basedOn w:val="a4"/>
    <w:uiPriority w:val="19"/>
    <w:semiHidden/>
    <w:rsid w:val="001C7B1E"/>
    <w:rPr>
      <w:rFonts w:ascii="Calibri" w:hAnsi="Calibri" w:cs="Calibri"/>
      <w:i/>
      <w:iCs/>
      <w:color w:val="404040" w:themeColor="text1" w:themeTint="BF"/>
    </w:rPr>
  </w:style>
  <w:style w:type="table" w:styleId="afd">
    <w:name w:val="Table Professional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">
    <w:name w:val="Medium List 1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1-2">
    <w:name w:val="Medium List 1 Accent 2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1-3">
    <w:name w:val="Medium List 1 Accent 3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1-4">
    <w:name w:val="Medium List 1 Accent 4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1-5">
    <w:name w:val="Medium List 1 Accent 5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1-6">
    <w:name w:val="Medium List 1 Accent 6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24">
    <w:name w:val="Medium List 2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4">
    <w:name w:val="Medium Grid 1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1-21">
    <w:name w:val="Medium Grid 1 Accent 2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1-31">
    <w:name w:val="Medium Grid 1 Accent 3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1-41">
    <w:name w:val="Medium Grid 1 Accent 4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1-51">
    <w:name w:val="Medium Grid 1 Accent 5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1-61">
    <w:name w:val="Medium Grid 1 Accent 6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26">
    <w:name w:val="Medium Grid 2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3-2">
    <w:name w:val="Medium Grid 3 Accent 2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3-3">
    <w:name w:val="Medium Grid 3 Accent 3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3-4">
    <w:name w:val="Medium Grid 3 Accent 4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3-5">
    <w:name w:val="Medium Grid 3 Accent 5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3-6">
    <w:name w:val="Medium Grid 3 Accent 6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afe">
    <w:name w:val="Bibliography"/>
    <w:basedOn w:val="a3"/>
    <w:next w:val="a3"/>
    <w:uiPriority w:val="37"/>
    <w:semiHidden/>
    <w:unhideWhenUsed/>
    <w:rsid w:val="001C7B1E"/>
  </w:style>
  <w:style w:type="character" w:styleId="aff">
    <w:name w:val="Book Title"/>
    <w:basedOn w:val="a4"/>
    <w:uiPriority w:val="33"/>
    <w:semiHidden/>
    <w:rsid w:val="001C7B1E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a4"/>
    <w:uiPriority w:val="99"/>
    <w:semiHidden/>
    <w:unhideWhenUsed/>
    <w:rsid w:val="001C7B1E"/>
    <w:rPr>
      <w:rFonts w:ascii="Calibri" w:hAnsi="Calibri" w:cs="Calibri"/>
      <w:color w:val="2B579A"/>
      <w:shd w:val="clear" w:color="auto" w:fill="E1DFDD"/>
    </w:rPr>
  </w:style>
  <w:style w:type="paragraph" w:styleId="aff0">
    <w:name w:val="Message Header"/>
    <w:basedOn w:val="a3"/>
    <w:link w:val="aff1"/>
    <w:uiPriority w:val="99"/>
    <w:semiHidden/>
    <w:unhideWhenUsed/>
    <w:rsid w:val="001C7B1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aff1">
    <w:name w:val="Шапка Знак"/>
    <w:basedOn w:val="a4"/>
    <w:link w:val="aff0"/>
    <w:uiPriority w:val="99"/>
    <w:semiHidden/>
    <w:rsid w:val="001C7B1E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aff2">
    <w:name w:val="Table Elegant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List"/>
    <w:basedOn w:val="a3"/>
    <w:uiPriority w:val="99"/>
    <w:semiHidden/>
    <w:unhideWhenUsed/>
    <w:rsid w:val="001C7B1E"/>
    <w:pPr>
      <w:ind w:left="360" w:hanging="360"/>
      <w:contextualSpacing/>
    </w:pPr>
  </w:style>
  <w:style w:type="paragraph" w:styleId="27">
    <w:name w:val="List 2"/>
    <w:basedOn w:val="a3"/>
    <w:uiPriority w:val="99"/>
    <w:semiHidden/>
    <w:unhideWhenUsed/>
    <w:rsid w:val="001C7B1E"/>
    <w:pPr>
      <w:ind w:left="720" w:hanging="360"/>
      <w:contextualSpacing/>
    </w:pPr>
  </w:style>
  <w:style w:type="paragraph" w:styleId="35">
    <w:name w:val="List 3"/>
    <w:basedOn w:val="a3"/>
    <w:uiPriority w:val="99"/>
    <w:semiHidden/>
    <w:unhideWhenUsed/>
    <w:rsid w:val="001C7B1E"/>
    <w:pPr>
      <w:ind w:left="1080" w:hanging="360"/>
      <w:contextualSpacing/>
    </w:pPr>
  </w:style>
  <w:style w:type="paragraph" w:styleId="44">
    <w:name w:val="List 4"/>
    <w:basedOn w:val="a3"/>
    <w:uiPriority w:val="99"/>
    <w:semiHidden/>
    <w:unhideWhenUsed/>
    <w:rsid w:val="001C7B1E"/>
    <w:pPr>
      <w:ind w:left="1440" w:hanging="360"/>
      <w:contextualSpacing/>
    </w:pPr>
  </w:style>
  <w:style w:type="paragraph" w:styleId="54">
    <w:name w:val="List 5"/>
    <w:basedOn w:val="a3"/>
    <w:uiPriority w:val="99"/>
    <w:semiHidden/>
    <w:unhideWhenUsed/>
    <w:rsid w:val="001C7B1E"/>
    <w:pPr>
      <w:ind w:left="1800" w:hanging="360"/>
      <w:contextualSpacing/>
    </w:pPr>
  </w:style>
  <w:style w:type="table" w:styleId="-1">
    <w:name w:val="Table List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4">
    <w:name w:val="List Continue"/>
    <w:basedOn w:val="a3"/>
    <w:uiPriority w:val="99"/>
    <w:semiHidden/>
    <w:unhideWhenUsed/>
    <w:rsid w:val="001C7B1E"/>
    <w:pPr>
      <w:spacing w:after="120"/>
      <w:ind w:left="360"/>
      <w:contextualSpacing/>
    </w:pPr>
  </w:style>
  <w:style w:type="paragraph" w:styleId="28">
    <w:name w:val="List Continue 2"/>
    <w:basedOn w:val="a3"/>
    <w:uiPriority w:val="99"/>
    <w:semiHidden/>
    <w:unhideWhenUsed/>
    <w:rsid w:val="001C7B1E"/>
    <w:pPr>
      <w:spacing w:after="120"/>
      <w:ind w:left="720"/>
      <w:contextualSpacing/>
    </w:pPr>
  </w:style>
  <w:style w:type="paragraph" w:styleId="36">
    <w:name w:val="List Continue 3"/>
    <w:basedOn w:val="a3"/>
    <w:uiPriority w:val="99"/>
    <w:semiHidden/>
    <w:unhideWhenUsed/>
    <w:rsid w:val="001C7B1E"/>
    <w:pPr>
      <w:spacing w:after="120"/>
      <w:ind w:left="1080"/>
      <w:contextualSpacing/>
    </w:pPr>
  </w:style>
  <w:style w:type="paragraph" w:styleId="45">
    <w:name w:val="List Continue 4"/>
    <w:basedOn w:val="a3"/>
    <w:uiPriority w:val="99"/>
    <w:semiHidden/>
    <w:unhideWhenUsed/>
    <w:rsid w:val="001C7B1E"/>
    <w:pPr>
      <w:spacing w:after="120"/>
      <w:ind w:left="1440"/>
      <w:contextualSpacing/>
    </w:pPr>
  </w:style>
  <w:style w:type="paragraph" w:styleId="55">
    <w:name w:val="List Continue 5"/>
    <w:basedOn w:val="a3"/>
    <w:uiPriority w:val="99"/>
    <w:semiHidden/>
    <w:unhideWhenUsed/>
    <w:rsid w:val="001C7B1E"/>
    <w:pPr>
      <w:spacing w:after="120"/>
      <w:ind w:left="1800"/>
      <w:contextualSpacing/>
    </w:pPr>
  </w:style>
  <w:style w:type="paragraph" w:styleId="a">
    <w:name w:val="List Number"/>
    <w:basedOn w:val="a3"/>
    <w:uiPriority w:val="99"/>
    <w:semiHidden/>
    <w:unhideWhenUsed/>
    <w:rsid w:val="001C7B1E"/>
    <w:pPr>
      <w:numPr>
        <w:numId w:val="6"/>
      </w:numPr>
      <w:contextualSpacing/>
    </w:pPr>
  </w:style>
  <w:style w:type="paragraph" w:styleId="2">
    <w:name w:val="List Number 2"/>
    <w:basedOn w:val="a3"/>
    <w:uiPriority w:val="99"/>
    <w:semiHidden/>
    <w:unhideWhenUsed/>
    <w:rsid w:val="001C7B1E"/>
    <w:pPr>
      <w:numPr>
        <w:numId w:val="7"/>
      </w:numPr>
      <w:contextualSpacing/>
    </w:pPr>
  </w:style>
  <w:style w:type="paragraph" w:styleId="3">
    <w:name w:val="List Number 3"/>
    <w:basedOn w:val="a3"/>
    <w:uiPriority w:val="99"/>
    <w:semiHidden/>
    <w:unhideWhenUsed/>
    <w:rsid w:val="001C7B1E"/>
    <w:pPr>
      <w:numPr>
        <w:numId w:val="8"/>
      </w:numPr>
      <w:contextualSpacing/>
    </w:pPr>
  </w:style>
  <w:style w:type="paragraph" w:styleId="4">
    <w:name w:val="List Number 4"/>
    <w:basedOn w:val="a3"/>
    <w:uiPriority w:val="99"/>
    <w:semiHidden/>
    <w:unhideWhenUsed/>
    <w:rsid w:val="001C7B1E"/>
    <w:pPr>
      <w:numPr>
        <w:numId w:val="9"/>
      </w:numPr>
      <w:contextualSpacing/>
    </w:pPr>
  </w:style>
  <w:style w:type="paragraph" w:styleId="5">
    <w:name w:val="List Number 5"/>
    <w:basedOn w:val="a3"/>
    <w:uiPriority w:val="99"/>
    <w:semiHidden/>
    <w:unhideWhenUsed/>
    <w:rsid w:val="001C7B1E"/>
    <w:pPr>
      <w:numPr>
        <w:numId w:val="10"/>
      </w:numPr>
      <w:contextualSpacing/>
    </w:pPr>
  </w:style>
  <w:style w:type="paragraph" w:styleId="20">
    <w:name w:val="List Bullet 2"/>
    <w:basedOn w:val="a3"/>
    <w:uiPriority w:val="99"/>
    <w:semiHidden/>
    <w:unhideWhenUsed/>
    <w:rsid w:val="001C7B1E"/>
    <w:pPr>
      <w:numPr>
        <w:numId w:val="11"/>
      </w:numPr>
      <w:contextualSpacing/>
    </w:pPr>
  </w:style>
  <w:style w:type="paragraph" w:styleId="30">
    <w:name w:val="List Bullet 3"/>
    <w:basedOn w:val="a3"/>
    <w:uiPriority w:val="99"/>
    <w:semiHidden/>
    <w:unhideWhenUsed/>
    <w:rsid w:val="001C7B1E"/>
    <w:pPr>
      <w:numPr>
        <w:numId w:val="12"/>
      </w:numPr>
      <w:contextualSpacing/>
    </w:pPr>
  </w:style>
  <w:style w:type="paragraph" w:styleId="40">
    <w:name w:val="List Bullet 4"/>
    <w:basedOn w:val="a3"/>
    <w:uiPriority w:val="99"/>
    <w:semiHidden/>
    <w:unhideWhenUsed/>
    <w:rsid w:val="001C7B1E"/>
    <w:pPr>
      <w:numPr>
        <w:numId w:val="13"/>
      </w:numPr>
      <w:contextualSpacing/>
    </w:pPr>
  </w:style>
  <w:style w:type="paragraph" w:styleId="50">
    <w:name w:val="List Bullet 5"/>
    <w:basedOn w:val="a3"/>
    <w:uiPriority w:val="99"/>
    <w:semiHidden/>
    <w:unhideWhenUsed/>
    <w:rsid w:val="001C7B1E"/>
    <w:pPr>
      <w:numPr>
        <w:numId w:val="14"/>
      </w:numPr>
      <w:contextualSpacing/>
    </w:pPr>
  </w:style>
  <w:style w:type="paragraph" w:styleId="aff5">
    <w:name w:val="Subtitle"/>
    <w:basedOn w:val="a3"/>
    <w:next w:val="a3"/>
    <w:link w:val="aff6"/>
    <w:uiPriority w:val="11"/>
    <w:semiHidden/>
    <w:rsid w:val="001C7B1E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ff6">
    <w:name w:val="Подзаголовок Знак"/>
    <w:basedOn w:val="a4"/>
    <w:link w:val="aff5"/>
    <w:uiPriority w:val="11"/>
    <w:semiHidden/>
    <w:rsid w:val="001C7B1E"/>
    <w:rPr>
      <w:rFonts w:ascii="Calibri" w:hAnsi="Calibri" w:cs="Calibri"/>
      <w:color w:val="5A5A5A" w:themeColor="text1" w:themeTint="A5"/>
      <w:spacing w:val="15"/>
    </w:rPr>
  </w:style>
  <w:style w:type="table" w:styleId="15">
    <w:name w:val="Table Classic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table of figures"/>
    <w:basedOn w:val="a3"/>
    <w:next w:val="a3"/>
    <w:uiPriority w:val="99"/>
    <w:semiHidden/>
    <w:unhideWhenUsed/>
    <w:rsid w:val="001C7B1E"/>
  </w:style>
  <w:style w:type="paragraph" w:styleId="aff8">
    <w:name w:val="macro"/>
    <w:link w:val="aff9"/>
    <w:uiPriority w:val="99"/>
    <w:semiHidden/>
    <w:unhideWhenUsed/>
    <w:rsid w:val="001C7B1E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aff9">
    <w:name w:val="Текст макроса Знак"/>
    <w:basedOn w:val="a4"/>
    <w:link w:val="aff8"/>
    <w:uiPriority w:val="99"/>
    <w:semiHidden/>
    <w:rsid w:val="001C7B1E"/>
    <w:rPr>
      <w:rFonts w:ascii="Consolas" w:hAnsi="Consolas" w:cs="Calibri"/>
      <w:sz w:val="20"/>
      <w:szCs w:val="20"/>
    </w:rPr>
  </w:style>
  <w:style w:type="paragraph" w:styleId="2a">
    <w:name w:val="envelope return"/>
    <w:basedOn w:val="a3"/>
    <w:uiPriority w:val="99"/>
    <w:semiHidden/>
    <w:unhideWhenUsed/>
    <w:rsid w:val="001C7B1E"/>
    <w:rPr>
      <w:rFonts w:ascii="Corbel" w:eastAsiaTheme="majorEastAsia" w:hAnsi="Corbel" w:cstheme="majorBidi"/>
      <w:sz w:val="20"/>
      <w:szCs w:val="20"/>
    </w:rPr>
  </w:style>
  <w:style w:type="character" w:styleId="affa">
    <w:name w:val="endnote reference"/>
    <w:basedOn w:val="a4"/>
    <w:uiPriority w:val="99"/>
    <w:semiHidden/>
    <w:unhideWhenUsed/>
    <w:rsid w:val="001C7B1E"/>
    <w:rPr>
      <w:rFonts w:ascii="Calibri" w:hAnsi="Calibri" w:cs="Calibri"/>
      <w:vertAlign w:val="superscript"/>
    </w:rPr>
  </w:style>
  <w:style w:type="paragraph" w:styleId="affb">
    <w:name w:val="endnote text"/>
    <w:basedOn w:val="a3"/>
    <w:link w:val="affc"/>
    <w:uiPriority w:val="99"/>
    <w:semiHidden/>
    <w:unhideWhenUsed/>
    <w:rsid w:val="001C7B1E"/>
    <w:rPr>
      <w:sz w:val="20"/>
      <w:szCs w:val="20"/>
    </w:rPr>
  </w:style>
  <w:style w:type="character" w:customStyle="1" w:styleId="affc">
    <w:name w:val="Текст концевой сноски Знак"/>
    <w:basedOn w:val="a4"/>
    <w:link w:val="affb"/>
    <w:uiPriority w:val="99"/>
    <w:semiHidden/>
    <w:rsid w:val="001C7B1E"/>
    <w:rPr>
      <w:rFonts w:ascii="Calibri" w:hAnsi="Calibri" w:cs="Calibri"/>
      <w:sz w:val="20"/>
      <w:szCs w:val="20"/>
    </w:rPr>
  </w:style>
  <w:style w:type="paragraph" w:styleId="affd">
    <w:name w:val="table of authorities"/>
    <w:basedOn w:val="a3"/>
    <w:next w:val="a3"/>
    <w:uiPriority w:val="99"/>
    <w:semiHidden/>
    <w:unhideWhenUsed/>
    <w:rsid w:val="001C7B1E"/>
    <w:pPr>
      <w:ind w:left="220" w:hanging="220"/>
    </w:pPr>
  </w:style>
  <w:style w:type="paragraph" w:styleId="affe">
    <w:name w:val="toa heading"/>
    <w:basedOn w:val="a3"/>
    <w:next w:val="a3"/>
    <w:uiPriority w:val="99"/>
    <w:semiHidden/>
    <w:unhideWhenUsed/>
    <w:rsid w:val="001C7B1E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2b">
    <w:name w:val="Quote"/>
    <w:basedOn w:val="a3"/>
    <w:next w:val="a3"/>
    <w:link w:val="2c"/>
    <w:uiPriority w:val="29"/>
    <w:semiHidden/>
    <w:rsid w:val="001C7B1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c">
    <w:name w:val="Цитата 2 Знак"/>
    <w:basedOn w:val="a4"/>
    <w:link w:val="2b"/>
    <w:uiPriority w:val="29"/>
    <w:semiHidden/>
    <w:rsid w:val="001C7B1E"/>
    <w:rPr>
      <w:rFonts w:ascii="Calibri" w:hAnsi="Calibri" w:cs="Calibri"/>
      <w:i/>
      <w:iCs/>
      <w:color w:val="404040" w:themeColor="text1" w:themeTint="BF"/>
    </w:rPr>
  </w:style>
  <w:style w:type="character" w:styleId="afff">
    <w:name w:val="Emphasis"/>
    <w:basedOn w:val="a4"/>
    <w:uiPriority w:val="20"/>
    <w:semiHidden/>
    <w:rsid w:val="001C7B1E"/>
    <w:rPr>
      <w:rFonts w:ascii="Calibri" w:hAnsi="Calibri" w:cs="Calibri"/>
      <w:i/>
      <w:iCs/>
    </w:rPr>
  </w:style>
  <w:style w:type="table" w:styleId="afff0">
    <w:name w:val="Colorful List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0">
    <w:name w:val="Colorful List Accent 2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30">
    <w:name w:val="Colorful List Accent 3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0">
    <w:name w:val="Colorful List Accent 4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50">
    <w:name w:val="Colorful List Accent 5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0">
    <w:name w:val="Colorful List Accent 6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16">
    <w:name w:val="Table Colorful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1">
    <w:name w:val="Colorful Shading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-41">
    <w:name w:val="Colorful Shading Accent 4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2">
    <w:name w:val="Colorful Grid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-22">
    <w:name w:val="Colorful Grid Accent 2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-32">
    <w:name w:val="Colorful Grid Accent 3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-42">
    <w:name w:val="Colorful Grid Accent 4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-52">
    <w:name w:val="Colorful Grid Accent 5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-62">
    <w:name w:val="Colorful Grid Accent 6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afff3">
    <w:name w:val="annotation text"/>
    <w:basedOn w:val="a3"/>
    <w:link w:val="afff4"/>
    <w:uiPriority w:val="99"/>
    <w:semiHidden/>
    <w:unhideWhenUsed/>
    <w:rsid w:val="001C7B1E"/>
    <w:rPr>
      <w:sz w:val="20"/>
      <w:szCs w:val="20"/>
    </w:rPr>
  </w:style>
  <w:style w:type="character" w:customStyle="1" w:styleId="afff4">
    <w:name w:val="Текст примечания Знак"/>
    <w:basedOn w:val="a4"/>
    <w:link w:val="afff3"/>
    <w:uiPriority w:val="99"/>
    <w:semiHidden/>
    <w:rsid w:val="001C7B1E"/>
    <w:rPr>
      <w:rFonts w:ascii="Calibri" w:hAnsi="Calibri" w:cs="Calibri"/>
      <w:sz w:val="20"/>
      <w:szCs w:val="20"/>
    </w:rPr>
  </w:style>
  <w:style w:type="paragraph" w:styleId="afff5">
    <w:name w:val="annotation subject"/>
    <w:basedOn w:val="afff3"/>
    <w:next w:val="afff3"/>
    <w:link w:val="afff6"/>
    <w:uiPriority w:val="99"/>
    <w:semiHidden/>
    <w:unhideWhenUsed/>
    <w:rsid w:val="001C7B1E"/>
    <w:rPr>
      <w:b/>
      <w:bCs/>
    </w:rPr>
  </w:style>
  <w:style w:type="character" w:customStyle="1" w:styleId="afff6">
    <w:name w:val="Тема примечания Знак"/>
    <w:basedOn w:val="afff4"/>
    <w:link w:val="afff5"/>
    <w:uiPriority w:val="99"/>
    <w:semiHidden/>
    <w:rsid w:val="001C7B1E"/>
    <w:rPr>
      <w:rFonts w:ascii="Calibri" w:hAnsi="Calibri" w:cs="Calibri"/>
      <w:b/>
      <w:bCs/>
      <w:sz w:val="20"/>
      <w:szCs w:val="20"/>
    </w:rPr>
  </w:style>
  <w:style w:type="character" w:styleId="afff7">
    <w:name w:val="annotation reference"/>
    <w:basedOn w:val="a4"/>
    <w:uiPriority w:val="99"/>
    <w:semiHidden/>
    <w:unhideWhenUsed/>
    <w:rsid w:val="001C7B1E"/>
    <w:rPr>
      <w:rFonts w:ascii="Calibri" w:hAnsi="Calibri" w:cs="Calibri"/>
      <w:sz w:val="16"/>
      <w:szCs w:val="16"/>
    </w:rPr>
  </w:style>
  <w:style w:type="paragraph" w:styleId="afff8">
    <w:name w:val="Balloon Text"/>
    <w:basedOn w:val="a3"/>
    <w:link w:val="afff9"/>
    <w:uiPriority w:val="99"/>
    <w:semiHidden/>
    <w:unhideWhenUsed/>
    <w:rsid w:val="001C7B1E"/>
    <w:rPr>
      <w:rFonts w:ascii="Microsoft YaHei UI" w:eastAsia="Microsoft YaHei UI" w:hAnsi="Microsoft YaHei UI"/>
      <w:sz w:val="18"/>
      <w:szCs w:val="18"/>
    </w:rPr>
  </w:style>
  <w:style w:type="character" w:customStyle="1" w:styleId="afff9">
    <w:name w:val="Текст выноски Знак"/>
    <w:basedOn w:val="a4"/>
    <w:link w:val="afff8"/>
    <w:uiPriority w:val="99"/>
    <w:semiHidden/>
    <w:rsid w:val="001C7B1E"/>
    <w:rPr>
      <w:rFonts w:ascii="Microsoft YaHei UI" w:eastAsia="Microsoft YaHei UI" w:hAnsi="Microsoft YaHei UI" w:cs="Calibri"/>
      <w:sz w:val="18"/>
      <w:szCs w:val="18"/>
    </w:rPr>
  </w:style>
  <w:style w:type="paragraph" w:styleId="afffa">
    <w:name w:val="envelope address"/>
    <w:basedOn w:val="a3"/>
    <w:uiPriority w:val="99"/>
    <w:semiHidden/>
    <w:unhideWhenUsed/>
    <w:rsid w:val="001C7B1E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afffb">
    <w:name w:val="Block Text"/>
    <w:basedOn w:val="a3"/>
    <w:uiPriority w:val="99"/>
    <w:semiHidden/>
    <w:unhideWhenUsed/>
    <w:rsid w:val="001C7B1E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afffc">
    <w:name w:val="Document Map"/>
    <w:basedOn w:val="a3"/>
    <w:link w:val="afffd"/>
    <w:uiPriority w:val="99"/>
    <w:semiHidden/>
    <w:unhideWhenUsed/>
    <w:rsid w:val="001C7B1E"/>
    <w:rPr>
      <w:rFonts w:ascii="Microsoft YaHei UI" w:eastAsia="Microsoft YaHei UI" w:hAnsi="Microsoft YaHei UI"/>
      <w:sz w:val="18"/>
      <w:szCs w:val="18"/>
    </w:rPr>
  </w:style>
  <w:style w:type="character" w:customStyle="1" w:styleId="afffd">
    <w:name w:val="Схема документа Знак"/>
    <w:basedOn w:val="a4"/>
    <w:link w:val="afffc"/>
    <w:uiPriority w:val="99"/>
    <w:semiHidden/>
    <w:rsid w:val="001C7B1E"/>
    <w:rPr>
      <w:rFonts w:ascii="Microsoft YaHei UI" w:eastAsia="Microsoft YaHei UI" w:hAnsi="Microsoft YaHei UI" w:cs="Calibri"/>
      <w:sz w:val="18"/>
      <w:szCs w:val="18"/>
    </w:rPr>
  </w:style>
  <w:style w:type="character" w:customStyle="1" w:styleId="32">
    <w:name w:val="Заголовок 3 Знак"/>
    <w:basedOn w:val="a4"/>
    <w:link w:val="31"/>
    <w:uiPriority w:val="9"/>
    <w:semiHidden/>
    <w:rsid w:val="001C7B1E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42">
    <w:name w:val="Заголовок 4 Знак"/>
    <w:basedOn w:val="a4"/>
    <w:link w:val="41"/>
    <w:uiPriority w:val="9"/>
    <w:semiHidden/>
    <w:rsid w:val="001C7B1E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52">
    <w:name w:val="Заголовок 5 Знак"/>
    <w:basedOn w:val="a4"/>
    <w:link w:val="51"/>
    <w:uiPriority w:val="9"/>
    <w:semiHidden/>
    <w:rsid w:val="001C7B1E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1C7B1E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70">
    <w:name w:val="Заголовок 7 Знак"/>
    <w:basedOn w:val="a4"/>
    <w:link w:val="7"/>
    <w:uiPriority w:val="9"/>
    <w:semiHidden/>
    <w:rsid w:val="001C7B1E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80">
    <w:name w:val="Заголовок 8 Знак"/>
    <w:basedOn w:val="a4"/>
    <w:link w:val="8"/>
    <w:uiPriority w:val="9"/>
    <w:semiHidden/>
    <w:rsid w:val="001C7B1E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1C7B1E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2">
    <w:name w:val="Outline List 3"/>
    <w:basedOn w:val="a6"/>
    <w:uiPriority w:val="99"/>
    <w:semiHidden/>
    <w:unhideWhenUsed/>
    <w:rsid w:val="001C7B1E"/>
    <w:pPr>
      <w:numPr>
        <w:numId w:val="15"/>
      </w:numPr>
    </w:pPr>
  </w:style>
  <w:style w:type="table" w:styleId="17">
    <w:name w:val="Plain Table 1"/>
    <w:basedOn w:val="a5"/>
    <w:uiPriority w:val="41"/>
    <w:rsid w:val="001C7B1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5"/>
    <w:uiPriority w:val="42"/>
    <w:rsid w:val="001C7B1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5"/>
    <w:uiPriority w:val="43"/>
    <w:rsid w:val="001C7B1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5"/>
    <w:uiPriority w:val="44"/>
    <w:rsid w:val="001C7B1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5"/>
    <w:uiPriority w:val="45"/>
    <w:rsid w:val="001C7B1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fe">
    <w:name w:val="Intense Reference"/>
    <w:basedOn w:val="a4"/>
    <w:uiPriority w:val="32"/>
    <w:semiHidden/>
    <w:rsid w:val="001C7B1E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affff">
    <w:name w:val="Intense Quote"/>
    <w:basedOn w:val="a3"/>
    <w:next w:val="a3"/>
    <w:link w:val="affff0"/>
    <w:uiPriority w:val="30"/>
    <w:semiHidden/>
    <w:rsid w:val="001C7B1E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affff0">
    <w:name w:val="Выделенная цитата Знак"/>
    <w:basedOn w:val="a4"/>
    <w:link w:val="affff"/>
    <w:uiPriority w:val="30"/>
    <w:semiHidden/>
    <w:rsid w:val="001C7B1E"/>
    <w:rPr>
      <w:rFonts w:ascii="Calibri" w:hAnsi="Calibri" w:cs="Calibri"/>
      <w:i/>
      <w:iCs/>
      <w:color w:val="2C567A" w:themeColor="accent1"/>
    </w:rPr>
  </w:style>
  <w:style w:type="character" w:styleId="affff1">
    <w:name w:val="Intense Emphasis"/>
    <w:basedOn w:val="a4"/>
    <w:uiPriority w:val="21"/>
    <w:semiHidden/>
    <w:rsid w:val="001C7B1E"/>
    <w:rPr>
      <w:rFonts w:ascii="Calibri" w:hAnsi="Calibri" w:cs="Calibri"/>
      <w:i/>
      <w:iCs/>
      <w:color w:val="2C567A" w:themeColor="accent1"/>
    </w:rPr>
  </w:style>
  <w:style w:type="paragraph" w:styleId="affff2">
    <w:name w:val="Normal (Web)"/>
    <w:basedOn w:val="a3"/>
    <w:uiPriority w:val="99"/>
    <w:semiHidden/>
    <w:unhideWhenUsed/>
    <w:rsid w:val="001C7B1E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a4"/>
    <w:uiPriority w:val="99"/>
    <w:semiHidden/>
    <w:unhideWhenUsed/>
    <w:rsid w:val="001C7B1E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a4"/>
    <w:uiPriority w:val="99"/>
    <w:semiHidden/>
    <w:unhideWhenUsed/>
    <w:rsid w:val="001C7B1E"/>
    <w:rPr>
      <w:rFonts w:ascii="Calibri" w:hAnsi="Calibri" w:cs="Calibri"/>
      <w:color w:val="605E5C"/>
      <w:shd w:val="clear" w:color="auto" w:fill="E1DFDD"/>
    </w:rPr>
  </w:style>
  <w:style w:type="paragraph" w:styleId="2f">
    <w:name w:val="Body Text 2"/>
    <w:basedOn w:val="a3"/>
    <w:link w:val="2f0"/>
    <w:uiPriority w:val="99"/>
    <w:semiHidden/>
    <w:unhideWhenUsed/>
    <w:rsid w:val="001C7B1E"/>
    <w:pPr>
      <w:spacing w:after="120" w:line="480" w:lineRule="auto"/>
    </w:pPr>
  </w:style>
  <w:style w:type="character" w:customStyle="1" w:styleId="2f0">
    <w:name w:val="Основной текст 2 Знак"/>
    <w:basedOn w:val="a4"/>
    <w:link w:val="2f"/>
    <w:uiPriority w:val="99"/>
    <w:semiHidden/>
    <w:rsid w:val="001C7B1E"/>
    <w:rPr>
      <w:rFonts w:ascii="Calibri" w:hAnsi="Calibri" w:cs="Calibri"/>
    </w:rPr>
  </w:style>
  <w:style w:type="paragraph" w:styleId="3a">
    <w:name w:val="Body Text 3"/>
    <w:basedOn w:val="a3"/>
    <w:link w:val="3b"/>
    <w:uiPriority w:val="99"/>
    <w:semiHidden/>
    <w:unhideWhenUsed/>
    <w:rsid w:val="001C7B1E"/>
    <w:pPr>
      <w:spacing w:after="120"/>
    </w:pPr>
    <w:rPr>
      <w:sz w:val="16"/>
      <w:szCs w:val="16"/>
    </w:rPr>
  </w:style>
  <w:style w:type="character" w:customStyle="1" w:styleId="3b">
    <w:name w:val="Основной текст 3 Знак"/>
    <w:basedOn w:val="a4"/>
    <w:link w:val="3a"/>
    <w:uiPriority w:val="99"/>
    <w:semiHidden/>
    <w:rsid w:val="001C7B1E"/>
    <w:rPr>
      <w:rFonts w:ascii="Calibri" w:hAnsi="Calibri" w:cs="Calibri"/>
      <w:sz w:val="16"/>
      <w:szCs w:val="16"/>
    </w:rPr>
  </w:style>
  <w:style w:type="paragraph" w:styleId="affff3">
    <w:name w:val="Body Text Indent"/>
    <w:basedOn w:val="a3"/>
    <w:link w:val="affff4"/>
    <w:uiPriority w:val="99"/>
    <w:semiHidden/>
    <w:unhideWhenUsed/>
    <w:rsid w:val="001C7B1E"/>
    <w:pPr>
      <w:spacing w:after="120"/>
      <w:ind w:left="360"/>
    </w:pPr>
  </w:style>
  <w:style w:type="character" w:customStyle="1" w:styleId="affff4">
    <w:name w:val="Основной текст с отступом Знак"/>
    <w:basedOn w:val="a4"/>
    <w:link w:val="affff3"/>
    <w:uiPriority w:val="99"/>
    <w:semiHidden/>
    <w:rsid w:val="001C7B1E"/>
    <w:rPr>
      <w:rFonts w:ascii="Calibri" w:hAnsi="Calibri" w:cs="Calibri"/>
    </w:rPr>
  </w:style>
  <w:style w:type="paragraph" w:styleId="2f1">
    <w:name w:val="Body Text Indent 2"/>
    <w:basedOn w:val="a3"/>
    <w:link w:val="2f2"/>
    <w:uiPriority w:val="99"/>
    <w:semiHidden/>
    <w:unhideWhenUsed/>
    <w:rsid w:val="001C7B1E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4"/>
    <w:link w:val="2f1"/>
    <w:uiPriority w:val="99"/>
    <w:semiHidden/>
    <w:rsid w:val="001C7B1E"/>
    <w:rPr>
      <w:rFonts w:ascii="Calibri" w:hAnsi="Calibri" w:cs="Calibri"/>
    </w:rPr>
  </w:style>
  <w:style w:type="paragraph" w:styleId="3c">
    <w:name w:val="Body Text Indent 3"/>
    <w:basedOn w:val="a3"/>
    <w:link w:val="3d"/>
    <w:uiPriority w:val="99"/>
    <w:semiHidden/>
    <w:unhideWhenUsed/>
    <w:rsid w:val="001C7B1E"/>
    <w:pPr>
      <w:spacing w:after="120"/>
      <w:ind w:left="360"/>
    </w:pPr>
    <w:rPr>
      <w:sz w:val="16"/>
      <w:szCs w:val="16"/>
    </w:rPr>
  </w:style>
  <w:style w:type="character" w:customStyle="1" w:styleId="3d">
    <w:name w:val="Основной текст с отступом 3 Знак"/>
    <w:basedOn w:val="a4"/>
    <w:link w:val="3c"/>
    <w:uiPriority w:val="99"/>
    <w:semiHidden/>
    <w:rsid w:val="001C7B1E"/>
    <w:rPr>
      <w:rFonts w:ascii="Calibri" w:hAnsi="Calibri" w:cs="Calibri"/>
      <w:sz w:val="16"/>
      <w:szCs w:val="16"/>
    </w:rPr>
  </w:style>
  <w:style w:type="paragraph" w:styleId="affff5">
    <w:name w:val="Body Text First Indent"/>
    <w:basedOn w:val="a7"/>
    <w:link w:val="affff6"/>
    <w:uiPriority w:val="99"/>
    <w:semiHidden/>
    <w:unhideWhenUsed/>
    <w:rsid w:val="001C7B1E"/>
    <w:pPr>
      <w:ind w:firstLine="360"/>
    </w:pPr>
  </w:style>
  <w:style w:type="character" w:customStyle="1" w:styleId="affff6">
    <w:name w:val="Красная строка Знак"/>
    <w:basedOn w:val="a8"/>
    <w:link w:val="affff5"/>
    <w:uiPriority w:val="99"/>
    <w:semiHidden/>
    <w:rsid w:val="001C7B1E"/>
    <w:rPr>
      <w:rFonts w:ascii="Calibri" w:hAnsi="Calibri" w:cs="Calibri"/>
      <w:sz w:val="20"/>
      <w:szCs w:val="20"/>
    </w:rPr>
  </w:style>
  <w:style w:type="paragraph" w:styleId="2f3">
    <w:name w:val="Body Text First Indent 2"/>
    <w:basedOn w:val="affff3"/>
    <w:link w:val="2f4"/>
    <w:uiPriority w:val="99"/>
    <w:semiHidden/>
    <w:unhideWhenUsed/>
    <w:rsid w:val="001C7B1E"/>
    <w:pPr>
      <w:spacing w:after="0"/>
      <w:ind w:firstLine="360"/>
    </w:pPr>
  </w:style>
  <w:style w:type="character" w:customStyle="1" w:styleId="2f4">
    <w:name w:val="Красная строка 2 Знак"/>
    <w:basedOn w:val="affff4"/>
    <w:link w:val="2f3"/>
    <w:uiPriority w:val="99"/>
    <w:semiHidden/>
    <w:rsid w:val="001C7B1E"/>
    <w:rPr>
      <w:rFonts w:ascii="Calibri" w:hAnsi="Calibri" w:cs="Calibri"/>
    </w:rPr>
  </w:style>
  <w:style w:type="paragraph" w:styleId="affff7">
    <w:name w:val="Normal Indent"/>
    <w:basedOn w:val="a3"/>
    <w:uiPriority w:val="99"/>
    <w:semiHidden/>
    <w:unhideWhenUsed/>
    <w:rsid w:val="001C7B1E"/>
    <w:pPr>
      <w:ind w:left="720"/>
    </w:pPr>
  </w:style>
  <w:style w:type="paragraph" w:styleId="affff8">
    <w:name w:val="Note Heading"/>
    <w:basedOn w:val="a3"/>
    <w:next w:val="a3"/>
    <w:link w:val="affff9"/>
    <w:uiPriority w:val="99"/>
    <w:semiHidden/>
    <w:unhideWhenUsed/>
    <w:rsid w:val="001C7B1E"/>
  </w:style>
  <w:style w:type="character" w:customStyle="1" w:styleId="affff9">
    <w:name w:val="Заголовок записки Знак"/>
    <w:basedOn w:val="a4"/>
    <w:link w:val="affff8"/>
    <w:uiPriority w:val="99"/>
    <w:semiHidden/>
    <w:rsid w:val="001C7B1E"/>
    <w:rPr>
      <w:rFonts w:ascii="Calibri" w:hAnsi="Calibri" w:cs="Calibri"/>
    </w:rPr>
  </w:style>
  <w:style w:type="table" w:styleId="affffa">
    <w:name w:val="Table Contemporary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b">
    <w:name w:val="Light List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-23">
    <w:name w:val="Light List Accent 2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-33">
    <w:name w:val="Light List Accent 3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-43">
    <w:name w:val="Light List Accent 4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-53">
    <w:name w:val="Light List Accent 5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-63">
    <w:name w:val="Light List Accent 6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affffc">
    <w:name w:val="Light Shading"/>
    <w:basedOn w:val="a5"/>
    <w:uiPriority w:val="60"/>
    <w:semiHidden/>
    <w:unhideWhenUsed/>
    <w:rsid w:val="001C7B1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5"/>
    <w:uiPriority w:val="60"/>
    <w:semiHidden/>
    <w:unhideWhenUsed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-24">
    <w:name w:val="Light Shading Accent 2"/>
    <w:basedOn w:val="a5"/>
    <w:uiPriority w:val="60"/>
    <w:semiHidden/>
    <w:unhideWhenUsed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-34">
    <w:name w:val="Light Shading Accent 3"/>
    <w:basedOn w:val="a5"/>
    <w:uiPriority w:val="60"/>
    <w:semiHidden/>
    <w:unhideWhenUsed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-44">
    <w:name w:val="Light Shading Accent 4"/>
    <w:basedOn w:val="a5"/>
    <w:uiPriority w:val="60"/>
    <w:semiHidden/>
    <w:unhideWhenUsed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-54">
    <w:name w:val="Light Shading Accent 5"/>
    <w:basedOn w:val="a5"/>
    <w:uiPriority w:val="60"/>
    <w:semiHidden/>
    <w:unhideWhenUsed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-64">
    <w:name w:val="Light Shading Accent 6"/>
    <w:basedOn w:val="a5"/>
    <w:uiPriority w:val="60"/>
    <w:semiHidden/>
    <w:unhideWhenUsed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affffd">
    <w:name w:val="Light Grid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-25">
    <w:name w:val="Light Grid Accent 2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-35">
    <w:name w:val="Light Grid Accent 3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-45">
    <w:name w:val="Light Grid Accent 4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-55">
    <w:name w:val="Light Grid Accent 5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-65">
    <w:name w:val="Light Grid Accent 6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affffe">
    <w:name w:val="Dark List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-26">
    <w:name w:val="Dark List Accent 2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-36">
    <w:name w:val="Dark List Accent 3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-46">
    <w:name w:val="Dark List Accent 4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-56">
    <w:name w:val="Dark List Accent 5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-66">
    <w:name w:val="Dark List Accent 6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-17">
    <w:name w:val="List Table 1 Light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120">
    <w:name w:val="List Table 1 Light Accent 2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130">
    <w:name w:val="List Table 1 Light Accent 3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140">
    <w:name w:val="List Table 1 Light Accent 4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150">
    <w:name w:val="List Table 1 Light Accent 5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160">
    <w:name w:val="List Table 1 Light Accent 6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27">
    <w:name w:val="List Table 2"/>
    <w:basedOn w:val="a5"/>
    <w:uiPriority w:val="47"/>
    <w:rsid w:val="001C7B1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5"/>
    <w:uiPriority w:val="47"/>
    <w:rsid w:val="001C7B1E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20">
    <w:name w:val="List Table 2 Accent 2"/>
    <w:basedOn w:val="a5"/>
    <w:uiPriority w:val="47"/>
    <w:rsid w:val="001C7B1E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230">
    <w:name w:val="List Table 2 Accent 3"/>
    <w:basedOn w:val="a5"/>
    <w:uiPriority w:val="47"/>
    <w:rsid w:val="001C7B1E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240">
    <w:name w:val="List Table 2 Accent 4"/>
    <w:basedOn w:val="a5"/>
    <w:uiPriority w:val="47"/>
    <w:rsid w:val="001C7B1E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250">
    <w:name w:val="List Table 2 Accent 5"/>
    <w:basedOn w:val="a5"/>
    <w:uiPriority w:val="47"/>
    <w:rsid w:val="001C7B1E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260">
    <w:name w:val="List Table 2 Accent 6"/>
    <w:basedOn w:val="a5"/>
    <w:uiPriority w:val="47"/>
    <w:rsid w:val="001C7B1E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37">
    <w:name w:val="List Table 3"/>
    <w:basedOn w:val="a5"/>
    <w:uiPriority w:val="48"/>
    <w:rsid w:val="001C7B1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5"/>
    <w:uiPriority w:val="48"/>
    <w:rsid w:val="001C7B1E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-320">
    <w:name w:val="List Table 3 Accent 2"/>
    <w:basedOn w:val="a5"/>
    <w:uiPriority w:val="48"/>
    <w:rsid w:val="001C7B1E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-330">
    <w:name w:val="List Table 3 Accent 3"/>
    <w:basedOn w:val="a5"/>
    <w:uiPriority w:val="48"/>
    <w:rsid w:val="001C7B1E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-340">
    <w:name w:val="List Table 3 Accent 4"/>
    <w:basedOn w:val="a5"/>
    <w:uiPriority w:val="48"/>
    <w:rsid w:val="001C7B1E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-350">
    <w:name w:val="List Table 3 Accent 5"/>
    <w:basedOn w:val="a5"/>
    <w:uiPriority w:val="48"/>
    <w:rsid w:val="001C7B1E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-360">
    <w:name w:val="List Table 3 Accent 6"/>
    <w:basedOn w:val="a5"/>
    <w:uiPriority w:val="48"/>
    <w:rsid w:val="001C7B1E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-47">
    <w:name w:val="List Table 4"/>
    <w:basedOn w:val="a5"/>
    <w:uiPriority w:val="49"/>
    <w:rsid w:val="001C7B1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5"/>
    <w:uiPriority w:val="49"/>
    <w:rsid w:val="001C7B1E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420">
    <w:name w:val="List Table 4 Accent 2"/>
    <w:basedOn w:val="a5"/>
    <w:uiPriority w:val="49"/>
    <w:rsid w:val="001C7B1E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430">
    <w:name w:val="List Table 4 Accent 3"/>
    <w:basedOn w:val="a5"/>
    <w:uiPriority w:val="49"/>
    <w:rsid w:val="001C7B1E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40">
    <w:name w:val="List Table 4 Accent 4"/>
    <w:basedOn w:val="a5"/>
    <w:uiPriority w:val="49"/>
    <w:rsid w:val="001C7B1E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450">
    <w:name w:val="List Table 4 Accent 5"/>
    <w:basedOn w:val="a5"/>
    <w:uiPriority w:val="49"/>
    <w:rsid w:val="001C7B1E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460">
    <w:name w:val="List Table 4 Accent 6"/>
    <w:basedOn w:val="a5"/>
    <w:uiPriority w:val="49"/>
    <w:rsid w:val="001C7B1E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57">
    <w:name w:val="List Table 5 Dark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5"/>
    <w:uiPriority w:val="51"/>
    <w:rsid w:val="001C7B1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5"/>
    <w:uiPriority w:val="51"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620">
    <w:name w:val="List Table 6 Colorful Accent 2"/>
    <w:basedOn w:val="a5"/>
    <w:uiPriority w:val="51"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630">
    <w:name w:val="List Table 6 Colorful Accent 3"/>
    <w:basedOn w:val="a5"/>
    <w:uiPriority w:val="51"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640">
    <w:name w:val="List Table 6 Colorful Accent 4"/>
    <w:basedOn w:val="a5"/>
    <w:uiPriority w:val="51"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650">
    <w:name w:val="List Table 6 Colorful Accent 5"/>
    <w:basedOn w:val="a5"/>
    <w:uiPriority w:val="51"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60">
    <w:name w:val="List Table 6 Colorful Accent 6"/>
    <w:basedOn w:val="a5"/>
    <w:uiPriority w:val="51"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70">
    <w:name w:val="List Table 7 Colorful"/>
    <w:basedOn w:val="a5"/>
    <w:uiPriority w:val="52"/>
    <w:rsid w:val="001C7B1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5"/>
    <w:uiPriority w:val="52"/>
    <w:rsid w:val="001C7B1E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5"/>
    <w:uiPriority w:val="52"/>
    <w:rsid w:val="001C7B1E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5"/>
    <w:uiPriority w:val="52"/>
    <w:rsid w:val="001C7B1E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5"/>
    <w:uiPriority w:val="52"/>
    <w:rsid w:val="001C7B1E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5"/>
    <w:uiPriority w:val="52"/>
    <w:rsid w:val="001C7B1E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5"/>
    <w:uiPriority w:val="52"/>
    <w:rsid w:val="001C7B1E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">
    <w:name w:val="E-mail Signature"/>
    <w:basedOn w:val="a3"/>
    <w:link w:val="afffff0"/>
    <w:uiPriority w:val="99"/>
    <w:semiHidden/>
    <w:unhideWhenUsed/>
    <w:rsid w:val="001C7B1E"/>
  </w:style>
  <w:style w:type="character" w:customStyle="1" w:styleId="afffff0">
    <w:name w:val="Электронная подпись Знак"/>
    <w:basedOn w:val="a4"/>
    <w:link w:val="afffff"/>
    <w:uiPriority w:val="99"/>
    <w:semiHidden/>
    <w:rsid w:val="001C7B1E"/>
    <w:rPr>
      <w:rFonts w:ascii="Calibri" w:hAnsi="Calibri" w:cs="Calibri"/>
    </w:rPr>
  </w:style>
  <w:style w:type="paragraph" w:styleId="afffff1">
    <w:name w:val="Salutation"/>
    <w:basedOn w:val="a3"/>
    <w:next w:val="a3"/>
    <w:link w:val="afffff2"/>
    <w:uiPriority w:val="99"/>
    <w:semiHidden/>
    <w:unhideWhenUsed/>
    <w:rsid w:val="001C7B1E"/>
  </w:style>
  <w:style w:type="character" w:customStyle="1" w:styleId="afffff2">
    <w:name w:val="Приветствие Знак"/>
    <w:basedOn w:val="a4"/>
    <w:link w:val="afffff1"/>
    <w:uiPriority w:val="99"/>
    <w:semiHidden/>
    <w:rsid w:val="001C7B1E"/>
    <w:rPr>
      <w:rFonts w:ascii="Calibri" w:hAnsi="Calibri" w:cs="Calibri"/>
    </w:rPr>
  </w:style>
  <w:style w:type="table" w:styleId="18">
    <w:name w:val="Table Columns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3">
    <w:name w:val="Signature"/>
    <w:basedOn w:val="a3"/>
    <w:link w:val="afffff4"/>
    <w:uiPriority w:val="99"/>
    <w:semiHidden/>
    <w:unhideWhenUsed/>
    <w:rsid w:val="001C7B1E"/>
    <w:pPr>
      <w:ind w:left="4320"/>
    </w:pPr>
  </w:style>
  <w:style w:type="character" w:customStyle="1" w:styleId="afffff4">
    <w:name w:val="Подпись Знак"/>
    <w:basedOn w:val="a4"/>
    <w:link w:val="afffff3"/>
    <w:uiPriority w:val="99"/>
    <w:semiHidden/>
    <w:rsid w:val="001C7B1E"/>
    <w:rPr>
      <w:rFonts w:ascii="Calibri" w:hAnsi="Calibri" w:cs="Calibri"/>
    </w:rPr>
  </w:style>
  <w:style w:type="table" w:styleId="19">
    <w:name w:val="Table Simple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b">
    <w:name w:val="index 1"/>
    <w:basedOn w:val="a3"/>
    <w:next w:val="a3"/>
    <w:autoRedefine/>
    <w:uiPriority w:val="99"/>
    <w:semiHidden/>
    <w:unhideWhenUsed/>
    <w:rsid w:val="001C7B1E"/>
    <w:pPr>
      <w:ind w:left="220" w:hanging="220"/>
    </w:pPr>
  </w:style>
  <w:style w:type="paragraph" w:styleId="2f8">
    <w:name w:val="index 2"/>
    <w:basedOn w:val="a3"/>
    <w:next w:val="a3"/>
    <w:autoRedefine/>
    <w:uiPriority w:val="99"/>
    <w:semiHidden/>
    <w:unhideWhenUsed/>
    <w:rsid w:val="001C7B1E"/>
    <w:pPr>
      <w:ind w:left="440" w:hanging="220"/>
    </w:pPr>
  </w:style>
  <w:style w:type="paragraph" w:styleId="3f0">
    <w:name w:val="index 3"/>
    <w:basedOn w:val="a3"/>
    <w:next w:val="a3"/>
    <w:autoRedefine/>
    <w:uiPriority w:val="99"/>
    <w:semiHidden/>
    <w:unhideWhenUsed/>
    <w:rsid w:val="001C7B1E"/>
    <w:pPr>
      <w:ind w:left="660" w:hanging="220"/>
    </w:pPr>
  </w:style>
  <w:style w:type="paragraph" w:styleId="49">
    <w:name w:val="index 4"/>
    <w:basedOn w:val="a3"/>
    <w:next w:val="a3"/>
    <w:autoRedefine/>
    <w:uiPriority w:val="99"/>
    <w:semiHidden/>
    <w:unhideWhenUsed/>
    <w:rsid w:val="001C7B1E"/>
    <w:pPr>
      <w:ind w:left="880" w:hanging="220"/>
    </w:pPr>
  </w:style>
  <w:style w:type="paragraph" w:styleId="58">
    <w:name w:val="index 5"/>
    <w:basedOn w:val="a3"/>
    <w:next w:val="a3"/>
    <w:autoRedefine/>
    <w:uiPriority w:val="99"/>
    <w:semiHidden/>
    <w:unhideWhenUsed/>
    <w:rsid w:val="001C7B1E"/>
    <w:pPr>
      <w:ind w:left="1100" w:hanging="220"/>
    </w:pPr>
  </w:style>
  <w:style w:type="paragraph" w:styleId="62">
    <w:name w:val="index 6"/>
    <w:basedOn w:val="a3"/>
    <w:next w:val="a3"/>
    <w:autoRedefine/>
    <w:uiPriority w:val="99"/>
    <w:semiHidden/>
    <w:unhideWhenUsed/>
    <w:rsid w:val="001C7B1E"/>
    <w:pPr>
      <w:ind w:left="1320" w:hanging="220"/>
    </w:pPr>
  </w:style>
  <w:style w:type="paragraph" w:styleId="72">
    <w:name w:val="index 7"/>
    <w:basedOn w:val="a3"/>
    <w:next w:val="a3"/>
    <w:autoRedefine/>
    <w:uiPriority w:val="99"/>
    <w:semiHidden/>
    <w:unhideWhenUsed/>
    <w:rsid w:val="001C7B1E"/>
    <w:pPr>
      <w:ind w:left="1540" w:hanging="220"/>
    </w:pPr>
  </w:style>
  <w:style w:type="paragraph" w:styleId="82">
    <w:name w:val="index 8"/>
    <w:basedOn w:val="a3"/>
    <w:next w:val="a3"/>
    <w:autoRedefine/>
    <w:uiPriority w:val="99"/>
    <w:semiHidden/>
    <w:unhideWhenUsed/>
    <w:rsid w:val="001C7B1E"/>
    <w:pPr>
      <w:ind w:left="1760" w:hanging="220"/>
    </w:pPr>
  </w:style>
  <w:style w:type="paragraph" w:styleId="92">
    <w:name w:val="index 9"/>
    <w:basedOn w:val="a3"/>
    <w:next w:val="a3"/>
    <w:autoRedefine/>
    <w:uiPriority w:val="99"/>
    <w:semiHidden/>
    <w:unhideWhenUsed/>
    <w:rsid w:val="001C7B1E"/>
    <w:pPr>
      <w:ind w:left="1980" w:hanging="220"/>
    </w:pPr>
  </w:style>
  <w:style w:type="paragraph" w:styleId="afffff5">
    <w:name w:val="index heading"/>
    <w:basedOn w:val="a3"/>
    <w:next w:val="1b"/>
    <w:uiPriority w:val="99"/>
    <w:semiHidden/>
    <w:unhideWhenUsed/>
    <w:rsid w:val="001C7B1E"/>
    <w:rPr>
      <w:rFonts w:ascii="Corbel" w:eastAsiaTheme="majorEastAsia" w:hAnsi="Corbel" w:cstheme="majorBidi"/>
      <w:b/>
      <w:bCs/>
    </w:rPr>
  </w:style>
  <w:style w:type="paragraph" w:styleId="afffff6">
    <w:name w:val="Plain Text"/>
    <w:basedOn w:val="a3"/>
    <w:link w:val="afffff7"/>
    <w:uiPriority w:val="99"/>
    <w:semiHidden/>
    <w:unhideWhenUsed/>
    <w:rsid w:val="001C7B1E"/>
    <w:rPr>
      <w:rFonts w:ascii="Consolas" w:hAnsi="Consolas"/>
      <w:sz w:val="21"/>
      <w:szCs w:val="21"/>
    </w:rPr>
  </w:style>
  <w:style w:type="character" w:customStyle="1" w:styleId="afffff7">
    <w:name w:val="Текст Знак"/>
    <w:basedOn w:val="a4"/>
    <w:link w:val="afffff6"/>
    <w:uiPriority w:val="99"/>
    <w:semiHidden/>
    <w:rsid w:val="001C7B1E"/>
    <w:rPr>
      <w:rFonts w:ascii="Consolas" w:hAnsi="Consolas" w:cs="Calibri"/>
      <w:sz w:val="21"/>
      <w:szCs w:val="21"/>
    </w:rPr>
  </w:style>
  <w:style w:type="paragraph" w:styleId="afffff8">
    <w:name w:val="Closing"/>
    <w:basedOn w:val="a3"/>
    <w:link w:val="afffff9"/>
    <w:uiPriority w:val="99"/>
    <w:semiHidden/>
    <w:unhideWhenUsed/>
    <w:rsid w:val="001C7B1E"/>
    <w:pPr>
      <w:ind w:left="4320"/>
    </w:pPr>
  </w:style>
  <w:style w:type="character" w:customStyle="1" w:styleId="afffff9">
    <w:name w:val="Прощание Знак"/>
    <w:basedOn w:val="a4"/>
    <w:link w:val="afffff8"/>
    <w:uiPriority w:val="99"/>
    <w:semiHidden/>
    <w:rsid w:val="001C7B1E"/>
    <w:rPr>
      <w:rFonts w:ascii="Calibri" w:hAnsi="Calibri" w:cs="Calibri"/>
    </w:rPr>
  </w:style>
  <w:style w:type="table" w:styleId="1c">
    <w:name w:val="Table Grid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Grid Table Light"/>
    <w:basedOn w:val="a5"/>
    <w:uiPriority w:val="40"/>
    <w:rsid w:val="001C7B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8">
    <w:name w:val="Grid Table 1 Light"/>
    <w:basedOn w:val="a5"/>
    <w:uiPriority w:val="46"/>
    <w:rsid w:val="001C7B1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5"/>
    <w:uiPriority w:val="46"/>
    <w:rsid w:val="001C7B1E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5"/>
    <w:uiPriority w:val="46"/>
    <w:rsid w:val="001C7B1E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5"/>
    <w:uiPriority w:val="46"/>
    <w:rsid w:val="001C7B1E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5"/>
    <w:uiPriority w:val="46"/>
    <w:rsid w:val="001C7B1E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5"/>
    <w:uiPriority w:val="46"/>
    <w:rsid w:val="001C7B1E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5"/>
    <w:uiPriority w:val="46"/>
    <w:rsid w:val="001C7B1E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5"/>
    <w:uiPriority w:val="47"/>
    <w:rsid w:val="001C7B1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5"/>
    <w:uiPriority w:val="47"/>
    <w:rsid w:val="001C7B1E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21">
    <w:name w:val="Grid Table 2 Accent 2"/>
    <w:basedOn w:val="a5"/>
    <w:uiPriority w:val="47"/>
    <w:rsid w:val="001C7B1E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231">
    <w:name w:val="Grid Table 2 Accent 3"/>
    <w:basedOn w:val="a5"/>
    <w:uiPriority w:val="47"/>
    <w:rsid w:val="001C7B1E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241">
    <w:name w:val="Grid Table 2 Accent 4"/>
    <w:basedOn w:val="a5"/>
    <w:uiPriority w:val="47"/>
    <w:rsid w:val="001C7B1E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251">
    <w:name w:val="Grid Table 2 Accent 5"/>
    <w:basedOn w:val="a5"/>
    <w:uiPriority w:val="47"/>
    <w:rsid w:val="001C7B1E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261">
    <w:name w:val="Grid Table 2 Accent 6"/>
    <w:basedOn w:val="a5"/>
    <w:uiPriority w:val="47"/>
    <w:rsid w:val="001C7B1E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38">
    <w:name w:val="Grid Table 3"/>
    <w:basedOn w:val="a5"/>
    <w:uiPriority w:val="48"/>
    <w:rsid w:val="001C7B1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5"/>
    <w:uiPriority w:val="48"/>
    <w:rsid w:val="001C7B1E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-321">
    <w:name w:val="Grid Table 3 Accent 2"/>
    <w:basedOn w:val="a5"/>
    <w:uiPriority w:val="48"/>
    <w:rsid w:val="001C7B1E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-331">
    <w:name w:val="Grid Table 3 Accent 3"/>
    <w:basedOn w:val="a5"/>
    <w:uiPriority w:val="48"/>
    <w:rsid w:val="001C7B1E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-341">
    <w:name w:val="Grid Table 3 Accent 4"/>
    <w:basedOn w:val="a5"/>
    <w:uiPriority w:val="48"/>
    <w:rsid w:val="001C7B1E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-351">
    <w:name w:val="Grid Table 3 Accent 5"/>
    <w:basedOn w:val="a5"/>
    <w:uiPriority w:val="48"/>
    <w:rsid w:val="001C7B1E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-361">
    <w:name w:val="Grid Table 3 Accent 6"/>
    <w:basedOn w:val="a5"/>
    <w:uiPriority w:val="48"/>
    <w:rsid w:val="001C7B1E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-48">
    <w:name w:val="Grid Table 4"/>
    <w:basedOn w:val="a5"/>
    <w:uiPriority w:val="49"/>
    <w:rsid w:val="001C7B1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5"/>
    <w:uiPriority w:val="49"/>
    <w:rsid w:val="001C7B1E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421">
    <w:name w:val="Grid Table 4 Accent 2"/>
    <w:basedOn w:val="a5"/>
    <w:uiPriority w:val="49"/>
    <w:rsid w:val="001C7B1E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431">
    <w:name w:val="Grid Table 4 Accent 3"/>
    <w:basedOn w:val="a5"/>
    <w:uiPriority w:val="49"/>
    <w:rsid w:val="001C7B1E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41">
    <w:name w:val="Grid Table 4 Accent 4"/>
    <w:basedOn w:val="a5"/>
    <w:uiPriority w:val="49"/>
    <w:rsid w:val="001C7B1E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451">
    <w:name w:val="Grid Table 4 Accent 5"/>
    <w:basedOn w:val="a5"/>
    <w:uiPriority w:val="49"/>
    <w:rsid w:val="001C7B1E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461">
    <w:name w:val="Grid Table 4 Accent 6"/>
    <w:basedOn w:val="a5"/>
    <w:uiPriority w:val="49"/>
    <w:rsid w:val="001C7B1E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58">
    <w:name w:val="Grid Table 5 Dark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-521">
    <w:name w:val="Grid Table 5 Dark Accent 2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-531">
    <w:name w:val="Grid Table 5 Dark Accent 3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-541">
    <w:name w:val="Grid Table 5 Dark Accent 4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-551">
    <w:name w:val="Grid Table 5 Dark Accent 5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-561">
    <w:name w:val="Grid Table 5 Dark Accent 6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-68">
    <w:name w:val="Grid Table 6 Colorful"/>
    <w:basedOn w:val="a5"/>
    <w:uiPriority w:val="51"/>
    <w:rsid w:val="001C7B1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5"/>
    <w:uiPriority w:val="51"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621">
    <w:name w:val="Grid Table 6 Colorful Accent 2"/>
    <w:basedOn w:val="a5"/>
    <w:uiPriority w:val="51"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631">
    <w:name w:val="Grid Table 6 Colorful Accent 3"/>
    <w:basedOn w:val="a5"/>
    <w:uiPriority w:val="51"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641">
    <w:name w:val="Grid Table 6 Colorful Accent 4"/>
    <w:basedOn w:val="a5"/>
    <w:uiPriority w:val="51"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651">
    <w:name w:val="Grid Table 6 Colorful Accent 5"/>
    <w:basedOn w:val="a5"/>
    <w:uiPriority w:val="51"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61">
    <w:name w:val="Grid Table 6 Colorful Accent 6"/>
    <w:basedOn w:val="a5"/>
    <w:uiPriority w:val="51"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77">
    <w:name w:val="Grid Table 7 Colorful"/>
    <w:basedOn w:val="a5"/>
    <w:uiPriority w:val="52"/>
    <w:rsid w:val="001C7B1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5"/>
    <w:uiPriority w:val="52"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-720">
    <w:name w:val="Grid Table 7 Colorful Accent 2"/>
    <w:basedOn w:val="a5"/>
    <w:uiPriority w:val="52"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-730">
    <w:name w:val="Grid Table 7 Colorful Accent 3"/>
    <w:basedOn w:val="a5"/>
    <w:uiPriority w:val="52"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-740">
    <w:name w:val="Grid Table 7 Colorful Accent 4"/>
    <w:basedOn w:val="a5"/>
    <w:uiPriority w:val="52"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-750">
    <w:name w:val="Grid Table 7 Colorful Accent 5"/>
    <w:basedOn w:val="a5"/>
    <w:uiPriority w:val="52"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-760">
    <w:name w:val="Grid Table 7 Colorful Accent 6"/>
    <w:basedOn w:val="a5"/>
    <w:uiPriority w:val="52"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-19">
    <w:name w:val="Table Web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b">
    <w:name w:val="footnote reference"/>
    <w:basedOn w:val="a4"/>
    <w:uiPriority w:val="99"/>
    <w:semiHidden/>
    <w:unhideWhenUsed/>
    <w:rsid w:val="001C7B1E"/>
    <w:rPr>
      <w:rFonts w:ascii="Calibri" w:hAnsi="Calibri" w:cs="Calibri"/>
      <w:vertAlign w:val="superscript"/>
    </w:rPr>
  </w:style>
  <w:style w:type="paragraph" w:styleId="afffffc">
    <w:name w:val="footnote text"/>
    <w:basedOn w:val="a3"/>
    <w:link w:val="afffffd"/>
    <w:uiPriority w:val="99"/>
    <w:semiHidden/>
    <w:unhideWhenUsed/>
    <w:rsid w:val="001C7B1E"/>
    <w:rPr>
      <w:sz w:val="20"/>
      <w:szCs w:val="20"/>
    </w:rPr>
  </w:style>
  <w:style w:type="character" w:customStyle="1" w:styleId="afffffd">
    <w:name w:val="Текст сноски Знак"/>
    <w:basedOn w:val="a4"/>
    <w:link w:val="afffffc"/>
    <w:uiPriority w:val="99"/>
    <w:semiHidden/>
    <w:rsid w:val="001C7B1E"/>
    <w:rPr>
      <w:rFonts w:ascii="Calibri" w:hAnsi="Calibri" w:cs="Calibri"/>
      <w:sz w:val="20"/>
      <w:szCs w:val="20"/>
    </w:rPr>
  </w:style>
  <w:style w:type="character" w:styleId="afffffe">
    <w:name w:val="line number"/>
    <w:basedOn w:val="a4"/>
    <w:uiPriority w:val="99"/>
    <w:semiHidden/>
    <w:unhideWhenUsed/>
    <w:rsid w:val="001C7B1E"/>
    <w:rPr>
      <w:rFonts w:ascii="Calibri" w:hAnsi="Calibri" w:cs="Calibri"/>
    </w:rPr>
  </w:style>
  <w:style w:type="table" w:styleId="1d">
    <w:name w:val="Table 3D effects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0">
    <w:name w:val="FollowedHyperlink"/>
    <w:basedOn w:val="a4"/>
    <w:uiPriority w:val="99"/>
    <w:semiHidden/>
    <w:unhideWhenUsed/>
    <w:rsid w:val="001C7B1E"/>
    <w:rPr>
      <w:rFonts w:ascii="Calibri" w:hAnsi="Calibri" w:cs="Calibri"/>
      <w:color w:val="954F72" w:themeColor="followedHyperlink"/>
      <w:u w:val="single"/>
    </w:rPr>
  </w:style>
  <w:style w:type="character" w:styleId="affffff1">
    <w:name w:val="Hyperlink"/>
    <w:basedOn w:val="a4"/>
    <w:uiPriority w:val="99"/>
    <w:semiHidden/>
    <w:unhideWhenUsed/>
    <w:rsid w:val="001C7B1E"/>
    <w:rPr>
      <w:rFonts w:ascii="Calibri" w:hAnsi="Calibri" w:cs="Calibri"/>
      <w:color w:val="0563C1" w:themeColor="hyperlink"/>
      <w:u w:val="single"/>
    </w:rPr>
  </w:style>
  <w:style w:type="character" w:styleId="affffff2">
    <w:name w:val="page number"/>
    <w:basedOn w:val="a4"/>
    <w:uiPriority w:val="99"/>
    <w:semiHidden/>
    <w:unhideWhenUsed/>
    <w:rsid w:val="001C7B1E"/>
    <w:rPr>
      <w:rFonts w:ascii="Calibri" w:hAnsi="Calibri" w:cs="Calibri"/>
    </w:rPr>
  </w:style>
  <w:style w:type="paragraph" w:styleId="affffff3">
    <w:name w:val="caption"/>
    <w:basedOn w:val="a3"/>
    <w:next w:val="a3"/>
    <w:uiPriority w:val="35"/>
    <w:semiHidden/>
    <w:unhideWhenUsed/>
    <w:qFormat/>
    <w:rsid w:val="001C7B1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3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5;&#1086;&#1083;&#1100;&#1079;&#1086;&#1074;&#1072;&#1090;&#1077;&#1083;&#1100;\AppData\Roaming\Microsoft\Templates\&#1056;&#1077;&#1079;&#1102;&#1084;&#1077;%20&#1057;&#1080;&#1085;&#1080;&#1077;%20&#1089;&#1092;&#1077;&#1088;&#1099;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Резюме Синие сферы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2022-04-04T15:36:00Z</dcterms:created>
  <dcterms:modified xsi:type="dcterms:W3CDTF">2022-04-04T16:23:00Z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